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503F7" w:rsidRPr="005045C6" w:rsidRDefault="006503F7" w:rsidP="006503F7">
      <w:pPr>
        <w:pStyle w:val="Heading1"/>
        <w:pBdr>
          <w:bottom w:val="single" w:sz="6" w:space="4" w:color="EAECEF"/>
        </w:pBdr>
        <w:shd w:val="clear" w:color="auto" w:fill="FFFFFF"/>
        <w:spacing w:after="240"/>
        <w:rPr>
          <w:rFonts w:ascii="Helvetica" w:hAnsi="Helvetica"/>
          <w:b/>
          <w:bCs/>
          <w:color w:val="1F3864" w:themeColor="accent1" w:themeShade="80"/>
        </w:rPr>
      </w:pPr>
      <w:bookmarkStart w:id="0" w:name="_Toc40941513"/>
      <w:r w:rsidRPr="005045C6">
        <w:rPr>
          <w:rFonts w:ascii="Helvetica" w:hAnsi="Helvetica"/>
          <w:b/>
          <w:bCs/>
          <w:color w:val="1F3864" w:themeColor="accent1" w:themeShade="80"/>
        </w:rPr>
        <w:t>Lab</w:t>
      </w:r>
      <w:bookmarkEnd w:id="0"/>
      <w:r w:rsidR="00727E80">
        <w:rPr>
          <w:rFonts w:ascii="Helvetica" w:hAnsi="Helvetica"/>
          <w:b/>
          <w:bCs/>
          <w:color w:val="1F3864" w:themeColor="accent1" w:themeShade="80"/>
        </w:rPr>
        <w:t xml:space="preserve"> x: Working with </w:t>
      </w:r>
      <w:proofErr w:type="spellStart"/>
      <w:r w:rsidR="00727E80">
        <w:rPr>
          <w:rFonts w:ascii="Helvetica" w:hAnsi="Helvetica"/>
          <w:b/>
          <w:bCs/>
          <w:color w:val="1F3864" w:themeColor="accent1" w:themeShade="80"/>
        </w:rPr>
        <w:t>ConfigMap</w:t>
      </w:r>
      <w:proofErr w:type="spellEnd"/>
    </w:p>
    <w:p w:rsidR="00487AD1" w:rsidRPr="00487AD1" w:rsidRDefault="00487AD1" w:rsidP="00487AD1"/>
    <w:p w:rsidR="00A545E7" w:rsidRPr="00A545E7" w:rsidRDefault="00A545E7" w:rsidP="00A545E7">
      <w:pPr>
        <w:pStyle w:val="Heading2"/>
        <w:ind w:left="360"/>
        <w:rPr>
          <w:b/>
          <w:bCs/>
        </w:rPr>
      </w:pPr>
      <w:r w:rsidRPr="00A545E7">
        <w:rPr>
          <w:b/>
          <w:bCs/>
        </w:rPr>
        <w:t xml:space="preserve">Task 1: Setting Container Environment Variables using </w:t>
      </w:r>
      <w:proofErr w:type="spellStart"/>
      <w:r w:rsidRPr="00A545E7">
        <w:rPr>
          <w:b/>
          <w:bCs/>
        </w:rPr>
        <w:t>ConfigMap</w:t>
      </w:r>
      <w:proofErr w:type="spellEnd"/>
    </w:p>
    <w:p w:rsidR="00A545E7" w:rsidRDefault="00A545E7" w:rsidP="00A545E7">
      <w:pPr>
        <w:pStyle w:val="ListParagraph"/>
        <w:widowControl w:val="0"/>
        <w:numPr>
          <w:ilvl w:val="0"/>
          <w:numId w:val="37"/>
        </w:numPr>
        <w:tabs>
          <w:tab w:val="left" w:pos="1261"/>
        </w:tabs>
        <w:autoSpaceDE w:val="0"/>
        <w:autoSpaceDN w:val="0"/>
        <w:spacing w:before="305"/>
        <w:contextualSpacing w:val="0"/>
        <w:rPr>
          <w:sz w:val="24"/>
        </w:rPr>
      </w:pPr>
      <w:r>
        <w:rPr>
          <w:sz w:val="24"/>
        </w:rPr>
        <w:t xml:space="preserve">Create a </w:t>
      </w:r>
      <w:proofErr w:type="spellStart"/>
      <w:r>
        <w:rPr>
          <w:sz w:val="24"/>
        </w:rPr>
        <w:t>ConfigMap</w:t>
      </w:r>
      <w:proofErr w:type="spellEnd"/>
      <w:r>
        <w:rPr>
          <w:sz w:val="24"/>
        </w:rPr>
        <w:t xml:space="preserve"> yaml and enter the contents given</w:t>
      </w:r>
      <w:r>
        <w:rPr>
          <w:spacing w:val="-12"/>
          <w:sz w:val="24"/>
        </w:rPr>
        <w:t xml:space="preserve"> </w:t>
      </w:r>
      <w:r>
        <w:rPr>
          <w:sz w:val="24"/>
        </w:rPr>
        <w:t>below</w:t>
      </w:r>
    </w:p>
    <w:p w:rsidR="00A545E7" w:rsidRDefault="00A545E7" w:rsidP="00A545E7">
      <w:pPr>
        <w:pStyle w:val="BodyText0"/>
        <w:spacing w:before="10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BD69B1F" wp14:editId="3309C3C3">
                <wp:simplePos x="0" y="0"/>
                <wp:positionH relativeFrom="page">
                  <wp:posOffset>1367155</wp:posOffset>
                </wp:positionH>
                <wp:positionV relativeFrom="paragraph">
                  <wp:posOffset>194310</wp:posOffset>
                </wp:positionV>
                <wp:extent cx="5029200" cy="295910"/>
                <wp:effectExtent l="12700" t="12700" r="0" b="0"/>
                <wp:wrapTopAndBottom/>
                <wp:docPr id="979" name="Group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295910"/>
                          <a:chOff x="2153" y="306"/>
                          <a:chExt cx="7920" cy="466"/>
                        </a:xfrm>
                      </wpg:grpSpPr>
                      <wps:wsp>
                        <wps:cNvPr id="980" name="AutoShape 901"/>
                        <wps:cNvSpPr>
                          <a:spLocks/>
                        </wps:cNvSpPr>
                        <wps:spPr bwMode="auto">
                          <a:xfrm>
                            <a:off x="2152" y="305"/>
                            <a:ext cx="7920" cy="466"/>
                          </a:xfrm>
                          <a:custGeom>
                            <a:avLst/>
                            <a:gdLst>
                              <a:gd name="T0" fmla="+- 0 2474 2153"/>
                              <a:gd name="T1" fmla="*/ T0 w 7920"/>
                              <a:gd name="T2" fmla="+- 0 757 306"/>
                              <a:gd name="T3" fmla="*/ 757 h 466"/>
                              <a:gd name="T4" fmla="+- 0 2851 2153"/>
                              <a:gd name="T5" fmla="*/ T4 w 7920"/>
                              <a:gd name="T6" fmla="+- 0 771 306"/>
                              <a:gd name="T7" fmla="*/ 771 h 466"/>
                              <a:gd name="T8" fmla="+- 0 3060 2153"/>
                              <a:gd name="T9" fmla="*/ T8 w 7920"/>
                              <a:gd name="T10" fmla="+- 0 757 306"/>
                              <a:gd name="T11" fmla="*/ 757 h 466"/>
                              <a:gd name="T12" fmla="+- 0 3314 2153"/>
                              <a:gd name="T13" fmla="*/ T12 w 7920"/>
                              <a:gd name="T14" fmla="+- 0 771 306"/>
                              <a:gd name="T15" fmla="*/ 771 h 466"/>
                              <a:gd name="T16" fmla="+- 0 3586 2153"/>
                              <a:gd name="T17" fmla="*/ T16 w 7920"/>
                              <a:gd name="T18" fmla="+- 0 771 306"/>
                              <a:gd name="T19" fmla="*/ 771 h 466"/>
                              <a:gd name="T20" fmla="+- 0 3840 2153"/>
                              <a:gd name="T21" fmla="*/ T20 w 7920"/>
                              <a:gd name="T22" fmla="+- 0 757 306"/>
                              <a:gd name="T23" fmla="*/ 757 h 466"/>
                              <a:gd name="T24" fmla="+- 0 4214 2153"/>
                              <a:gd name="T25" fmla="*/ T24 w 7920"/>
                              <a:gd name="T26" fmla="+- 0 771 306"/>
                              <a:gd name="T27" fmla="*/ 771 h 466"/>
                              <a:gd name="T28" fmla="+- 0 4426 2153"/>
                              <a:gd name="T29" fmla="*/ T28 w 7920"/>
                              <a:gd name="T30" fmla="+- 0 757 306"/>
                              <a:gd name="T31" fmla="*/ 757 h 466"/>
                              <a:gd name="T32" fmla="+- 0 4680 2153"/>
                              <a:gd name="T33" fmla="*/ T32 w 7920"/>
                              <a:gd name="T34" fmla="+- 0 771 306"/>
                              <a:gd name="T35" fmla="*/ 771 h 466"/>
                              <a:gd name="T36" fmla="+- 0 4951 2153"/>
                              <a:gd name="T37" fmla="*/ T36 w 7920"/>
                              <a:gd name="T38" fmla="+- 0 771 306"/>
                              <a:gd name="T39" fmla="*/ 771 h 466"/>
                              <a:gd name="T40" fmla="+- 0 5206 2153"/>
                              <a:gd name="T41" fmla="*/ T40 w 7920"/>
                              <a:gd name="T42" fmla="+- 0 757 306"/>
                              <a:gd name="T43" fmla="*/ 757 h 466"/>
                              <a:gd name="T44" fmla="+- 0 5580 2153"/>
                              <a:gd name="T45" fmla="*/ T44 w 7920"/>
                              <a:gd name="T46" fmla="+- 0 771 306"/>
                              <a:gd name="T47" fmla="*/ 771 h 466"/>
                              <a:gd name="T48" fmla="+- 0 5791 2153"/>
                              <a:gd name="T49" fmla="*/ T48 w 7920"/>
                              <a:gd name="T50" fmla="+- 0 757 306"/>
                              <a:gd name="T51" fmla="*/ 757 h 466"/>
                              <a:gd name="T52" fmla="+- 0 6046 2153"/>
                              <a:gd name="T53" fmla="*/ T52 w 7920"/>
                              <a:gd name="T54" fmla="+- 0 771 306"/>
                              <a:gd name="T55" fmla="*/ 771 h 466"/>
                              <a:gd name="T56" fmla="+- 0 6314 2153"/>
                              <a:gd name="T57" fmla="*/ T56 w 7920"/>
                              <a:gd name="T58" fmla="+- 0 771 306"/>
                              <a:gd name="T59" fmla="*/ 771 h 466"/>
                              <a:gd name="T60" fmla="+- 0 6571 2153"/>
                              <a:gd name="T61" fmla="*/ T60 w 7920"/>
                              <a:gd name="T62" fmla="+- 0 757 306"/>
                              <a:gd name="T63" fmla="*/ 757 h 466"/>
                              <a:gd name="T64" fmla="+- 0 6946 2153"/>
                              <a:gd name="T65" fmla="*/ T64 w 7920"/>
                              <a:gd name="T66" fmla="+- 0 771 306"/>
                              <a:gd name="T67" fmla="*/ 771 h 466"/>
                              <a:gd name="T68" fmla="+- 0 7154 2153"/>
                              <a:gd name="T69" fmla="*/ T68 w 7920"/>
                              <a:gd name="T70" fmla="+- 0 757 306"/>
                              <a:gd name="T71" fmla="*/ 757 h 466"/>
                              <a:gd name="T72" fmla="+- 0 7411 2153"/>
                              <a:gd name="T73" fmla="*/ T72 w 7920"/>
                              <a:gd name="T74" fmla="+- 0 771 306"/>
                              <a:gd name="T75" fmla="*/ 771 h 466"/>
                              <a:gd name="T76" fmla="+- 0 7680 2153"/>
                              <a:gd name="T77" fmla="*/ T76 w 7920"/>
                              <a:gd name="T78" fmla="+- 0 771 306"/>
                              <a:gd name="T79" fmla="*/ 771 h 466"/>
                              <a:gd name="T80" fmla="+- 0 7934 2153"/>
                              <a:gd name="T81" fmla="*/ T80 w 7920"/>
                              <a:gd name="T82" fmla="+- 0 757 306"/>
                              <a:gd name="T83" fmla="*/ 757 h 466"/>
                              <a:gd name="T84" fmla="+- 0 8309 2153"/>
                              <a:gd name="T85" fmla="*/ T84 w 7920"/>
                              <a:gd name="T86" fmla="+- 0 771 306"/>
                              <a:gd name="T87" fmla="*/ 771 h 466"/>
                              <a:gd name="T88" fmla="+- 0 8520 2153"/>
                              <a:gd name="T89" fmla="*/ T88 w 7920"/>
                              <a:gd name="T90" fmla="+- 0 757 306"/>
                              <a:gd name="T91" fmla="*/ 757 h 466"/>
                              <a:gd name="T92" fmla="+- 0 8774 2153"/>
                              <a:gd name="T93" fmla="*/ T92 w 7920"/>
                              <a:gd name="T94" fmla="+- 0 771 306"/>
                              <a:gd name="T95" fmla="*/ 771 h 466"/>
                              <a:gd name="T96" fmla="+- 0 9046 2153"/>
                              <a:gd name="T97" fmla="*/ T96 w 7920"/>
                              <a:gd name="T98" fmla="+- 0 771 306"/>
                              <a:gd name="T99" fmla="*/ 771 h 466"/>
                              <a:gd name="T100" fmla="+- 0 9300 2153"/>
                              <a:gd name="T101" fmla="*/ T100 w 7920"/>
                              <a:gd name="T102" fmla="+- 0 757 306"/>
                              <a:gd name="T103" fmla="*/ 757 h 466"/>
                              <a:gd name="T104" fmla="+- 0 9674 2153"/>
                              <a:gd name="T105" fmla="*/ T104 w 7920"/>
                              <a:gd name="T106" fmla="+- 0 771 306"/>
                              <a:gd name="T107" fmla="*/ 771 h 466"/>
                              <a:gd name="T108" fmla="+- 0 9886 2153"/>
                              <a:gd name="T109" fmla="*/ T108 w 7920"/>
                              <a:gd name="T110" fmla="+- 0 757 306"/>
                              <a:gd name="T111" fmla="*/ 757 h 466"/>
                              <a:gd name="T112" fmla="+- 0 10073 2153"/>
                              <a:gd name="T113" fmla="*/ T112 w 7920"/>
                              <a:gd name="T114" fmla="+- 0 771 306"/>
                              <a:gd name="T115" fmla="*/ 771 h 466"/>
                              <a:gd name="T116" fmla="+- 0 10058 2153"/>
                              <a:gd name="T117" fmla="*/ T116 w 7920"/>
                              <a:gd name="T118" fmla="+- 0 419 306"/>
                              <a:gd name="T119" fmla="*/ 419 h 466"/>
                              <a:gd name="T120" fmla="+- 0 9914 2153"/>
                              <a:gd name="T121" fmla="*/ T120 w 7920"/>
                              <a:gd name="T122" fmla="+- 0 320 306"/>
                              <a:gd name="T123" fmla="*/ 320 h 466"/>
                              <a:gd name="T124" fmla="+- 0 9706 2153"/>
                              <a:gd name="T125" fmla="*/ T124 w 7920"/>
                              <a:gd name="T126" fmla="+- 0 306 306"/>
                              <a:gd name="T127" fmla="*/ 306 h 466"/>
                              <a:gd name="T128" fmla="+- 0 9331 2153"/>
                              <a:gd name="T129" fmla="*/ T128 w 7920"/>
                              <a:gd name="T130" fmla="+- 0 320 306"/>
                              <a:gd name="T131" fmla="*/ 320 h 466"/>
                              <a:gd name="T132" fmla="+- 0 9180 2153"/>
                              <a:gd name="T133" fmla="*/ T132 w 7920"/>
                              <a:gd name="T134" fmla="+- 0 320 306"/>
                              <a:gd name="T135" fmla="*/ 320 h 466"/>
                              <a:gd name="T136" fmla="+- 0 8806 2153"/>
                              <a:gd name="T137" fmla="*/ T136 w 7920"/>
                              <a:gd name="T138" fmla="+- 0 306 306"/>
                              <a:gd name="T139" fmla="*/ 306 h 466"/>
                              <a:gd name="T140" fmla="+- 0 8551 2153"/>
                              <a:gd name="T141" fmla="*/ T140 w 7920"/>
                              <a:gd name="T142" fmla="+- 0 320 306"/>
                              <a:gd name="T143" fmla="*/ 320 h 466"/>
                              <a:gd name="T144" fmla="+- 0 8340 2153"/>
                              <a:gd name="T145" fmla="*/ T144 w 7920"/>
                              <a:gd name="T146" fmla="+- 0 306 306"/>
                              <a:gd name="T147" fmla="*/ 306 h 466"/>
                              <a:gd name="T148" fmla="+- 0 7966 2153"/>
                              <a:gd name="T149" fmla="*/ T148 w 7920"/>
                              <a:gd name="T150" fmla="+- 0 320 306"/>
                              <a:gd name="T151" fmla="*/ 320 h 466"/>
                              <a:gd name="T152" fmla="+- 0 7814 2153"/>
                              <a:gd name="T153" fmla="*/ T152 w 7920"/>
                              <a:gd name="T154" fmla="+- 0 320 306"/>
                              <a:gd name="T155" fmla="*/ 320 h 466"/>
                              <a:gd name="T156" fmla="+- 0 7440 2153"/>
                              <a:gd name="T157" fmla="*/ T156 w 7920"/>
                              <a:gd name="T158" fmla="+- 0 306 306"/>
                              <a:gd name="T159" fmla="*/ 306 h 466"/>
                              <a:gd name="T160" fmla="+- 0 7186 2153"/>
                              <a:gd name="T161" fmla="*/ T160 w 7920"/>
                              <a:gd name="T162" fmla="+- 0 320 306"/>
                              <a:gd name="T163" fmla="*/ 320 h 466"/>
                              <a:gd name="T164" fmla="+- 0 6974 2153"/>
                              <a:gd name="T165" fmla="*/ T164 w 7920"/>
                              <a:gd name="T166" fmla="+- 0 306 306"/>
                              <a:gd name="T167" fmla="*/ 306 h 466"/>
                              <a:gd name="T168" fmla="+- 0 6600 2153"/>
                              <a:gd name="T169" fmla="*/ T168 w 7920"/>
                              <a:gd name="T170" fmla="+- 0 320 306"/>
                              <a:gd name="T171" fmla="*/ 320 h 466"/>
                              <a:gd name="T172" fmla="+- 0 6451 2153"/>
                              <a:gd name="T173" fmla="*/ T172 w 7920"/>
                              <a:gd name="T174" fmla="+- 0 320 306"/>
                              <a:gd name="T175" fmla="*/ 320 h 466"/>
                              <a:gd name="T176" fmla="+- 0 6074 2153"/>
                              <a:gd name="T177" fmla="*/ T176 w 7920"/>
                              <a:gd name="T178" fmla="+- 0 306 306"/>
                              <a:gd name="T179" fmla="*/ 306 h 466"/>
                              <a:gd name="T180" fmla="+- 0 5820 2153"/>
                              <a:gd name="T181" fmla="*/ T180 w 7920"/>
                              <a:gd name="T182" fmla="+- 0 320 306"/>
                              <a:gd name="T183" fmla="*/ 320 h 466"/>
                              <a:gd name="T184" fmla="+- 0 5611 2153"/>
                              <a:gd name="T185" fmla="*/ T184 w 7920"/>
                              <a:gd name="T186" fmla="+- 0 306 306"/>
                              <a:gd name="T187" fmla="*/ 306 h 466"/>
                              <a:gd name="T188" fmla="+- 0 5234 2153"/>
                              <a:gd name="T189" fmla="*/ T188 w 7920"/>
                              <a:gd name="T190" fmla="+- 0 320 306"/>
                              <a:gd name="T191" fmla="*/ 320 h 466"/>
                              <a:gd name="T192" fmla="+- 0 5086 2153"/>
                              <a:gd name="T193" fmla="*/ T192 w 7920"/>
                              <a:gd name="T194" fmla="+- 0 320 306"/>
                              <a:gd name="T195" fmla="*/ 320 h 466"/>
                              <a:gd name="T196" fmla="+- 0 4711 2153"/>
                              <a:gd name="T197" fmla="*/ T196 w 7920"/>
                              <a:gd name="T198" fmla="+- 0 306 306"/>
                              <a:gd name="T199" fmla="*/ 306 h 466"/>
                              <a:gd name="T200" fmla="+- 0 4454 2153"/>
                              <a:gd name="T201" fmla="*/ T200 w 7920"/>
                              <a:gd name="T202" fmla="+- 0 320 306"/>
                              <a:gd name="T203" fmla="*/ 320 h 466"/>
                              <a:gd name="T204" fmla="+- 0 4246 2153"/>
                              <a:gd name="T205" fmla="*/ T204 w 7920"/>
                              <a:gd name="T206" fmla="+- 0 306 306"/>
                              <a:gd name="T207" fmla="*/ 306 h 466"/>
                              <a:gd name="T208" fmla="+- 0 3871 2153"/>
                              <a:gd name="T209" fmla="*/ T208 w 7920"/>
                              <a:gd name="T210" fmla="+- 0 320 306"/>
                              <a:gd name="T211" fmla="*/ 320 h 466"/>
                              <a:gd name="T212" fmla="+- 0 3720 2153"/>
                              <a:gd name="T213" fmla="*/ T212 w 7920"/>
                              <a:gd name="T214" fmla="+- 0 320 306"/>
                              <a:gd name="T215" fmla="*/ 320 h 466"/>
                              <a:gd name="T216" fmla="+- 0 3346 2153"/>
                              <a:gd name="T217" fmla="*/ T216 w 7920"/>
                              <a:gd name="T218" fmla="+- 0 306 306"/>
                              <a:gd name="T219" fmla="*/ 306 h 466"/>
                              <a:gd name="T220" fmla="+- 0 3091 2153"/>
                              <a:gd name="T221" fmla="*/ T220 w 7920"/>
                              <a:gd name="T222" fmla="+- 0 320 306"/>
                              <a:gd name="T223" fmla="*/ 320 h 466"/>
                              <a:gd name="T224" fmla="+- 0 2880 2153"/>
                              <a:gd name="T225" fmla="*/ T224 w 7920"/>
                              <a:gd name="T226" fmla="+- 0 306 306"/>
                              <a:gd name="T227" fmla="*/ 306 h 466"/>
                              <a:gd name="T228" fmla="+- 0 2506 2153"/>
                              <a:gd name="T229" fmla="*/ T228 w 7920"/>
                              <a:gd name="T230" fmla="+- 0 320 306"/>
                              <a:gd name="T231" fmla="*/ 320 h 466"/>
                              <a:gd name="T232" fmla="+- 0 2354 2153"/>
                              <a:gd name="T233" fmla="*/ T232 w 7920"/>
                              <a:gd name="T234" fmla="+- 0 320 306"/>
                              <a:gd name="T235" fmla="*/ 320 h 466"/>
                              <a:gd name="T236" fmla="+- 0 2153 2153"/>
                              <a:gd name="T237" fmla="*/ T236 w 7920"/>
                              <a:gd name="T238" fmla="+- 0 433 306"/>
                              <a:gd name="T239" fmla="*/ 433 h 466"/>
                              <a:gd name="T240" fmla="+- 0 2220 2153"/>
                              <a:gd name="T241" fmla="*/ T240 w 7920"/>
                              <a:gd name="T242" fmla="+- 0 771 306"/>
                              <a:gd name="T243" fmla="*/ 771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7920" h="466">
                                <a:moveTo>
                                  <a:pt x="173" y="465"/>
                                </a:moveTo>
                                <a:lnTo>
                                  <a:pt x="113" y="465"/>
                                </a:lnTo>
                                <a:lnTo>
                                  <a:pt x="113" y="451"/>
                                </a:lnTo>
                                <a:lnTo>
                                  <a:pt x="173" y="451"/>
                                </a:lnTo>
                                <a:lnTo>
                                  <a:pt x="173" y="465"/>
                                </a:lnTo>
                                <a:close/>
                                <a:moveTo>
                                  <a:pt x="276" y="465"/>
                                </a:moveTo>
                                <a:lnTo>
                                  <a:pt x="216" y="465"/>
                                </a:lnTo>
                                <a:lnTo>
                                  <a:pt x="216" y="451"/>
                                </a:lnTo>
                                <a:lnTo>
                                  <a:pt x="276" y="451"/>
                                </a:lnTo>
                                <a:lnTo>
                                  <a:pt x="276" y="465"/>
                                </a:lnTo>
                                <a:close/>
                                <a:moveTo>
                                  <a:pt x="381" y="465"/>
                                </a:moveTo>
                                <a:lnTo>
                                  <a:pt x="321" y="465"/>
                                </a:lnTo>
                                <a:lnTo>
                                  <a:pt x="321" y="451"/>
                                </a:lnTo>
                                <a:lnTo>
                                  <a:pt x="381" y="451"/>
                                </a:lnTo>
                                <a:lnTo>
                                  <a:pt x="381" y="465"/>
                                </a:lnTo>
                                <a:close/>
                                <a:moveTo>
                                  <a:pt x="487" y="465"/>
                                </a:moveTo>
                                <a:lnTo>
                                  <a:pt x="427" y="465"/>
                                </a:lnTo>
                                <a:lnTo>
                                  <a:pt x="427" y="451"/>
                                </a:lnTo>
                                <a:lnTo>
                                  <a:pt x="487" y="451"/>
                                </a:lnTo>
                                <a:lnTo>
                                  <a:pt x="487" y="465"/>
                                </a:lnTo>
                                <a:close/>
                                <a:moveTo>
                                  <a:pt x="593" y="465"/>
                                </a:moveTo>
                                <a:lnTo>
                                  <a:pt x="533" y="465"/>
                                </a:lnTo>
                                <a:lnTo>
                                  <a:pt x="533" y="451"/>
                                </a:lnTo>
                                <a:lnTo>
                                  <a:pt x="593" y="451"/>
                                </a:lnTo>
                                <a:lnTo>
                                  <a:pt x="593" y="465"/>
                                </a:lnTo>
                                <a:close/>
                                <a:moveTo>
                                  <a:pt x="698" y="465"/>
                                </a:moveTo>
                                <a:lnTo>
                                  <a:pt x="638" y="465"/>
                                </a:lnTo>
                                <a:lnTo>
                                  <a:pt x="638" y="451"/>
                                </a:lnTo>
                                <a:lnTo>
                                  <a:pt x="698" y="451"/>
                                </a:lnTo>
                                <a:lnTo>
                                  <a:pt x="698" y="465"/>
                                </a:lnTo>
                                <a:close/>
                                <a:moveTo>
                                  <a:pt x="801" y="465"/>
                                </a:moveTo>
                                <a:lnTo>
                                  <a:pt x="741" y="465"/>
                                </a:lnTo>
                                <a:lnTo>
                                  <a:pt x="741" y="451"/>
                                </a:lnTo>
                                <a:lnTo>
                                  <a:pt x="801" y="451"/>
                                </a:lnTo>
                                <a:lnTo>
                                  <a:pt x="801" y="465"/>
                                </a:lnTo>
                                <a:close/>
                                <a:moveTo>
                                  <a:pt x="907" y="465"/>
                                </a:moveTo>
                                <a:lnTo>
                                  <a:pt x="847" y="465"/>
                                </a:lnTo>
                                <a:lnTo>
                                  <a:pt x="847" y="451"/>
                                </a:lnTo>
                                <a:lnTo>
                                  <a:pt x="907" y="451"/>
                                </a:lnTo>
                                <a:lnTo>
                                  <a:pt x="907" y="465"/>
                                </a:lnTo>
                                <a:close/>
                                <a:moveTo>
                                  <a:pt x="1013" y="465"/>
                                </a:moveTo>
                                <a:lnTo>
                                  <a:pt x="953" y="465"/>
                                </a:lnTo>
                                <a:lnTo>
                                  <a:pt x="953" y="451"/>
                                </a:lnTo>
                                <a:lnTo>
                                  <a:pt x="1013" y="451"/>
                                </a:lnTo>
                                <a:lnTo>
                                  <a:pt x="1013" y="465"/>
                                </a:lnTo>
                                <a:close/>
                                <a:moveTo>
                                  <a:pt x="1118" y="465"/>
                                </a:moveTo>
                                <a:lnTo>
                                  <a:pt x="1058" y="465"/>
                                </a:lnTo>
                                <a:lnTo>
                                  <a:pt x="105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18" y="465"/>
                                </a:lnTo>
                                <a:close/>
                                <a:moveTo>
                                  <a:pt x="1221" y="465"/>
                                </a:moveTo>
                                <a:lnTo>
                                  <a:pt x="1161" y="465"/>
                                </a:lnTo>
                                <a:lnTo>
                                  <a:pt x="1161" y="451"/>
                                </a:lnTo>
                                <a:lnTo>
                                  <a:pt x="1221" y="451"/>
                                </a:lnTo>
                                <a:lnTo>
                                  <a:pt x="1221" y="465"/>
                                </a:lnTo>
                                <a:close/>
                                <a:moveTo>
                                  <a:pt x="1327" y="465"/>
                                </a:moveTo>
                                <a:lnTo>
                                  <a:pt x="1267" y="465"/>
                                </a:lnTo>
                                <a:lnTo>
                                  <a:pt x="1267" y="451"/>
                                </a:lnTo>
                                <a:lnTo>
                                  <a:pt x="1327" y="451"/>
                                </a:lnTo>
                                <a:lnTo>
                                  <a:pt x="1327" y="465"/>
                                </a:lnTo>
                                <a:close/>
                                <a:moveTo>
                                  <a:pt x="1433" y="465"/>
                                </a:moveTo>
                                <a:lnTo>
                                  <a:pt x="1373" y="465"/>
                                </a:lnTo>
                                <a:lnTo>
                                  <a:pt x="1373" y="451"/>
                                </a:lnTo>
                                <a:lnTo>
                                  <a:pt x="1433" y="451"/>
                                </a:lnTo>
                                <a:lnTo>
                                  <a:pt x="1433" y="465"/>
                                </a:lnTo>
                                <a:close/>
                                <a:moveTo>
                                  <a:pt x="1538" y="465"/>
                                </a:moveTo>
                                <a:lnTo>
                                  <a:pt x="1478" y="465"/>
                                </a:lnTo>
                                <a:lnTo>
                                  <a:pt x="1478" y="451"/>
                                </a:lnTo>
                                <a:lnTo>
                                  <a:pt x="1538" y="451"/>
                                </a:lnTo>
                                <a:lnTo>
                                  <a:pt x="1538" y="465"/>
                                </a:lnTo>
                                <a:close/>
                                <a:moveTo>
                                  <a:pt x="1641" y="465"/>
                                </a:moveTo>
                                <a:lnTo>
                                  <a:pt x="1581" y="465"/>
                                </a:lnTo>
                                <a:lnTo>
                                  <a:pt x="1581" y="451"/>
                                </a:lnTo>
                                <a:lnTo>
                                  <a:pt x="1641" y="451"/>
                                </a:lnTo>
                                <a:lnTo>
                                  <a:pt x="1641" y="465"/>
                                </a:lnTo>
                                <a:close/>
                                <a:moveTo>
                                  <a:pt x="1747" y="465"/>
                                </a:moveTo>
                                <a:lnTo>
                                  <a:pt x="1687" y="465"/>
                                </a:lnTo>
                                <a:lnTo>
                                  <a:pt x="1687" y="451"/>
                                </a:lnTo>
                                <a:lnTo>
                                  <a:pt x="1747" y="451"/>
                                </a:lnTo>
                                <a:lnTo>
                                  <a:pt x="1747" y="465"/>
                                </a:lnTo>
                                <a:close/>
                                <a:moveTo>
                                  <a:pt x="1853" y="465"/>
                                </a:moveTo>
                                <a:lnTo>
                                  <a:pt x="1793" y="465"/>
                                </a:lnTo>
                                <a:lnTo>
                                  <a:pt x="1793" y="451"/>
                                </a:lnTo>
                                <a:lnTo>
                                  <a:pt x="1853" y="451"/>
                                </a:lnTo>
                                <a:lnTo>
                                  <a:pt x="1853" y="465"/>
                                </a:lnTo>
                                <a:close/>
                                <a:moveTo>
                                  <a:pt x="1956" y="465"/>
                                </a:moveTo>
                                <a:lnTo>
                                  <a:pt x="1896" y="465"/>
                                </a:lnTo>
                                <a:lnTo>
                                  <a:pt x="1896" y="451"/>
                                </a:lnTo>
                                <a:lnTo>
                                  <a:pt x="1956" y="451"/>
                                </a:lnTo>
                                <a:lnTo>
                                  <a:pt x="1956" y="465"/>
                                </a:lnTo>
                                <a:close/>
                                <a:moveTo>
                                  <a:pt x="2061" y="465"/>
                                </a:moveTo>
                                <a:lnTo>
                                  <a:pt x="2001" y="465"/>
                                </a:lnTo>
                                <a:lnTo>
                                  <a:pt x="2001" y="451"/>
                                </a:lnTo>
                                <a:lnTo>
                                  <a:pt x="2061" y="451"/>
                                </a:lnTo>
                                <a:lnTo>
                                  <a:pt x="2061" y="465"/>
                                </a:lnTo>
                                <a:close/>
                                <a:moveTo>
                                  <a:pt x="2167" y="465"/>
                                </a:moveTo>
                                <a:lnTo>
                                  <a:pt x="2107" y="465"/>
                                </a:lnTo>
                                <a:lnTo>
                                  <a:pt x="2107" y="451"/>
                                </a:lnTo>
                                <a:lnTo>
                                  <a:pt x="2167" y="451"/>
                                </a:lnTo>
                                <a:lnTo>
                                  <a:pt x="2167" y="465"/>
                                </a:lnTo>
                                <a:close/>
                                <a:moveTo>
                                  <a:pt x="2273" y="465"/>
                                </a:moveTo>
                                <a:lnTo>
                                  <a:pt x="2213" y="465"/>
                                </a:lnTo>
                                <a:lnTo>
                                  <a:pt x="2213" y="451"/>
                                </a:lnTo>
                                <a:lnTo>
                                  <a:pt x="2273" y="451"/>
                                </a:lnTo>
                                <a:lnTo>
                                  <a:pt x="2273" y="465"/>
                                </a:lnTo>
                                <a:close/>
                                <a:moveTo>
                                  <a:pt x="2378" y="465"/>
                                </a:moveTo>
                                <a:lnTo>
                                  <a:pt x="2318" y="465"/>
                                </a:lnTo>
                                <a:lnTo>
                                  <a:pt x="2318" y="451"/>
                                </a:lnTo>
                                <a:lnTo>
                                  <a:pt x="2378" y="451"/>
                                </a:lnTo>
                                <a:lnTo>
                                  <a:pt x="2378" y="465"/>
                                </a:lnTo>
                                <a:close/>
                                <a:moveTo>
                                  <a:pt x="2481" y="465"/>
                                </a:moveTo>
                                <a:lnTo>
                                  <a:pt x="2421" y="465"/>
                                </a:lnTo>
                                <a:lnTo>
                                  <a:pt x="2421" y="451"/>
                                </a:lnTo>
                                <a:lnTo>
                                  <a:pt x="2481" y="451"/>
                                </a:lnTo>
                                <a:lnTo>
                                  <a:pt x="2481" y="465"/>
                                </a:lnTo>
                                <a:close/>
                                <a:moveTo>
                                  <a:pt x="2587" y="465"/>
                                </a:moveTo>
                                <a:lnTo>
                                  <a:pt x="2527" y="465"/>
                                </a:lnTo>
                                <a:lnTo>
                                  <a:pt x="2527" y="451"/>
                                </a:lnTo>
                                <a:lnTo>
                                  <a:pt x="2587" y="451"/>
                                </a:lnTo>
                                <a:lnTo>
                                  <a:pt x="2587" y="465"/>
                                </a:lnTo>
                                <a:close/>
                                <a:moveTo>
                                  <a:pt x="2693" y="465"/>
                                </a:moveTo>
                                <a:lnTo>
                                  <a:pt x="2633" y="465"/>
                                </a:lnTo>
                                <a:lnTo>
                                  <a:pt x="2633" y="451"/>
                                </a:lnTo>
                                <a:lnTo>
                                  <a:pt x="2693" y="451"/>
                                </a:lnTo>
                                <a:lnTo>
                                  <a:pt x="2693" y="465"/>
                                </a:lnTo>
                                <a:close/>
                                <a:moveTo>
                                  <a:pt x="2798" y="465"/>
                                </a:moveTo>
                                <a:lnTo>
                                  <a:pt x="2738" y="465"/>
                                </a:lnTo>
                                <a:lnTo>
                                  <a:pt x="2738" y="451"/>
                                </a:lnTo>
                                <a:lnTo>
                                  <a:pt x="2798" y="451"/>
                                </a:lnTo>
                                <a:lnTo>
                                  <a:pt x="2798" y="465"/>
                                </a:lnTo>
                                <a:close/>
                                <a:moveTo>
                                  <a:pt x="2901" y="465"/>
                                </a:moveTo>
                                <a:lnTo>
                                  <a:pt x="2841" y="465"/>
                                </a:lnTo>
                                <a:lnTo>
                                  <a:pt x="2841" y="451"/>
                                </a:lnTo>
                                <a:lnTo>
                                  <a:pt x="2901" y="451"/>
                                </a:lnTo>
                                <a:lnTo>
                                  <a:pt x="2901" y="465"/>
                                </a:lnTo>
                                <a:close/>
                                <a:moveTo>
                                  <a:pt x="3007" y="465"/>
                                </a:moveTo>
                                <a:lnTo>
                                  <a:pt x="2947" y="465"/>
                                </a:lnTo>
                                <a:lnTo>
                                  <a:pt x="2947" y="451"/>
                                </a:lnTo>
                                <a:lnTo>
                                  <a:pt x="3007" y="451"/>
                                </a:lnTo>
                                <a:lnTo>
                                  <a:pt x="3007" y="465"/>
                                </a:lnTo>
                                <a:close/>
                                <a:moveTo>
                                  <a:pt x="3113" y="465"/>
                                </a:moveTo>
                                <a:lnTo>
                                  <a:pt x="3053" y="465"/>
                                </a:lnTo>
                                <a:lnTo>
                                  <a:pt x="3053" y="451"/>
                                </a:lnTo>
                                <a:lnTo>
                                  <a:pt x="3113" y="451"/>
                                </a:lnTo>
                                <a:lnTo>
                                  <a:pt x="3113" y="465"/>
                                </a:lnTo>
                                <a:close/>
                                <a:moveTo>
                                  <a:pt x="3218" y="465"/>
                                </a:moveTo>
                                <a:lnTo>
                                  <a:pt x="3158" y="465"/>
                                </a:lnTo>
                                <a:lnTo>
                                  <a:pt x="3158" y="451"/>
                                </a:lnTo>
                                <a:lnTo>
                                  <a:pt x="3218" y="451"/>
                                </a:lnTo>
                                <a:lnTo>
                                  <a:pt x="3218" y="465"/>
                                </a:lnTo>
                                <a:close/>
                                <a:moveTo>
                                  <a:pt x="3321" y="465"/>
                                </a:moveTo>
                                <a:lnTo>
                                  <a:pt x="3261" y="465"/>
                                </a:lnTo>
                                <a:lnTo>
                                  <a:pt x="3261" y="451"/>
                                </a:lnTo>
                                <a:lnTo>
                                  <a:pt x="3321" y="451"/>
                                </a:lnTo>
                                <a:lnTo>
                                  <a:pt x="3321" y="465"/>
                                </a:lnTo>
                                <a:close/>
                                <a:moveTo>
                                  <a:pt x="3427" y="465"/>
                                </a:moveTo>
                                <a:lnTo>
                                  <a:pt x="3367" y="465"/>
                                </a:lnTo>
                                <a:lnTo>
                                  <a:pt x="3367" y="451"/>
                                </a:lnTo>
                                <a:lnTo>
                                  <a:pt x="3427" y="451"/>
                                </a:lnTo>
                                <a:lnTo>
                                  <a:pt x="3427" y="465"/>
                                </a:lnTo>
                                <a:close/>
                                <a:moveTo>
                                  <a:pt x="3533" y="465"/>
                                </a:moveTo>
                                <a:lnTo>
                                  <a:pt x="3473" y="465"/>
                                </a:lnTo>
                                <a:lnTo>
                                  <a:pt x="3473" y="451"/>
                                </a:lnTo>
                                <a:lnTo>
                                  <a:pt x="3533" y="451"/>
                                </a:lnTo>
                                <a:lnTo>
                                  <a:pt x="3533" y="465"/>
                                </a:lnTo>
                                <a:close/>
                                <a:moveTo>
                                  <a:pt x="3638" y="465"/>
                                </a:moveTo>
                                <a:lnTo>
                                  <a:pt x="3578" y="465"/>
                                </a:lnTo>
                                <a:lnTo>
                                  <a:pt x="3578" y="451"/>
                                </a:lnTo>
                                <a:lnTo>
                                  <a:pt x="3638" y="451"/>
                                </a:lnTo>
                                <a:lnTo>
                                  <a:pt x="3638" y="465"/>
                                </a:lnTo>
                                <a:close/>
                                <a:moveTo>
                                  <a:pt x="3741" y="465"/>
                                </a:moveTo>
                                <a:lnTo>
                                  <a:pt x="3681" y="465"/>
                                </a:lnTo>
                                <a:lnTo>
                                  <a:pt x="3681" y="451"/>
                                </a:lnTo>
                                <a:lnTo>
                                  <a:pt x="3741" y="451"/>
                                </a:lnTo>
                                <a:lnTo>
                                  <a:pt x="3741" y="465"/>
                                </a:lnTo>
                                <a:close/>
                                <a:moveTo>
                                  <a:pt x="3847" y="465"/>
                                </a:moveTo>
                                <a:lnTo>
                                  <a:pt x="3787" y="465"/>
                                </a:lnTo>
                                <a:lnTo>
                                  <a:pt x="3787" y="451"/>
                                </a:lnTo>
                                <a:lnTo>
                                  <a:pt x="3847" y="451"/>
                                </a:lnTo>
                                <a:lnTo>
                                  <a:pt x="3847" y="465"/>
                                </a:lnTo>
                                <a:close/>
                                <a:moveTo>
                                  <a:pt x="3953" y="465"/>
                                </a:moveTo>
                                <a:lnTo>
                                  <a:pt x="3893" y="465"/>
                                </a:lnTo>
                                <a:lnTo>
                                  <a:pt x="3893" y="451"/>
                                </a:lnTo>
                                <a:lnTo>
                                  <a:pt x="3953" y="451"/>
                                </a:lnTo>
                                <a:lnTo>
                                  <a:pt x="3953" y="465"/>
                                </a:lnTo>
                                <a:close/>
                                <a:moveTo>
                                  <a:pt x="4058" y="465"/>
                                </a:moveTo>
                                <a:lnTo>
                                  <a:pt x="3998" y="465"/>
                                </a:lnTo>
                                <a:lnTo>
                                  <a:pt x="3998" y="451"/>
                                </a:lnTo>
                                <a:lnTo>
                                  <a:pt x="4058" y="451"/>
                                </a:lnTo>
                                <a:lnTo>
                                  <a:pt x="4058" y="465"/>
                                </a:lnTo>
                                <a:close/>
                                <a:moveTo>
                                  <a:pt x="4161" y="465"/>
                                </a:moveTo>
                                <a:lnTo>
                                  <a:pt x="4101" y="465"/>
                                </a:lnTo>
                                <a:lnTo>
                                  <a:pt x="4101" y="451"/>
                                </a:lnTo>
                                <a:lnTo>
                                  <a:pt x="4161" y="451"/>
                                </a:lnTo>
                                <a:lnTo>
                                  <a:pt x="4161" y="465"/>
                                </a:lnTo>
                                <a:close/>
                                <a:moveTo>
                                  <a:pt x="4267" y="465"/>
                                </a:moveTo>
                                <a:lnTo>
                                  <a:pt x="4207" y="465"/>
                                </a:lnTo>
                                <a:lnTo>
                                  <a:pt x="4207" y="451"/>
                                </a:lnTo>
                                <a:lnTo>
                                  <a:pt x="4267" y="451"/>
                                </a:lnTo>
                                <a:lnTo>
                                  <a:pt x="4267" y="465"/>
                                </a:lnTo>
                                <a:close/>
                                <a:moveTo>
                                  <a:pt x="4373" y="465"/>
                                </a:moveTo>
                                <a:lnTo>
                                  <a:pt x="4313" y="465"/>
                                </a:lnTo>
                                <a:lnTo>
                                  <a:pt x="4313" y="451"/>
                                </a:lnTo>
                                <a:lnTo>
                                  <a:pt x="4373" y="451"/>
                                </a:lnTo>
                                <a:lnTo>
                                  <a:pt x="4373" y="465"/>
                                </a:lnTo>
                                <a:close/>
                                <a:moveTo>
                                  <a:pt x="4478" y="465"/>
                                </a:moveTo>
                                <a:lnTo>
                                  <a:pt x="4418" y="465"/>
                                </a:lnTo>
                                <a:lnTo>
                                  <a:pt x="4418" y="451"/>
                                </a:lnTo>
                                <a:lnTo>
                                  <a:pt x="4478" y="451"/>
                                </a:lnTo>
                                <a:lnTo>
                                  <a:pt x="4478" y="465"/>
                                </a:lnTo>
                                <a:close/>
                                <a:moveTo>
                                  <a:pt x="4581" y="465"/>
                                </a:moveTo>
                                <a:lnTo>
                                  <a:pt x="4521" y="465"/>
                                </a:lnTo>
                                <a:lnTo>
                                  <a:pt x="4521" y="451"/>
                                </a:lnTo>
                                <a:lnTo>
                                  <a:pt x="4581" y="451"/>
                                </a:lnTo>
                                <a:lnTo>
                                  <a:pt x="4581" y="465"/>
                                </a:lnTo>
                                <a:close/>
                                <a:moveTo>
                                  <a:pt x="4687" y="465"/>
                                </a:moveTo>
                                <a:lnTo>
                                  <a:pt x="4627" y="465"/>
                                </a:lnTo>
                                <a:lnTo>
                                  <a:pt x="4627" y="451"/>
                                </a:lnTo>
                                <a:lnTo>
                                  <a:pt x="4687" y="451"/>
                                </a:lnTo>
                                <a:lnTo>
                                  <a:pt x="4687" y="465"/>
                                </a:lnTo>
                                <a:close/>
                                <a:moveTo>
                                  <a:pt x="4793" y="465"/>
                                </a:moveTo>
                                <a:lnTo>
                                  <a:pt x="4733" y="465"/>
                                </a:lnTo>
                                <a:lnTo>
                                  <a:pt x="4733" y="451"/>
                                </a:lnTo>
                                <a:lnTo>
                                  <a:pt x="4793" y="451"/>
                                </a:lnTo>
                                <a:lnTo>
                                  <a:pt x="4793" y="465"/>
                                </a:lnTo>
                                <a:close/>
                                <a:moveTo>
                                  <a:pt x="4898" y="465"/>
                                </a:moveTo>
                                <a:lnTo>
                                  <a:pt x="4838" y="465"/>
                                </a:lnTo>
                                <a:lnTo>
                                  <a:pt x="4838" y="451"/>
                                </a:lnTo>
                                <a:lnTo>
                                  <a:pt x="4898" y="451"/>
                                </a:lnTo>
                                <a:lnTo>
                                  <a:pt x="4898" y="465"/>
                                </a:lnTo>
                                <a:close/>
                                <a:moveTo>
                                  <a:pt x="5001" y="465"/>
                                </a:moveTo>
                                <a:lnTo>
                                  <a:pt x="4941" y="465"/>
                                </a:lnTo>
                                <a:lnTo>
                                  <a:pt x="4941" y="451"/>
                                </a:lnTo>
                                <a:lnTo>
                                  <a:pt x="5001" y="451"/>
                                </a:lnTo>
                                <a:lnTo>
                                  <a:pt x="5001" y="465"/>
                                </a:lnTo>
                                <a:close/>
                                <a:moveTo>
                                  <a:pt x="5107" y="465"/>
                                </a:moveTo>
                                <a:lnTo>
                                  <a:pt x="5047" y="465"/>
                                </a:lnTo>
                                <a:lnTo>
                                  <a:pt x="5047" y="451"/>
                                </a:lnTo>
                                <a:lnTo>
                                  <a:pt x="5107" y="451"/>
                                </a:lnTo>
                                <a:lnTo>
                                  <a:pt x="5107" y="465"/>
                                </a:lnTo>
                                <a:close/>
                                <a:moveTo>
                                  <a:pt x="5213" y="465"/>
                                </a:moveTo>
                                <a:lnTo>
                                  <a:pt x="5153" y="465"/>
                                </a:lnTo>
                                <a:lnTo>
                                  <a:pt x="5153" y="451"/>
                                </a:lnTo>
                                <a:lnTo>
                                  <a:pt x="5213" y="451"/>
                                </a:lnTo>
                                <a:lnTo>
                                  <a:pt x="5213" y="465"/>
                                </a:lnTo>
                                <a:close/>
                                <a:moveTo>
                                  <a:pt x="5318" y="465"/>
                                </a:moveTo>
                                <a:lnTo>
                                  <a:pt x="5258" y="465"/>
                                </a:lnTo>
                                <a:lnTo>
                                  <a:pt x="5258" y="451"/>
                                </a:lnTo>
                                <a:lnTo>
                                  <a:pt x="5318" y="451"/>
                                </a:lnTo>
                                <a:lnTo>
                                  <a:pt x="5318" y="465"/>
                                </a:lnTo>
                                <a:close/>
                                <a:moveTo>
                                  <a:pt x="5421" y="465"/>
                                </a:moveTo>
                                <a:lnTo>
                                  <a:pt x="5361" y="465"/>
                                </a:lnTo>
                                <a:lnTo>
                                  <a:pt x="5361" y="451"/>
                                </a:lnTo>
                                <a:lnTo>
                                  <a:pt x="5421" y="451"/>
                                </a:lnTo>
                                <a:lnTo>
                                  <a:pt x="5421" y="465"/>
                                </a:lnTo>
                                <a:close/>
                                <a:moveTo>
                                  <a:pt x="5527" y="465"/>
                                </a:moveTo>
                                <a:lnTo>
                                  <a:pt x="5467" y="465"/>
                                </a:lnTo>
                                <a:lnTo>
                                  <a:pt x="5467" y="451"/>
                                </a:lnTo>
                                <a:lnTo>
                                  <a:pt x="5527" y="451"/>
                                </a:lnTo>
                                <a:lnTo>
                                  <a:pt x="5527" y="465"/>
                                </a:lnTo>
                                <a:close/>
                                <a:moveTo>
                                  <a:pt x="5633" y="465"/>
                                </a:moveTo>
                                <a:lnTo>
                                  <a:pt x="5573" y="465"/>
                                </a:lnTo>
                                <a:lnTo>
                                  <a:pt x="5573" y="451"/>
                                </a:lnTo>
                                <a:lnTo>
                                  <a:pt x="5633" y="451"/>
                                </a:lnTo>
                                <a:lnTo>
                                  <a:pt x="5633" y="465"/>
                                </a:lnTo>
                                <a:close/>
                                <a:moveTo>
                                  <a:pt x="5736" y="465"/>
                                </a:moveTo>
                                <a:lnTo>
                                  <a:pt x="5676" y="465"/>
                                </a:lnTo>
                                <a:lnTo>
                                  <a:pt x="5676" y="451"/>
                                </a:lnTo>
                                <a:lnTo>
                                  <a:pt x="5736" y="451"/>
                                </a:lnTo>
                                <a:lnTo>
                                  <a:pt x="5736" y="465"/>
                                </a:lnTo>
                                <a:close/>
                                <a:moveTo>
                                  <a:pt x="5841" y="465"/>
                                </a:moveTo>
                                <a:lnTo>
                                  <a:pt x="5781" y="465"/>
                                </a:lnTo>
                                <a:lnTo>
                                  <a:pt x="5781" y="451"/>
                                </a:lnTo>
                                <a:lnTo>
                                  <a:pt x="5841" y="451"/>
                                </a:lnTo>
                                <a:lnTo>
                                  <a:pt x="5841" y="465"/>
                                </a:lnTo>
                                <a:close/>
                                <a:moveTo>
                                  <a:pt x="5947" y="465"/>
                                </a:moveTo>
                                <a:lnTo>
                                  <a:pt x="5887" y="465"/>
                                </a:lnTo>
                                <a:lnTo>
                                  <a:pt x="5887" y="451"/>
                                </a:lnTo>
                                <a:lnTo>
                                  <a:pt x="5947" y="451"/>
                                </a:lnTo>
                                <a:lnTo>
                                  <a:pt x="5947" y="465"/>
                                </a:lnTo>
                                <a:close/>
                                <a:moveTo>
                                  <a:pt x="6053" y="465"/>
                                </a:moveTo>
                                <a:lnTo>
                                  <a:pt x="5993" y="465"/>
                                </a:lnTo>
                                <a:lnTo>
                                  <a:pt x="5993" y="451"/>
                                </a:lnTo>
                                <a:lnTo>
                                  <a:pt x="6053" y="451"/>
                                </a:lnTo>
                                <a:lnTo>
                                  <a:pt x="6053" y="465"/>
                                </a:lnTo>
                                <a:close/>
                                <a:moveTo>
                                  <a:pt x="6156" y="465"/>
                                </a:moveTo>
                                <a:lnTo>
                                  <a:pt x="6096" y="465"/>
                                </a:lnTo>
                                <a:lnTo>
                                  <a:pt x="6096" y="451"/>
                                </a:lnTo>
                                <a:lnTo>
                                  <a:pt x="6156" y="451"/>
                                </a:lnTo>
                                <a:lnTo>
                                  <a:pt x="6156" y="465"/>
                                </a:lnTo>
                                <a:close/>
                                <a:moveTo>
                                  <a:pt x="6261" y="465"/>
                                </a:moveTo>
                                <a:lnTo>
                                  <a:pt x="6201" y="465"/>
                                </a:lnTo>
                                <a:lnTo>
                                  <a:pt x="6201" y="451"/>
                                </a:lnTo>
                                <a:lnTo>
                                  <a:pt x="6261" y="451"/>
                                </a:lnTo>
                                <a:lnTo>
                                  <a:pt x="6261" y="465"/>
                                </a:lnTo>
                                <a:close/>
                                <a:moveTo>
                                  <a:pt x="6367" y="465"/>
                                </a:moveTo>
                                <a:lnTo>
                                  <a:pt x="6307" y="465"/>
                                </a:lnTo>
                                <a:lnTo>
                                  <a:pt x="6307" y="451"/>
                                </a:lnTo>
                                <a:lnTo>
                                  <a:pt x="6367" y="451"/>
                                </a:lnTo>
                                <a:lnTo>
                                  <a:pt x="6367" y="465"/>
                                </a:lnTo>
                                <a:close/>
                                <a:moveTo>
                                  <a:pt x="6473" y="465"/>
                                </a:moveTo>
                                <a:lnTo>
                                  <a:pt x="6413" y="465"/>
                                </a:lnTo>
                                <a:lnTo>
                                  <a:pt x="6413" y="451"/>
                                </a:lnTo>
                                <a:lnTo>
                                  <a:pt x="6473" y="451"/>
                                </a:lnTo>
                                <a:lnTo>
                                  <a:pt x="6473" y="465"/>
                                </a:lnTo>
                                <a:close/>
                                <a:moveTo>
                                  <a:pt x="6576" y="465"/>
                                </a:moveTo>
                                <a:lnTo>
                                  <a:pt x="6516" y="465"/>
                                </a:lnTo>
                                <a:lnTo>
                                  <a:pt x="6516" y="451"/>
                                </a:lnTo>
                                <a:lnTo>
                                  <a:pt x="6576" y="451"/>
                                </a:lnTo>
                                <a:lnTo>
                                  <a:pt x="6576" y="465"/>
                                </a:lnTo>
                                <a:close/>
                                <a:moveTo>
                                  <a:pt x="6681" y="465"/>
                                </a:moveTo>
                                <a:lnTo>
                                  <a:pt x="6621" y="465"/>
                                </a:lnTo>
                                <a:lnTo>
                                  <a:pt x="6621" y="451"/>
                                </a:lnTo>
                                <a:lnTo>
                                  <a:pt x="6681" y="451"/>
                                </a:lnTo>
                                <a:lnTo>
                                  <a:pt x="6681" y="465"/>
                                </a:lnTo>
                                <a:close/>
                                <a:moveTo>
                                  <a:pt x="6787" y="465"/>
                                </a:moveTo>
                                <a:lnTo>
                                  <a:pt x="6727" y="465"/>
                                </a:lnTo>
                                <a:lnTo>
                                  <a:pt x="6727" y="451"/>
                                </a:lnTo>
                                <a:lnTo>
                                  <a:pt x="6787" y="451"/>
                                </a:lnTo>
                                <a:lnTo>
                                  <a:pt x="6787" y="465"/>
                                </a:lnTo>
                                <a:close/>
                                <a:moveTo>
                                  <a:pt x="6893" y="465"/>
                                </a:moveTo>
                                <a:lnTo>
                                  <a:pt x="6833" y="465"/>
                                </a:lnTo>
                                <a:lnTo>
                                  <a:pt x="6833" y="451"/>
                                </a:lnTo>
                                <a:lnTo>
                                  <a:pt x="6893" y="451"/>
                                </a:lnTo>
                                <a:lnTo>
                                  <a:pt x="6893" y="465"/>
                                </a:lnTo>
                                <a:close/>
                                <a:moveTo>
                                  <a:pt x="6996" y="465"/>
                                </a:moveTo>
                                <a:lnTo>
                                  <a:pt x="6936" y="465"/>
                                </a:lnTo>
                                <a:lnTo>
                                  <a:pt x="6936" y="451"/>
                                </a:lnTo>
                                <a:lnTo>
                                  <a:pt x="6996" y="451"/>
                                </a:lnTo>
                                <a:lnTo>
                                  <a:pt x="6996" y="465"/>
                                </a:lnTo>
                                <a:close/>
                                <a:moveTo>
                                  <a:pt x="7101" y="465"/>
                                </a:moveTo>
                                <a:lnTo>
                                  <a:pt x="7041" y="465"/>
                                </a:lnTo>
                                <a:lnTo>
                                  <a:pt x="7041" y="451"/>
                                </a:lnTo>
                                <a:lnTo>
                                  <a:pt x="7101" y="451"/>
                                </a:lnTo>
                                <a:lnTo>
                                  <a:pt x="7101" y="465"/>
                                </a:lnTo>
                                <a:close/>
                                <a:moveTo>
                                  <a:pt x="7207" y="465"/>
                                </a:moveTo>
                                <a:lnTo>
                                  <a:pt x="7147" y="465"/>
                                </a:lnTo>
                                <a:lnTo>
                                  <a:pt x="7147" y="451"/>
                                </a:lnTo>
                                <a:lnTo>
                                  <a:pt x="7207" y="451"/>
                                </a:lnTo>
                                <a:lnTo>
                                  <a:pt x="7207" y="465"/>
                                </a:lnTo>
                                <a:close/>
                                <a:moveTo>
                                  <a:pt x="7313" y="465"/>
                                </a:moveTo>
                                <a:lnTo>
                                  <a:pt x="7253" y="465"/>
                                </a:lnTo>
                                <a:lnTo>
                                  <a:pt x="7253" y="451"/>
                                </a:lnTo>
                                <a:lnTo>
                                  <a:pt x="7313" y="451"/>
                                </a:lnTo>
                                <a:lnTo>
                                  <a:pt x="7313" y="465"/>
                                </a:lnTo>
                                <a:close/>
                                <a:moveTo>
                                  <a:pt x="7416" y="465"/>
                                </a:moveTo>
                                <a:lnTo>
                                  <a:pt x="7356" y="465"/>
                                </a:lnTo>
                                <a:lnTo>
                                  <a:pt x="7356" y="451"/>
                                </a:lnTo>
                                <a:lnTo>
                                  <a:pt x="7416" y="451"/>
                                </a:lnTo>
                                <a:lnTo>
                                  <a:pt x="7416" y="465"/>
                                </a:lnTo>
                                <a:close/>
                                <a:moveTo>
                                  <a:pt x="7521" y="465"/>
                                </a:moveTo>
                                <a:lnTo>
                                  <a:pt x="7461" y="465"/>
                                </a:lnTo>
                                <a:lnTo>
                                  <a:pt x="7461" y="451"/>
                                </a:lnTo>
                                <a:lnTo>
                                  <a:pt x="7521" y="451"/>
                                </a:lnTo>
                                <a:lnTo>
                                  <a:pt x="7521" y="465"/>
                                </a:lnTo>
                                <a:close/>
                                <a:moveTo>
                                  <a:pt x="7627" y="465"/>
                                </a:moveTo>
                                <a:lnTo>
                                  <a:pt x="7567" y="465"/>
                                </a:lnTo>
                                <a:lnTo>
                                  <a:pt x="7567" y="451"/>
                                </a:lnTo>
                                <a:lnTo>
                                  <a:pt x="7627" y="451"/>
                                </a:lnTo>
                                <a:lnTo>
                                  <a:pt x="7627" y="465"/>
                                </a:lnTo>
                                <a:close/>
                                <a:moveTo>
                                  <a:pt x="7733" y="465"/>
                                </a:moveTo>
                                <a:lnTo>
                                  <a:pt x="7673" y="465"/>
                                </a:lnTo>
                                <a:lnTo>
                                  <a:pt x="7673" y="451"/>
                                </a:lnTo>
                                <a:lnTo>
                                  <a:pt x="7733" y="451"/>
                                </a:lnTo>
                                <a:lnTo>
                                  <a:pt x="7733" y="465"/>
                                </a:lnTo>
                                <a:close/>
                                <a:moveTo>
                                  <a:pt x="7836" y="465"/>
                                </a:moveTo>
                                <a:lnTo>
                                  <a:pt x="7776" y="465"/>
                                </a:lnTo>
                                <a:lnTo>
                                  <a:pt x="7776" y="451"/>
                                </a:lnTo>
                                <a:lnTo>
                                  <a:pt x="7836" y="451"/>
                                </a:lnTo>
                                <a:lnTo>
                                  <a:pt x="7836" y="465"/>
                                </a:lnTo>
                                <a:close/>
                                <a:moveTo>
                                  <a:pt x="7920" y="465"/>
                                </a:moveTo>
                                <a:lnTo>
                                  <a:pt x="7881" y="465"/>
                                </a:lnTo>
                                <a:lnTo>
                                  <a:pt x="7881" y="451"/>
                                </a:lnTo>
                                <a:lnTo>
                                  <a:pt x="7905" y="451"/>
                                </a:lnTo>
                                <a:lnTo>
                                  <a:pt x="7905" y="427"/>
                                </a:lnTo>
                                <a:lnTo>
                                  <a:pt x="7920" y="427"/>
                                </a:lnTo>
                                <a:lnTo>
                                  <a:pt x="7920" y="465"/>
                                </a:lnTo>
                                <a:close/>
                                <a:moveTo>
                                  <a:pt x="7920" y="384"/>
                                </a:moveTo>
                                <a:lnTo>
                                  <a:pt x="7905" y="384"/>
                                </a:lnTo>
                                <a:lnTo>
                                  <a:pt x="7905" y="324"/>
                                </a:lnTo>
                                <a:lnTo>
                                  <a:pt x="7920" y="324"/>
                                </a:lnTo>
                                <a:lnTo>
                                  <a:pt x="7920" y="384"/>
                                </a:lnTo>
                                <a:close/>
                                <a:moveTo>
                                  <a:pt x="7920" y="278"/>
                                </a:moveTo>
                                <a:lnTo>
                                  <a:pt x="7905" y="278"/>
                                </a:lnTo>
                                <a:lnTo>
                                  <a:pt x="7905" y="218"/>
                                </a:lnTo>
                                <a:lnTo>
                                  <a:pt x="7920" y="218"/>
                                </a:lnTo>
                                <a:lnTo>
                                  <a:pt x="7920" y="278"/>
                                </a:lnTo>
                                <a:close/>
                                <a:moveTo>
                                  <a:pt x="7920" y="173"/>
                                </a:moveTo>
                                <a:lnTo>
                                  <a:pt x="7905" y="173"/>
                                </a:lnTo>
                                <a:lnTo>
                                  <a:pt x="7905" y="113"/>
                                </a:lnTo>
                                <a:lnTo>
                                  <a:pt x="7920" y="113"/>
                                </a:lnTo>
                                <a:lnTo>
                                  <a:pt x="7920" y="173"/>
                                </a:lnTo>
                                <a:close/>
                                <a:moveTo>
                                  <a:pt x="7920" y="67"/>
                                </a:moveTo>
                                <a:lnTo>
                                  <a:pt x="7905" y="67"/>
                                </a:lnTo>
                                <a:lnTo>
                                  <a:pt x="7905" y="7"/>
                                </a:lnTo>
                                <a:lnTo>
                                  <a:pt x="7920" y="7"/>
                                </a:lnTo>
                                <a:lnTo>
                                  <a:pt x="7920" y="67"/>
                                </a:lnTo>
                                <a:close/>
                                <a:moveTo>
                                  <a:pt x="7867" y="14"/>
                                </a:moveTo>
                                <a:lnTo>
                                  <a:pt x="7807" y="14"/>
                                </a:lnTo>
                                <a:lnTo>
                                  <a:pt x="7807" y="0"/>
                                </a:lnTo>
                                <a:lnTo>
                                  <a:pt x="7867" y="0"/>
                                </a:lnTo>
                                <a:lnTo>
                                  <a:pt x="7867" y="14"/>
                                </a:lnTo>
                                <a:close/>
                                <a:moveTo>
                                  <a:pt x="7761" y="14"/>
                                </a:moveTo>
                                <a:lnTo>
                                  <a:pt x="7701" y="14"/>
                                </a:lnTo>
                                <a:lnTo>
                                  <a:pt x="7701" y="0"/>
                                </a:lnTo>
                                <a:lnTo>
                                  <a:pt x="7761" y="0"/>
                                </a:lnTo>
                                <a:lnTo>
                                  <a:pt x="7761" y="14"/>
                                </a:lnTo>
                                <a:close/>
                                <a:moveTo>
                                  <a:pt x="7658" y="14"/>
                                </a:moveTo>
                                <a:lnTo>
                                  <a:pt x="7598" y="14"/>
                                </a:lnTo>
                                <a:lnTo>
                                  <a:pt x="7598" y="0"/>
                                </a:lnTo>
                                <a:lnTo>
                                  <a:pt x="7658" y="0"/>
                                </a:lnTo>
                                <a:lnTo>
                                  <a:pt x="7658" y="14"/>
                                </a:lnTo>
                                <a:close/>
                                <a:moveTo>
                                  <a:pt x="7553" y="14"/>
                                </a:moveTo>
                                <a:lnTo>
                                  <a:pt x="7493" y="14"/>
                                </a:lnTo>
                                <a:lnTo>
                                  <a:pt x="7493" y="0"/>
                                </a:lnTo>
                                <a:lnTo>
                                  <a:pt x="7553" y="0"/>
                                </a:lnTo>
                                <a:lnTo>
                                  <a:pt x="7553" y="14"/>
                                </a:lnTo>
                                <a:close/>
                                <a:moveTo>
                                  <a:pt x="7447" y="14"/>
                                </a:moveTo>
                                <a:lnTo>
                                  <a:pt x="7387" y="14"/>
                                </a:lnTo>
                                <a:lnTo>
                                  <a:pt x="7387" y="0"/>
                                </a:lnTo>
                                <a:lnTo>
                                  <a:pt x="7447" y="0"/>
                                </a:lnTo>
                                <a:lnTo>
                                  <a:pt x="7447" y="14"/>
                                </a:lnTo>
                                <a:close/>
                                <a:moveTo>
                                  <a:pt x="7341" y="14"/>
                                </a:moveTo>
                                <a:lnTo>
                                  <a:pt x="7281" y="14"/>
                                </a:lnTo>
                                <a:lnTo>
                                  <a:pt x="7281" y="0"/>
                                </a:lnTo>
                                <a:lnTo>
                                  <a:pt x="7341" y="0"/>
                                </a:lnTo>
                                <a:lnTo>
                                  <a:pt x="7341" y="14"/>
                                </a:lnTo>
                                <a:close/>
                                <a:moveTo>
                                  <a:pt x="7238" y="14"/>
                                </a:moveTo>
                                <a:lnTo>
                                  <a:pt x="7178" y="14"/>
                                </a:lnTo>
                                <a:lnTo>
                                  <a:pt x="7178" y="0"/>
                                </a:lnTo>
                                <a:lnTo>
                                  <a:pt x="7238" y="0"/>
                                </a:lnTo>
                                <a:lnTo>
                                  <a:pt x="7238" y="14"/>
                                </a:lnTo>
                                <a:close/>
                                <a:moveTo>
                                  <a:pt x="7133" y="14"/>
                                </a:moveTo>
                                <a:lnTo>
                                  <a:pt x="7073" y="14"/>
                                </a:lnTo>
                                <a:lnTo>
                                  <a:pt x="7073" y="0"/>
                                </a:lnTo>
                                <a:lnTo>
                                  <a:pt x="7133" y="0"/>
                                </a:lnTo>
                                <a:lnTo>
                                  <a:pt x="7133" y="14"/>
                                </a:lnTo>
                                <a:close/>
                                <a:moveTo>
                                  <a:pt x="7027" y="14"/>
                                </a:moveTo>
                                <a:lnTo>
                                  <a:pt x="6967" y="14"/>
                                </a:lnTo>
                                <a:lnTo>
                                  <a:pt x="6967" y="0"/>
                                </a:lnTo>
                                <a:lnTo>
                                  <a:pt x="7027" y="0"/>
                                </a:lnTo>
                                <a:lnTo>
                                  <a:pt x="7027" y="14"/>
                                </a:lnTo>
                                <a:close/>
                                <a:moveTo>
                                  <a:pt x="6921" y="14"/>
                                </a:moveTo>
                                <a:lnTo>
                                  <a:pt x="6861" y="14"/>
                                </a:lnTo>
                                <a:lnTo>
                                  <a:pt x="6861" y="0"/>
                                </a:lnTo>
                                <a:lnTo>
                                  <a:pt x="6921" y="0"/>
                                </a:lnTo>
                                <a:lnTo>
                                  <a:pt x="6921" y="14"/>
                                </a:lnTo>
                                <a:close/>
                                <a:moveTo>
                                  <a:pt x="6818" y="14"/>
                                </a:moveTo>
                                <a:lnTo>
                                  <a:pt x="6758" y="14"/>
                                </a:lnTo>
                                <a:lnTo>
                                  <a:pt x="6758" y="0"/>
                                </a:lnTo>
                                <a:lnTo>
                                  <a:pt x="6818" y="0"/>
                                </a:lnTo>
                                <a:lnTo>
                                  <a:pt x="6818" y="14"/>
                                </a:lnTo>
                                <a:close/>
                                <a:moveTo>
                                  <a:pt x="6713" y="14"/>
                                </a:moveTo>
                                <a:lnTo>
                                  <a:pt x="6653" y="14"/>
                                </a:lnTo>
                                <a:lnTo>
                                  <a:pt x="6653" y="0"/>
                                </a:lnTo>
                                <a:lnTo>
                                  <a:pt x="6713" y="0"/>
                                </a:lnTo>
                                <a:lnTo>
                                  <a:pt x="6713" y="14"/>
                                </a:lnTo>
                                <a:close/>
                                <a:moveTo>
                                  <a:pt x="6607" y="14"/>
                                </a:moveTo>
                                <a:lnTo>
                                  <a:pt x="6547" y="14"/>
                                </a:lnTo>
                                <a:lnTo>
                                  <a:pt x="6547" y="0"/>
                                </a:lnTo>
                                <a:lnTo>
                                  <a:pt x="6607" y="0"/>
                                </a:lnTo>
                                <a:lnTo>
                                  <a:pt x="6607" y="14"/>
                                </a:lnTo>
                                <a:close/>
                                <a:moveTo>
                                  <a:pt x="6501" y="14"/>
                                </a:moveTo>
                                <a:lnTo>
                                  <a:pt x="6441" y="14"/>
                                </a:lnTo>
                                <a:lnTo>
                                  <a:pt x="6441" y="0"/>
                                </a:lnTo>
                                <a:lnTo>
                                  <a:pt x="6501" y="0"/>
                                </a:lnTo>
                                <a:lnTo>
                                  <a:pt x="6501" y="14"/>
                                </a:lnTo>
                                <a:close/>
                                <a:moveTo>
                                  <a:pt x="6398" y="14"/>
                                </a:moveTo>
                                <a:lnTo>
                                  <a:pt x="6338" y="14"/>
                                </a:lnTo>
                                <a:lnTo>
                                  <a:pt x="6338" y="0"/>
                                </a:lnTo>
                                <a:lnTo>
                                  <a:pt x="6398" y="0"/>
                                </a:lnTo>
                                <a:lnTo>
                                  <a:pt x="6398" y="14"/>
                                </a:lnTo>
                                <a:close/>
                                <a:moveTo>
                                  <a:pt x="6293" y="14"/>
                                </a:moveTo>
                                <a:lnTo>
                                  <a:pt x="6233" y="14"/>
                                </a:lnTo>
                                <a:lnTo>
                                  <a:pt x="6233" y="0"/>
                                </a:lnTo>
                                <a:lnTo>
                                  <a:pt x="6293" y="0"/>
                                </a:lnTo>
                                <a:lnTo>
                                  <a:pt x="6293" y="14"/>
                                </a:lnTo>
                                <a:close/>
                                <a:moveTo>
                                  <a:pt x="6187" y="14"/>
                                </a:moveTo>
                                <a:lnTo>
                                  <a:pt x="6127" y="14"/>
                                </a:lnTo>
                                <a:lnTo>
                                  <a:pt x="6127" y="0"/>
                                </a:lnTo>
                                <a:lnTo>
                                  <a:pt x="6187" y="0"/>
                                </a:lnTo>
                                <a:lnTo>
                                  <a:pt x="6187" y="14"/>
                                </a:lnTo>
                                <a:close/>
                                <a:moveTo>
                                  <a:pt x="6081" y="14"/>
                                </a:moveTo>
                                <a:lnTo>
                                  <a:pt x="6021" y="14"/>
                                </a:lnTo>
                                <a:lnTo>
                                  <a:pt x="6021" y="0"/>
                                </a:lnTo>
                                <a:lnTo>
                                  <a:pt x="6081" y="0"/>
                                </a:lnTo>
                                <a:lnTo>
                                  <a:pt x="6081" y="14"/>
                                </a:lnTo>
                                <a:close/>
                                <a:moveTo>
                                  <a:pt x="5978" y="14"/>
                                </a:moveTo>
                                <a:lnTo>
                                  <a:pt x="5918" y="14"/>
                                </a:lnTo>
                                <a:lnTo>
                                  <a:pt x="5918" y="0"/>
                                </a:lnTo>
                                <a:lnTo>
                                  <a:pt x="5978" y="0"/>
                                </a:lnTo>
                                <a:lnTo>
                                  <a:pt x="5978" y="14"/>
                                </a:lnTo>
                                <a:close/>
                                <a:moveTo>
                                  <a:pt x="5873" y="14"/>
                                </a:moveTo>
                                <a:lnTo>
                                  <a:pt x="5813" y="14"/>
                                </a:lnTo>
                                <a:lnTo>
                                  <a:pt x="5813" y="0"/>
                                </a:lnTo>
                                <a:lnTo>
                                  <a:pt x="5873" y="0"/>
                                </a:lnTo>
                                <a:lnTo>
                                  <a:pt x="5873" y="14"/>
                                </a:lnTo>
                                <a:close/>
                                <a:moveTo>
                                  <a:pt x="5767" y="14"/>
                                </a:moveTo>
                                <a:lnTo>
                                  <a:pt x="5707" y="14"/>
                                </a:lnTo>
                                <a:lnTo>
                                  <a:pt x="5707" y="0"/>
                                </a:lnTo>
                                <a:lnTo>
                                  <a:pt x="5767" y="0"/>
                                </a:lnTo>
                                <a:lnTo>
                                  <a:pt x="5767" y="14"/>
                                </a:lnTo>
                                <a:close/>
                                <a:moveTo>
                                  <a:pt x="5661" y="14"/>
                                </a:moveTo>
                                <a:lnTo>
                                  <a:pt x="5601" y="14"/>
                                </a:lnTo>
                                <a:lnTo>
                                  <a:pt x="5601" y="0"/>
                                </a:lnTo>
                                <a:lnTo>
                                  <a:pt x="5661" y="0"/>
                                </a:lnTo>
                                <a:lnTo>
                                  <a:pt x="5661" y="14"/>
                                </a:lnTo>
                                <a:close/>
                                <a:moveTo>
                                  <a:pt x="5558" y="14"/>
                                </a:moveTo>
                                <a:lnTo>
                                  <a:pt x="5498" y="14"/>
                                </a:lnTo>
                                <a:lnTo>
                                  <a:pt x="5498" y="0"/>
                                </a:lnTo>
                                <a:lnTo>
                                  <a:pt x="5558" y="0"/>
                                </a:lnTo>
                                <a:lnTo>
                                  <a:pt x="5558" y="14"/>
                                </a:lnTo>
                                <a:close/>
                                <a:moveTo>
                                  <a:pt x="5453" y="14"/>
                                </a:moveTo>
                                <a:lnTo>
                                  <a:pt x="5393" y="14"/>
                                </a:lnTo>
                                <a:lnTo>
                                  <a:pt x="5393" y="0"/>
                                </a:lnTo>
                                <a:lnTo>
                                  <a:pt x="5453" y="0"/>
                                </a:lnTo>
                                <a:lnTo>
                                  <a:pt x="5453" y="14"/>
                                </a:lnTo>
                                <a:close/>
                                <a:moveTo>
                                  <a:pt x="5347" y="14"/>
                                </a:moveTo>
                                <a:lnTo>
                                  <a:pt x="5287" y="14"/>
                                </a:lnTo>
                                <a:lnTo>
                                  <a:pt x="5287" y="0"/>
                                </a:lnTo>
                                <a:lnTo>
                                  <a:pt x="5347" y="0"/>
                                </a:lnTo>
                                <a:lnTo>
                                  <a:pt x="5347" y="14"/>
                                </a:lnTo>
                                <a:close/>
                                <a:moveTo>
                                  <a:pt x="5241" y="14"/>
                                </a:moveTo>
                                <a:lnTo>
                                  <a:pt x="5181" y="14"/>
                                </a:lnTo>
                                <a:lnTo>
                                  <a:pt x="5181" y="0"/>
                                </a:lnTo>
                                <a:lnTo>
                                  <a:pt x="5241" y="0"/>
                                </a:lnTo>
                                <a:lnTo>
                                  <a:pt x="5241" y="14"/>
                                </a:lnTo>
                                <a:close/>
                                <a:moveTo>
                                  <a:pt x="5138" y="14"/>
                                </a:moveTo>
                                <a:lnTo>
                                  <a:pt x="5078" y="14"/>
                                </a:lnTo>
                                <a:lnTo>
                                  <a:pt x="5078" y="0"/>
                                </a:lnTo>
                                <a:lnTo>
                                  <a:pt x="5138" y="0"/>
                                </a:lnTo>
                                <a:lnTo>
                                  <a:pt x="5138" y="14"/>
                                </a:lnTo>
                                <a:close/>
                                <a:moveTo>
                                  <a:pt x="5033" y="14"/>
                                </a:moveTo>
                                <a:lnTo>
                                  <a:pt x="4973" y="14"/>
                                </a:lnTo>
                                <a:lnTo>
                                  <a:pt x="4973" y="0"/>
                                </a:lnTo>
                                <a:lnTo>
                                  <a:pt x="5033" y="0"/>
                                </a:lnTo>
                                <a:lnTo>
                                  <a:pt x="5033" y="14"/>
                                </a:lnTo>
                                <a:close/>
                                <a:moveTo>
                                  <a:pt x="4927" y="14"/>
                                </a:moveTo>
                                <a:lnTo>
                                  <a:pt x="4867" y="14"/>
                                </a:lnTo>
                                <a:lnTo>
                                  <a:pt x="4867" y="0"/>
                                </a:lnTo>
                                <a:lnTo>
                                  <a:pt x="4927" y="0"/>
                                </a:lnTo>
                                <a:lnTo>
                                  <a:pt x="4927" y="14"/>
                                </a:lnTo>
                                <a:close/>
                                <a:moveTo>
                                  <a:pt x="4821" y="14"/>
                                </a:moveTo>
                                <a:lnTo>
                                  <a:pt x="4761" y="14"/>
                                </a:lnTo>
                                <a:lnTo>
                                  <a:pt x="4761" y="0"/>
                                </a:lnTo>
                                <a:lnTo>
                                  <a:pt x="4821" y="0"/>
                                </a:lnTo>
                                <a:lnTo>
                                  <a:pt x="4821" y="14"/>
                                </a:lnTo>
                                <a:close/>
                                <a:moveTo>
                                  <a:pt x="4718" y="14"/>
                                </a:moveTo>
                                <a:lnTo>
                                  <a:pt x="4658" y="14"/>
                                </a:lnTo>
                                <a:lnTo>
                                  <a:pt x="4658" y="0"/>
                                </a:lnTo>
                                <a:lnTo>
                                  <a:pt x="4718" y="0"/>
                                </a:lnTo>
                                <a:lnTo>
                                  <a:pt x="4718" y="14"/>
                                </a:lnTo>
                                <a:close/>
                                <a:moveTo>
                                  <a:pt x="4613" y="14"/>
                                </a:moveTo>
                                <a:lnTo>
                                  <a:pt x="4553" y="14"/>
                                </a:lnTo>
                                <a:lnTo>
                                  <a:pt x="4553" y="0"/>
                                </a:lnTo>
                                <a:lnTo>
                                  <a:pt x="4613" y="0"/>
                                </a:lnTo>
                                <a:lnTo>
                                  <a:pt x="4613" y="14"/>
                                </a:lnTo>
                                <a:close/>
                                <a:moveTo>
                                  <a:pt x="4507" y="14"/>
                                </a:moveTo>
                                <a:lnTo>
                                  <a:pt x="4447" y="14"/>
                                </a:lnTo>
                                <a:lnTo>
                                  <a:pt x="4447" y="0"/>
                                </a:lnTo>
                                <a:lnTo>
                                  <a:pt x="4507" y="0"/>
                                </a:lnTo>
                                <a:lnTo>
                                  <a:pt x="4507" y="14"/>
                                </a:lnTo>
                                <a:close/>
                                <a:moveTo>
                                  <a:pt x="4401" y="14"/>
                                </a:moveTo>
                                <a:lnTo>
                                  <a:pt x="4341" y="14"/>
                                </a:lnTo>
                                <a:lnTo>
                                  <a:pt x="4341" y="0"/>
                                </a:lnTo>
                                <a:lnTo>
                                  <a:pt x="4401" y="0"/>
                                </a:lnTo>
                                <a:lnTo>
                                  <a:pt x="4401" y="14"/>
                                </a:lnTo>
                                <a:close/>
                                <a:moveTo>
                                  <a:pt x="4298" y="14"/>
                                </a:moveTo>
                                <a:lnTo>
                                  <a:pt x="4238" y="14"/>
                                </a:lnTo>
                                <a:lnTo>
                                  <a:pt x="4238" y="0"/>
                                </a:lnTo>
                                <a:lnTo>
                                  <a:pt x="4298" y="0"/>
                                </a:lnTo>
                                <a:lnTo>
                                  <a:pt x="4298" y="14"/>
                                </a:lnTo>
                                <a:close/>
                                <a:moveTo>
                                  <a:pt x="4193" y="14"/>
                                </a:moveTo>
                                <a:lnTo>
                                  <a:pt x="4133" y="14"/>
                                </a:lnTo>
                                <a:lnTo>
                                  <a:pt x="4133" y="0"/>
                                </a:lnTo>
                                <a:lnTo>
                                  <a:pt x="4193" y="0"/>
                                </a:lnTo>
                                <a:lnTo>
                                  <a:pt x="4193" y="14"/>
                                </a:lnTo>
                                <a:close/>
                                <a:moveTo>
                                  <a:pt x="4087" y="14"/>
                                </a:moveTo>
                                <a:lnTo>
                                  <a:pt x="4027" y="14"/>
                                </a:lnTo>
                                <a:lnTo>
                                  <a:pt x="4027" y="0"/>
                                </a:lnTo>
                                <a:lnTo>
                                  <a:pt x="4087" y="0"/>
                                </a:lnTo>
                                <a:lnTo>
                                  <a:pt x="4087" y="14"/>
                                </a:lnTo>
                                <a:close/>
                                <a:moveTo>
                                  <a:pt x="3981" y="14"/>
                                </a:moveTo>
                                <a:lnTo>
                                  <a:pt x="3921" y="14"/>
                                </a:lnTo>
                                <a:lnTo>
                                  <a:pt x="3921" y="0"/>
                                </a:lnTo>
                                <a:lnTo>
                                  <a:pt x="3981" y="0"/>
                                </a:lnTo>
                                <a:lnTo>
                                  <a:pt x="3981" y="14"/>
                                </a:lnTo>
                                <a:close/>
                                <a:moveTo>
                                  <a:pt x="3878" y="14"/>
                                </a:moveTo>
                                <a:lnTo>
                                  <a:pt x="3818" y="14"/>
                                </a:lnTo>
                                <a:lnTo>
                                  <a:pt x="3818" y="0"/>
                                </a:lnTo>
                                <a:lnTo>
                                  <a:pt x="3878" y="0"/>
                                </a:lnTo>
                                <a:lnTo>
                                  <a:pt x="3878" y="14"/>
                                </a:lnTo>
                                <a:close/>
                                <a:moveTo>
                                  <a:pt x="3773" y="14"/>
                                </a:moveTo>
                                <a:lnTo>
                                  <a:pt x="3713" y="14"/>
                                </a:lnTo>
                                <a:lnTo>
                                  <a:pt x="3713" y="0"/>
                                </a:lnTo>
                                <a:lnTo>
                                  <a:pt x="3773" y="0"/>
                                </a:lnTo>
                                <a:lnTo>
                                  <a:pt x="3773" y="14"/>
                                </a:lnTo>
                                <a:close/>
                                <a:moveTo>
                                  <a:pt x="3667" y="14"/>
                                </a:moveTo>
                                <a:lnTo>
                                  <a:pt x="3607" y="14"/>
                                </a:lnTo>
                                <a:lnTo>
                                  <a:pt x="3607" y="0"/>
                                </a:lnTo>
                                <a:lnTo>
                                  <a:pt x="3667" y="0"/>
                                </a:lnTo>
                                <a:lnTo>
                                  <a:pt x="3667" y="14"/>
                                </a:lnTo>
                                <a:close/>
                                <a:moveTo>
                                  <a:pt x="3561" y="14"/>
                                </a:moveTo>
                                <a:lnTo>
                                  <a:pt x="3501" y="14"/>
                                </a:lnTo>
                                <a:lnTo>
                                  <a:pt x="3501" y="0"/>
                                </a:lnTo>
                                <a:lnTo>
                                  <a:pt x="3561" y="0"/>
                                </a:lnTo>
                                <a:lnTo>
                                  <a:pt x="3561" y="14"/>
                                </a:lnTo>
                                <a:close/>
                                <a:moveTo>
                                  <a:pt x="3458" y="14"/>
                                </a:moveTo>
                                <a:lnTo>
                                  <a:pt x="3398" y="14"/>
                                </a:lnTo>
                                <a:lnTo>
                                  <a:pt x="3398" y="0"/>
                                </a:lnTo>
                                <a:lnTo>
                                  <a:pt x="3458" y="0"/>
                                </a:lnTo>
                                <a:lnTo>
                                  <a:pt x="3458" y="14"/>
                                </a:lnTo>
                                <a:close/>
                                <a:moveTo>
                                  <a:pt x="3353" y="14"/>
                                </a:moveTo>
                                <a:lnTo>
                                  <a:pt x="3293" y="14"/>
                                </a:lnTo>
                                <a:lnTo>
                                  <a:pt x="3293" y="0"/>
                                </a:lnTo>
                                <a:lnTo>
                                  <a:pt x="3353" y="0"/>
                                </a:lnTo>
                                <a:lnTo>
                                  <a:pt x="3353" y="14"/>
                                </a:lnTo>
                                <a:close/>
                                <a:moveTo>
                                  <a:pt x="3247" y="14"/>
                                </a:moveTo>
                                <a:lnTo>
                                  <a:pt x="3187" y="14"/>
                                </a:lnTo>
                                <a:lnTo>
                                  <a:pt x="3187" y="0"/>
                                </a:lnTo>
                                <a:lnTo>
                                  <a:pt x="3247" y="0"/>
                                </a:lnTo>
                                <a:lnTo>
                                  <a:pt x="3247" y="14"/>
                                </a:lnTo>
                                <a:close/>
                                <a:moveTo>
                                  <a:pt x="3141" y="14"/>
                                </a:moveTo>
                                <a:lnTo>
                                  <a:pt x="3081" y="14"/>
                                </a:lnTo>
                                <a:lnTo>
                                  <a:pt x="3081" y="0"/>
                                </a:lnTo>
                                <a:lnTo>
                                  <a:pt x="3141" y="0"/>
                                </a:lnTo>
                                <a:lnTo>
                                  <a:pt x="3141" y="14"/>
                                </a:lnTo>
                                <a:close/>
                                <a:moveTo>
                                  <a:pt x="3038" y="14"/>
                                </a:moveTo>
                                <a:lnTo>
                                  <a:pt x="2978" y="14"/>
                                </a:lnTo>
                                <a:lnTo>
                                  <a:pt x="2978" y="0"/>
                                </a:lnTo>
                                <a:lnTo>
                                  <a:pt x="3038" y="0"/>
                                </a:lnTo>
                                <a:lnTo>
                                  <a:pt x="3038" y="14"/>
                                </a:lnTo>
                                <a:close/>
                                <a:moveTo>
                                  <a:pt x="2933" y="14"/>
                                </a:moveTo>
                                <a:lnTo>
                                  <a:pt x="2873" y="14"/>
                                </a:lnTo>
                                <a:lnTo>
                                  <a:pt x="2873" y="0"/>
                                </a:lnTo>
                                <a:lnTo>
                                  <a:pt x="2933" y="0"/>
                                </a:lnTo>
                                <a:lnTo>
                                  <a:pt x="2933" y="14"/>
                                </a:lnTo>
                                <a:close/>
                                <a:moveTo>
                                  <a:pt x="2827" y="14"/>
                                </a:moveTo>
                                <a:lnTo>
                                  <a:pt x="2767" y="14"/>
                                </a:lnTo>
                                <a:lnTo>
                                  <a:pt x="2767" y="0"/>
                                </a:lnTo>
                                <a:lnTo>
                                  <a:pt x="2827" y="0"/>
                                </a:lnTo>
                                <a:lnTo>
                                  <a:pt x="2827" y="14"/>
                                </a:lnTo>
                                <a:close/>
                                <a:moveTo>
                                  <a:pt x="2721" y="14"/>
                                </a:moveTo>
                                <a:lnTo>
                                  <a:pt x="2661" y="14"/>
                                </a:lnTo>
                                <a:lnTo>
                                  <a:pt x="2661" y="0"/>
                                </a:lnTo>
                                <a:lnTo>
                                  <a:pt x="2721" y="0"/>
                                </a:lnTo>
                                <a:lnTo>
                                  <a:pt x="2721" y="14"/>
                                </a:lnTo>
                                <a:close/>
                                <a:moveTo>
                                  <a:pt x="2618" y="14"/>
                                </a:moveTo>
                                <a:lnTo>
                                  <a:pt x="2558" y="14"/>
                                </a:lnTo>
                                <a:lnTo>
                                  <a:pt x="2558" y="0"/>
                                </a:lnTo>
                                <a:lnTo>
                                  <a:pt x="2618" y="0"/>
                                </a:lnTo>
                                <a:lnTo>
                                  <a:pt x="2618" y="14"/>
                                </a:lnTo>
                                <a:close/>
                                <a:moveTo>
                                  <a:pt x="2513" y="14"/>
                                </a:moveTo>
                                <a:lnTo>
                                  <a:pt x="2453" y="14"/>
                                </a:lnTo>
                                <a:lnTo>
                                  <a:pt x="2453" y="0"/>
                                </a:lnTo>
                                <a:lnTo>
                                  <a:pt x="2513" y="0"/>
                                </a:lnTo>
                                <a:lnTo>
                                  <a:pt x="2513" y="14"/>
                                </a:lnTo>
                                <a:close/>
                                <a:moveTo>
                                  <a:pt x="2407" y="14"/>
                                </a:moveTo>
                                <a:lnTo>
                                  <a:pt x="2347" y="14"/>
                                </a:lnTo>
                                <a:lnTo>
                                  <a:pt x="2347" y="0"/>
                                </a:lnTo>
                                <a:lnTo>
                                  <a:pt x="2407" y="0"/>
                                </a:lnTo>
                                <a:lnTo>
                                  <a:pt x="2407" y="14"/>
                                </a:lnTo>
                                <a:close/>
                                <a:moveTo>
                                  <a:pt x="2301" y="14"/>
                                </a:moveTo>
                                <a:lnTo>
                                  <a:pt x="2241" y="14"/>
                                </a:lnTo>
                                <a:lnTo>
                                  <a:pt x="2241" y="0"/>
                                </a:lnTo>
                                <a:lnTo>
                                  <a:pt x="2301" y="0"/>
                                </a:lnTo>
                                <a:lnTo>
                                  <a:pt x="2301" y="14"/>
                                </a:lnTo>
                                <a:close/>
                                <a:moveTo>
                                  <a:pt x="2198" y="14"/>
                                </a:moveTo>
                                <a:lnTo>
                                  <a:pt x="2138" y="14"/>
                                </a:lnTo>
                                <a:lnTo>
                                  <a:pt x="2138" y="0"/>
                                </a:lnTo>
                                <a:lnTo>
                                  <a:pt x="2198" y="0"/>
                                </a:lnTo>
                                <a:lnTo>
                                  <a:pt x="2198" y="14"/>
                                </a:lnTo>
                                <a:close/>
                                <a:moveTo>
                                  <a:pt x="2093" y="14"/>
                                </a:moveTo>
                                <a:lnTo>
                                  <a:pt x="2033" y="14"/>
                                </a:lnTo>
                                <a:lnTo>
                                  <a:pt x="2033" y="0"/>
                                </a:lnTo>
                                <a:lnTo>
                                  <a:pt x="2093" y="0"/>
                                </a:lnTo>
                                <a:lnTo>
                                  <a:pt x="2093" y="14"/>
                                </a:lnTo>
                                <a:close/>
                                <a:moveTo>
                                  <a:pt x="1987" y="14"/>
                                </a:moveTo>
                                <a:lnTo>
                                  <a:pt x="1927" y="14"/>
                                </a:lnTo>
                                <a:lnTo>
                                  <a:pt x="1927" y="0"/>
                                </a:lnTo>
                                <a:lnTo>
                                  <a:pt x="1987" y="0"/>
                                </a:lnTo>
                                <a:lnTo>
                                  <a:pt x="1987" y="14"/>
                                </a:lnTo>
                                <a:close/>
                                <a:moveTo>
                                  <a:pt x="1881" y="14"/>
                                </a:moveTo>
                                <a:lnTo>
                                  <a:pt x="1821" y="14"/>
                                </a:lnTo>
                                <a:lnTo>
                                  <a:pt x="1821" y="0"/>
                                </a:lnTo>
                                <a:lnTo>
                                  <a:pt x="1881" y="0"/>
                                </a:lnTo>
                                <a:lnTo>
                                  <a:pt x="1881" y="14"/>
                                </a:lnTo>
                                <a:close/>
                                <a:moveTo>
                                  <a:pt x="1778" y="14"/>
                                </a:moveTo>
                                <a:lnTo>
                                  <a:pt x="1718" y="14"/>
                                </a:lnTo>
                                <a:lnTo>
                                  <a:pt x="1718" y="0"/>
                                </a:lnTo>
                                <a:lnTo>
                                  <a:pt x="1778" y="0"/>
                                </a:lnTo>
                                <a:lnTo>
                                  <a:pt x="1778" y="14"/>
                                </a:lnTo>
                                <a:close/>
                                <a:moveTo>
                                  <a:pt x="1673" y="14"/>
                                </a:moveTo>
                                <a:lnTo>
                                  <a:pt x="1613" y="14"/>
                                </a:lnTo>
                                <a:lnTo>
                                  <a:pt x="1613" y="0"/>
                                </a:lnTo>
                                <a:lnTo>
                                  <a:pt x="1673" y="0"/>
                                </a:lnTo>
                                <a:lnTo>
                                  <a:pt x="1673" y="14"/>
                                </a:lnTo>
                                <a:close/>
                                <a:moveTo>
                                  <a:pt x="1567" y="14"/>
                                </a:moveTo>
                                <a:lnTo>
                                  <a:pt x="1507" y="14"/>
                                </a:lnTo>
                                <a:lnTo>
                                  <a:pt x="1507" y="0"/>
                                </a:lnTo>
                                <a:lnTo>
                                  <a:pt x="1567" y="0"/>
                                </a:lnTo>
                                <a:lnTo>
                                  <a:pt x="1567" y="14"/>
                                </a:lnTo>
                                <a:close/>
                                <a:moveTo>
                                  <a:pt x="1461" y="14"/>
                                </a:moveTo>
                                <a:lnTo>
                                  <a:pt x="1401" y="14"/>
                                </a:lnTo>
                                <a:lnTo>
                                  <a:pt x="1401" y="0"/>
                                </a:lnTo>
                                <a:lnTo>
                                  <a:pt x="1461" y="0"/>
                                </a:lnTo>
                                <a:lnTo>
                                  <a:pt x="1461" y="14"/>
                                </a:lnTo>
                                <a:close/>
                                <a:moveTo>
                                  <a:pt x="1358" y="14"/>
                                </a:moveTo>
                                <a:lnTo>
                                  <a:pt x="1298" y="14"/>
                                </a:lnTo>
                                <a:lnTo>
                                  <a:pt x="1298" y="0"/>
                                </a:lnTo>
                                <a:lnTo>
                                  <a:pt x="1358" y="0"/>
                                </a:lnTo>
                                <a:lnTo>
                                  <a:pt x="1358" y="14"/>
                                </a:lnTo>
                                <a:close/>
                                <a:moveTo>
                                  <a:pt x="1253" y="14"/>
                                </a:moveTo>
                                <a:lnTo>
                                  <a:pt x="1193" y="14"/>
                                </a:lnTo>
                                <a:lnTo>
                                  <a:pt x="1193" y="0"/>
                                </a:lnTo>
                                <a:lnTo>
                                  <a:pt x="1253" y="0"/>
                                </a:lnTo>
                                <a:lnTo>
                                  <a:pt x="1253" y="14"/>
                                </a:lnTo>
                                <a:close/>
                                <a:moveTo>
                                  <a:pt x="1147" y="14"/>
                                </a:moveTo>
                                <a:lnTo>
                                  <a:pt x="1087" y="14"/>
                                </a:lnTo>
                                <a:lnTo>
                                  <a:pt x="1087" y="0"/>
                                </a:lnTo>
                                <a:lnTo>
                                  <a:pt x="1147" y="0"/>
                                </a:lnTo>
                                <a:lnTo>
                                  <a:pt x="1147" y="14"/>
                                </a:lnTo>
                                <a:close/>
                                <a:moveTo>
                                  <a:pt x="1041" y="14"/>
                                </a:moveTo>
                                <a:lnTo>
                                  <a:pt x="981" y="14"/>
                                </a:lnTo>
                                <a:lnTo>
                                  <a:pt x="981" y="0"/>
                                </a:lnTo>
                                <a:lnTo>
                                  <a:pt x="1041" y="0"/>
                                </a:lnTo>
                                <a:lnTo>
                                  <a:pt x="1041" y="14"/>
                                </a:lnTo>
                                <a:close/>
                                <a:moveTo>
                                  <a:pt x="938" y="14"/>
                                </a:moveTo>
                                <a:lnTo>
                                  <a:pt x="878" y="14"/>
                                </a:lnTo>
                                <a:lnTo>
                                  <a:pt x="878" y="0"/>
                                </a:lnTo>
                                <a:lnTo>
                                  <a:pt x="938" y="0"/>
                                </a:lnTo>
                                <a:lnTo>
                                  <a:pt x="938" y="14"/>
                                </a:lnTo>
                                <a:close/>
                                <a:moveTo>
                                  <a:pt x="833" y="14"/>
                                </a:moveTo>
                                <a:lnTo>
                                  <a:pt x="773" y="14"/>
                                </a:lnTo>
                                <a:lnTo>
                                  <a:pt x="773" y="0"/>
                                </a:lnTo>
                                <a:lnTo>
                                  <a:pt x="833" y="0"/>
                                </a:lnTo>
                                <a:lnTo>
                                  <a:pt x="833" y="14"/>
                                </a:lnTo>
                                <a:close/>
                                <a:moveTo>
                                  <a:pt x="727" y="14"/>
                                </a:moveTo>
                                <a:lnTo>
                                  <a:pt x="667" y="14"/>
                                </a:lnTo>
                                <a:lnTo>
                                  <a:pt x="667" y="0"/>
                                </a:lnTo>
                                <a:lnTo>
                                  <a:pt x="727" y="0"/>
                                </a:lnTo>
                                <a:lnTo>
                                  <a:pt x="727" y="14"/>
                                </a:lnTo>
                                <a:close/>
                                <a:moveTo>
                                  <a:pt x="621" y="14"/>
                                </a:moveTo>
                                <a:lnTo>
                                  <a:pt x="561" y="14"/>
                                </a:lnTo>
                                <a:lnTo>
                                  <a:pt x="561" y="0"/>
                                </a:lnTo>
                                <a:lnTo>
                                  <a:pt x="621" y="0"/>
                                </a:lnTo>
                                <a:lnTo>
                                  <a:pt x="621" y="14"/>
                                </a:lnTo>
                                <a:close/>
                                <a:moveTo>
                                  <a:pt x="518" y="14"/>
                                </a:moveTo>
                                <a:lnTo>
                                  <a:pt x="458" y="14"/>
                                </a:lnTo>
                                <a:lnTo>
                                  <a:pt x="458" y="0"/>
                                </a:lnTo>
                                <a:lnTo>
                                  <a:pt x="518" y="0"/>
                                </a:lnTo>
                                <a:lnTo>
                                  <a:pt x="518" y="14"/>
                                </a:lnTo>
                                <a:close/>
                                <a:moveTo>
                                  <a:pt x="413" y="14"/>
                                </a:moveTo>
                                <a:lnTo>
                                  <a:pt x="353" y="14"/>
                                </a:lnTo>
                                <a:lnTo>
                                  <a:pt x="353" y="0"/>
                                </a:lnTo>
                                <a:lnTo>
                                  <a:pt x="413" y="0"/>
                                </a:lnTo>
                                <a:lnTo>
                                  <a:pt x="413" y="14"/>
                                </a:lnTo>
                                <a:close/>
                                <a:moveTo>
                                  <a:pt x="307" y="14"/>
                                </a:moveTo>
                                <a:lnTo>
                                  <a:pt x="247" y="14"/>
                                </a:lnTo>
                                <a:lnTo>
                                  <a:pt x="247" y="0"/>
                                </a:lnTo>
                                <a:lnTo>
                                  <a:pt x="307" y="0"/>
                                </a:lnTo>
                                <a:lnTo>
                                  <a:pt x="307" y="14"/>
                                </a:lnTo>
                                <a:close/>
                                <a:moveTo>
                                  <a:pt x="201" y="14"/>
                                </a:moveTo>
                                <a:lnTo>
                                  <a:pt x="141" y="14"/>
                                </a:lnTo>
                                <a:lnTo>
                                  <a:pt x="141" y="0"/>
                                </a:lnTo>
                                <a:lnTo>
                                  <a:pt x="201" y="0"/>
                                </a:lnTo>
                                <a:lnTo>
                                  <a:pt x="201" y="14"/>
                                </a:lnTo>
                                <a:close/>
                                <a:moveTo>
                                  <a:pt x="98" y="14"/>
                                </a:move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98" y="0"/>
                                </a:lnTo>
                                <a:lnTo>
                                  <a:pt x="98" y="14"/>
                                </a:lnTo>
                                <a:close/>
                                <a:moveTo>
                                  <a:pt x="14" y="84"/>
                                </a:moveTo>
                                <a:lnTo>
                                  <a:pt x="0" y="84"/>
                                </a:lnTo>
                                <a:lnTo>
                                  <a:pt x="0" y="24"/>
                                </a:lnTo>
                                <a:lnTo>
                                  <a:pt x="14" y="24"/>
                                </a:lnTo>
                                <a:lnTo>
                                  <a:pt x="14" y="84"/>
                                </a:lnTo>
                                <a:close/>
                                <a:moveTo>
                                  <a:pt x="14" y="187"/>
                                </a:moveTo>
                                <a:lnTo>
                                  <a:pt x="0" y="187"/>
                                </a:lnTo>
                                <a:lnTo>
                                  <a:pt x="0" y="127"/>
                                </a:lnTo>
                                <a:lnTo>
                                  <a:pt x="14" y="127"/>
                                </a:lnTo>
                                <a:lnTo>
                                  <a:pt x="14" y="187"/>
                                </a:lnTo>
                                <a:close/>
                                <a:moveTo>
                                  <a:pt x="14" y="293"/>
                                </a:moveTo>
                                <a:lnTo>
                                  <a:pt x="0" y="293"/>
                                </a:lnTo>
                                <a:lnTo>
                                  <a:pt x="0" y="233"/>
                                </a:lnTo>
                                <a:lnTo>
                                  <a:pt x="14" y="233"/>
                                </a:lnTo>
                                <a:lnTo>
                                  <a:pt x="14" y="293"/>
                                </a:lnTo>
                                <a:close/>
                                <a:moveTo>
                                  <a:pt x="14" y="398"/>
                                </a:moveTo>
                                <a:lnTo>
                                  <a:pt x="0" y="398"/>
                                </a:lnTo>
                                <a:lnTo>
                                  <a:pt x="0" y="338"/>
                                </a:lnTo>
                                <a:lnTo>
                                  <a:pt x="14" y="338"/>
                                </a:lnTo>
                                <a:lnTo>
                                  <a:pt x="14" y="398"/>
                                </a:lnTo>
                                <a:close/>
                                <a:moveTo>
                                  <a:pt x="67" y="465"/>
                                </a:moveTo>
                                <a:lnTo>
                                  <a:pt x="0" y="465"/>
                                </a:lnTo>
                                <a:lnTo>
                                  <a:pt x="0" y="444"/>
                                </a:lnTo>
                                <a:lnTo>
                                  <a:pt x="14" y="444"/>
                                </a:lnTo>
                                <a:lnTo>
                                  <a:pt x="14" y="451"/>
                                </a:lnTo>
                                <a:lnTo>
                                  <a:pt x="67" y="451"/>
                                </a:lnTo>
                                <a:lnTo>
                                  <a:pt x="67" y="4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Text Box 900"/>
                        <wps:cNvSpPr txBox="1">
                          <a:spLocks/>
                        </wps:cNvSpPr>
                        <wps:spPr bwMode="auto">
                          <a:xfrm>
                            <a:off x="2152" y="305"/>
                            <a:ext cx="7920" cy="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45E7" w:rsidRDefault="00A545E7" w:rsidP="00A545E7">
                              <w:pPr>
                                <w:spacing w:before="86"/>
                                <w:ind w:left="158"/>
                              </w:pPr>
                              <w:r>
                                <w:t>$ vi config-</w:t>
                              </w:r>
                              <w:proofErr w:type="spellStart"/>
                              <w:r>
                                <w:t>map.yaml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69B1F" id="Group 899" o:spid="_x0000_s1026" style="position:absolute;margin-left:107.65pt;margin-top:15.3pt;width:396pt;height:23.3pt;z-index:-251657216;mso-wrap-distance-left:0;mso-wrap-distance-right:0;mso-position-horizontal-relative:page" coordorigin="2153,306" coordsize="7920,4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">
                <v:shape id="AutoShape 901" o:spid="_x0000_s1027" style="position:absolute;left:2152;top:305;width:7920;height:466;visibility:visible;mso-wrap-style:square;v-text-anchor:top" coordsize="7920,4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" path="m173,465r-60,l113,451r60,l173,465xm276,465r-60,l216,451r60,l276,465xm381,465r-60,l321,451r60,l381,465xm487,465r-60,l427,451r60,l487,465xm593,465r-60,l533,451r60,l593,465xm698,465r-60,l638,451r60,l698,465xm801,465r-60,l741,451r60,l801,465xm907,465r-60,l847,451r60,l907,465xm1013,465r-60,l953,451r60,l1013,465xm1118,465r-60,l1058,451r60,l1118,465xm1221,465r-60,l1161,451r60,l1221,465xm1327,465r-60,l1267,451r60,l1327,465xm1433,465r-60,l1373,451r60,l1433,465xm1538,465r-60,l1478,451r60,l1538,465xm1641,465r-60,l1581,451r60,l1641,465xm1747,465r-60,l1687,451r60,l1747,465xm1853,465r-60,l1793,451r60,l1853,465xm1956,465r-60,l1896,451r60,l1956,465xm2061,465r-60,l2001,451r60,l2061,465xm2167,465r-60,l2107,451r60,l2167,465xm2273,465r-60,l2213,451r60,l2273,465xm2378,465r-60,l2318,451r60,l2378,465xm2481,465r-60,l2421,451r60,l2481,465xm2587,465r-60,l2527,451r60,l2587,465xm2693,465r-60,l2633,451r60,l2693,465xm2798,465r-60,l2738,451r60,l2798,465xm2901,465r-60,l2841,451r60,l2901,465xm3007,465r-60,l2947,451r60,l3007,465xm3113,465r-60,l3053,451r60,l3113,465xm3218,465r-60,l3158,451r60,l3218,465xm3321,465r-60,l3261,451r60,l3321,465xm3427,465r-60,l3367,451r60,l3427,465xm3533,465r-60,l3473,451r60,l3533,465xm3638,465r-60,l3578,451r60,l3638,465xm3741,465r-60,l3681,451r60,l3741,465xm3847,465r-60,l3787,451r60,l3847,465xm3953,465r-60,l3893,451r60,l3953,465xm4058,465r-60,l3998,451r60,l4058,465xm4161,465r-60,l4101,451r60,l4161,465xm4267,465r-60,l4207,451r60,l4267,465xm4373,465r-60,l4313,451r60,l4373,465xm4478,465r-60,l4418,451r60,l4478,465xm4581,465r-60,l4521,451r60,l4581,465xm4687,465r-60,l4627,451r60,l4687,465xm4793,465r-60,l4733,451r60,l4793,465xm4898,465r-60,l4838,451r60,l4898,465xm5001,465r-60,l4941,451r60,l5001,465xm5107,465r-60,l5047,451r60,l5107,465xm5213,465r-60,l5153,451r60,l5213,465xm5318,465r-60,l5258,451r60,l5318,465xm5421,465r-60,l5361,451r60,l5421,465xm5527,465r-60,l5467,451r60,l5527,465xm5633,465r-60,l5573,451r60,l5633,465xm5736,465r-60,l5676,451r60,l5736,465xm5841,465r-60,l5781,451r60,l5841,465xm5947,465r-60,l5887,451r60,l5947,465xm6053,465r-60,l5993,451r60,l6053,465xm6156,465r-60,l6096,451r60,l6156,465xm6261,465r-60,l6201,451r60,l6261,465xm6367,465r-60,l6307,451r60,l6367,465xm6473,465r-60,l6413,451r60,l6473,465xm6576,465r-60,l6516,451r60,l6576,465xm6681,465r-60,l6621,451r60,l6681,465xm6787,465r-60,l6727,451r60,l6787,465xm6893,465r-60,l6833,451r60,l6893,465xm6996,465r-60,l6936,451r60,l6996,465xm7101,465r-60,l7041,451r60,l7101,465xm7207,465r-60,l7147,451r60,l7207,465xm7313,465r-60,l7253,451r60,l7313,465xm7416,465r-60,l7356,451r60,l7416,465xm7521,465r-60,l7461,451r60,l7521,465xm7627,465r-60,l7567,451r60,l7627,465xm7733,465r-60,l7673,451r60,l7733,465xm7836,465r-60,l7776,451r60,l7836,465xm7920,465r-39,l7881,451r24,l7905,427r15,l7920,465xm7920,384r-15,l7905,324r15,l7920,384xm7920,278r-15,l7905,218r15,l7920,278xm7920,173r-15,l7905,113r15,l7920,173xm7920,67r-15,l7905,7r15,l7920,67xm7867,14r-60,l7807,r60,l7867,14xm7761,14r-60,l7701,r60,l7761,14xm7658,14r-60,l7598,r60,l7658,14xm7553,14r-60,l7493,r60,l7553,14xm7447,14r-60,l7387,r60,l7447,14xm7341,14r-60,l7281,r60,l7341,14xm7238,14r-60,l7178,r60,l7238,14xm7133,14r-60,l7073,r60,l7133,14xm7027,14r-60,l6967,r60,l7027,14xm6921,14r-60,l6861,r60,l6921,14xm6818,14r-60,l6758,r60,l6818,14xm6713,14r-60,l6653,r60,l6713,14xm6607,14r-60,l6547,r60,l6607,14xm6501,14r-60,l6441,r60,l6501,14xm6398,14r-60,l6338,r60,l6398,14xm6293,14r-60,l6233,r60,l6293,14xm6187,14r-60,l6127,r60,l6187,14xm6081,14r-60,l6021,r60,l6081,14xm5978,14r-60,l5918,r60,l5978,14xm5873,14r-60,l5813,r60,l5873,14xm5767,14r-60,l5707,r60,l5767,14xm5661,14r-60,l5601,r60,l5661,14xm5558,14r-60,l5498,r60,l5558,14xm5453,14r-60,l5393,r60,l5453,14xm5347,14r-60,l5287,r60,l5347,14xm5241,14r-60,l5181,r60,l5241,14xm5138,14r-60,l5078,r60,l5138,14xm5033,14r-60,l4973,r60,l5033,14xm4927,14r-60,l4867,r60,l4927,14xm4821,14r-60,l4761,r60,l4821,14xm4718,14r-60,l4658,r60,l4718,14xm4613,14r-60,l4553,r60,l4613,14xm4507,14r-60,l4447,r60,l4507,14xm4401,14r-60,l4341,r60,l4401,14xm4298,14r-60,l4238,r60,l4298,14xm4193,14r-60,l4133,r60,l4193,14xm4087,14r-60,l4027,r60,l4087,14xm3981,14r-60,l3921,r60,l3981,14xm3878,14r-60,l3818,r60,l3878,14xm3773,14r-60,l3713,r60,l3773,14xm3667,14r-60,l3607,r60,l3667,14xm3561,14r-60,l3501,r60,l3561,14xm3458,14r-60,l3398,r60,l3458,14xm3353,14r-60,l3293,r60,l3353,14xm3247,14r-60,l3187,r60,l3247,14xm3141,14r-60,l3081,r60,l3141,14xm3038,14r-60,l2978,r60,l3038,14xm2933,14r-60,l2873,r60,l2933,14xm2827,14r-60,l2767,r60,l2827,14xm2721,14r-60,l2661,r60,l2721,14xm2618,14r-60,l2558,r60,l2618,14xm2513,14r-60,l2453,r60,l2513,14xm2407,14r-60,l2347,r60,l2407,14xm2301,14r-60,l2241,r60,l2301,14xm2198,14r-60,l2138,r60,l2198,14xm2093,14r-60,l2033,r60,l2093,14xm1987,14r-60,l1927,r60,l1987,14xm1881,14r-60,l1821,r60,l1881,14xm1778,14r-60,l1718,r60,l1778,14xm1673,14r-60,l1613,r60,l1673,14xm1567,14r-60,l1507,r60,l1567,14xm1461,14r-60,l1401,r60,l1461,14xm1358,14r-60,l1298,r60,l1358,14xm1253,14r-60,l1193,r60,l1253,14xm1147,14r-60,l1087,r60,l1147,14xm1041,14r-60,l981,r60,l1041,14xm938,14r-60,l878,r60,l938,14xm833,14r-60,l773,r60,l833,14xm727,14r-60,l667,r60,l727,14xm621,14r-60,l561,r60,l621,14xm518,14r-60,l458,r60,l518,14xm413,14r-60,l353,r60,l413,14xm307,14r-60,l247,r60,l307,14xm201,14r-60,l141,r60,l201,14xm98,14r-60,l38,,98,r,14xm14,84l,84,,24r14,l14,84xm14,187l,187,,127r14,l14,187xm14,293l,293,,233r14,l14,293xm14,398l,398,,338r14,l14,398xm67,465l,465,,444r14,l14,451r53,l67,465xe" fillcolor="black" stroked="f">
                  <v:path arrowok="t" o:connecttype="custom" o:connectlocs="321,757;698,771;907,757;1161,771;1433,771;1687,757;2061,771;2273,757;2527,771;2798,771;3053,757;3427,771;3638,757;3893,771;4161,771;4418,757;4793,771;5001,757;5258,771;5527,771;5781,757;6156,771;6367,757;6621,771;6893,771;7147,757;7521,771;7733,757;7920,771;7905,419;7761,320;7553,306;7178,320;7027,320;6653,306;6398,320;6187,306;5813,320;5661,320;5287,306;5033,320;4821,306;4447,320;4298,320;3921,306;3667,320;3458,306;3081,320;2933,320;2558,306;2301,320;2093,306;1718,320;1567,320;1193,306;938,320;727,306;353,320;201,320;0,433;67,771" o:connectangles="0,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00" o:spid="_x0000_s1028" type="#_x0000_t202" style="position:absolute;left:2152;top:305;width:7920;height:4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545E7" w:rsidRDefault="00A545E7" w:rsidP="00A545E7">
                        <w:pPr>
                          <w:spacing w:before="86"/>
                          <w:ind w:left="158"/>
                        </w:pPr>
                        <w:r>
                          <w:t>$ vi config-</w:t>
                        </w:r>
                        <w:proofErr w:type="spellStart"/>
                        <w:r>
                          <w:t>map.yaml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8A7DEF8" wp14:editId="7B217C60">
                <wp:simplePos x="0" y="0"/>
                <wp:positionH relativeFrom="page">
                  <wp:posOffset>1380490</wp:posOffset>
                </wp:positionH>
                <wp:positionV relativeFrom="paragraph">
                  <wp:posOffset>712470</wp:posOffset>
                </wp:positionV>
                <wp:extent cx="5009515" cy="227330"/>
                <wp:effectExtent l="0" t="0" r="0" b="0"/>
                <wp:wrapTopAndBottom/>
                <wp:docPr id="976" name="Group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9515" cy="227330"/>
                          <a:chOff x="2174" y="1122"/>
                          <a:chExt cx="7889" cy="358"/>
                        </a:xfrm>
                      </wpg:grpSpPr>
                      <pic:pic xmlns:pic="http://schemas.openxmlformats.org/drawingml/2006/picture">
                        <pic:nvPicPr>
                          <pic:cNvPr id="977" name="Picture 898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1136"/>
                            <a:ext cx="5655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8" name="Freeform 897"/>
                        <wps:cNvSpPr>
                          <a:spLocks/>
                        </wps:cNvSpPr>
                        <wps:spPr bwMode="auto">
                          <a:xfrm>
                            <a:off x="2174" y="1122"/>
                            <a:ext cx="7889" cy="358"/>
                          </a:xfrm>
                          <a:custGeom>
                            <a:avLst/>
                            <a:gdLst>
                              <a:gd name="T0" fmla="+- 0 10063 2174"/>
                              <a:gd name="T1" fmla="*/ T0 w 7889"/>
                              <a:gd name="T2" fmla="+- 0 1122 1122"/>
                              <a:gd name="T3" fmla="*/ 1122 h 358"/>
                              <a:gd name="T4" fmla="+- 0 10049 2174"/>
                              <a:gd name="T5" fmla="*/ T4 w 7889"/>
                              <a:gd name="T6" fmla="+- 0 1122 1122"/>
                              <a:gd name="T7" fmla="*/ 1122 h 358"/>
                              <a:gd name="T8" fmla="+- 0 10049 2174"/>
                              <a:gd name="T9" fmla="*/ T8 w 7889"/>
                              <a:gd name="T10" fmla="+- 0 1136 1122"/>
                              <a:gd name="T11" fmla="*/ 1136 h 358"/>
                              <a:gd name="T12" fmla="+- 0 10049 2174"/>
                              <a:gd name="T13" fmla="*/ T12 w 7889"/>
                              <a:gd name="T14" fmla="+- 0 1464 1122"/>
                              <a:gd name="T15" fmla="*/ 1464 h 358"/>
                              <a:gd name="T16" fmla="+- 0 2189 2174"/>
                              <a:gd name="T17" fmla="*/ T16 w 7889"/>
                              <a:gd name="T18" fmla="+- 0 1464 1122"/>
                              <a:gd name="T19" fmla="*/ 1464 h 358"/>
                              <a:gd name="T20" fmla="+- 0 2189 2174"/>
                              <a:gd name="T21" fmla="*/ T20 w 7889"/>
                              <a:gd name="T22" fmla="+- 0 1465 1122"/>
                              <a:gd name="T23" fmla="*/ 1465 h 358"/>
                              <a:gd name="T24" fmla="+- 0 2182 2174"/>
                              <a:gd name="T25" fmla="*/ T24 w 7889"/>
                              <a:gd name="T26" fmla="+- 0 1465 1122"/>
                              <a:gd name="T27" fmla="*/ 1465 h 358"/>
                              <a:gd name="T28" fmla="+- 0 2182 2174"/>
                              <a:gd name="T29" fmla="*/ T28 w 7889"/>
                              <a:gd name="T30" fmla="+- 0 1464 1122"/>
                              <a:gd name="T31" fmla="*/ 1464 h 358"/>
                              <a:gd name="T32" fmla="+- 0 2189 2174"/>
                              <a:gd name="T33" fmla="*/ T32 w 7889"/>
                              <a:gd name="T34" fmla="+- 0 1464 1122"/>
                              <a:gd name="T35" fmla="*/ 1464 h 358"/>
                              <a:gd name="T36" fmla="+- 0 2189 2174"/>
                              <a:gd name="T37" fmla="*/ T36 w 7889"/>
                              <a:gd name="T38" fmla="+- 0 1136 1122"/>
                              <a:gd name="T39" fmla="*/ 1136 h 358"/>
                              <a:gd name="T40" fmla="+- 0 10049 2174"/>
                              <a:gd name="T41" fmla="*/ T40 w 7889"/>
                              <a:gd name="T42" fmla="+- 0 1136 1122"/>
                              <a:gd name="T43" fmla="*/ 1136 h 358"/>
                              <a:gd name="T44" fmla="+- 0 10049 2174"/>
                              <a:gd name="T45" fmla="*/ T44 w 7889"/>
                              <a:gd name="T46" fmla="+- 0 1122 1122"/>
                              <a:gd name="T47" fmla="*/ 1122 h 358"/>
                              <a:gd name="T48" fmla="+- 0 2174 2174"/>
                              <a:gd name="T49" fmla="*/ T48 w 7889"/>
                              <a:gd name="T50" fmla="+- 0 1122 1122"/>
                              <a:gd name="T51" fmla="*/ 1122 h 358"/>
                              <a:gd name="T52" fmla="+- 0 2174 2174"/>
                              <a:gd name="T53" fmla="*/ T52 w 7889"/>
                              <a:gd name="T54" fmla="+- 0 1136 1122"/>
                              <a:gd name="T55" fmla="*/ 1136 h 358"/>
                              <a:gd name="T56" fmla="+- 0 2174 2174"/>
                              <a:gd name="T57" fmla="*/ T56 w 7889"/>
                              <a:gd name="T58" fmla="+- 0 1464 1122"/>
                              <a:gd name="T59" fmla="*/ 1464 h 358"/>
                              <a:gd name="T60" fmla="+- 0 2174 2174"/>
                              <a:gd name="T61" fmla="*/ T60 w 7889"/>
                              <a:gd name="T62" fmla="+- 0 1472 1122"/>
                              <a:gd name="T63" fmla="*/ 1472 h 358"/>
                              <a:gd name="T64" fmla="+- 0 2174 2174"/>
                              <a:gd name="T65" fmla="*/ T64 w 7889"/>
                              <a:gd name="T66" fmla="+- 0 1480 1122"/>
                              <a:gd name="T67" fmla="*/ 1480 h 358"/>
                              <a:gd name="T68" fmla="+- 0 10063 2174"/>
                              <a:gd name="T69" fmla="*/ T68 w 7889"/>
                              <a:gd name="T70" fmla="+- 0 1480 1122"/>
                              <a:gd name="T71" fmla="*/ 1480 h 358"/>
                              <a:gd name="T72" fmla="+- 0 10063 2174"/>
                              <a:gd name="T73" fmla="*/ T72 w 7889"/>
                              <a:gd name="T74" fmla="+- 0 1472 1122"/>
                              <a:gd name="T75" fmla="*/ 1472 h 358"/>
                              <a:gd name="T76" fmla="+- 0 10063 2174"/>
                              <a:gd name="T77" fmla="*/ T76 w 7889"/>
                              <a:gd name="T78" fmla="+- 0 1464 1122"/>
                              <a:gd name="T79" fmla="*/ 1464 h 358"/>
                              <a:gd name="T80" fmla="+- 0 10063 2174"/>
                              <a:gd name="T81" fmla="*/ T80 w 7889"/>
                              <a:gd name="T82" fmla="+- 0 1136 1122"/>
                              <a:gd name="T83" fmla="*/ 1136 h 358"/>
                              <a:gd name="T84" fmla="+- 0 10063 2174"/>
                              <a:gd name="T85" fmla="*/ T84 w 7889"/>
                              <a:gd name="T86" fmla="+- 0 1122 1122"/>
                              <a:gd name="T87" fmla="*/ 112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889" h="358">
                                <a:moveTo>
                                  <a:pt x="7889" y="0"/>
                                </a:moveTo>
                                <a:lnTo>
                                  <a:pt x="7875" y="0"/>
                                </a:lnTo>
                                <a:lnTo>
                                  <a:pt x="7875" y="14"/>
                                </a:lnTo>
                                <a:lnTo>
                                  <a:pt x="7875" y="342"/>
                                </a:lnTo>
                                <a:lnTo>
                                  <a:pt x="15" y="342"/>
                                </a:lnTo>
                                <a:lnTo>
                                  <a:pt x="15" y="343"/>
                                </a:lnTo>
                                <a:lnTo>
                                  <a:pt x="8" y="343"/>
                                </a:lnTo>
                                <a:lnTo>
                                  <a:pt x="8" y="342"/>
                                </a:lnTo>
                                <a:lnTo>
                                  <a:pt x="15" y="342"/>
                                </a:lnTo>
                                <a:lnTo>
                                  <a:pt x="15" y="14"/>
                                </a:lnTo>
                                <a:lnTo>
                                  <a:pt x="7875" y="14"/>
                                </a:lnTo>
                                <a:lnTo>
                                  <a:pt x="78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42"/>
                                </a:lnTo>
                                <a:lnTo>
                                  <a:pt x="0" y="350"/>
                                </a:lnTo>
                                <a:lnTo>
                                  <a:pt x="0" y="358"/>
                                </a:lnTo>
                                <a:lnTo>
                                  <a:pt x="7889" y="358"/>
                                </a:lnTo>
                                <a:lnTo>
                                  <a:pt x="7889" y="350"/>
                                </a:lnTo>
                                <a:lnTo>
                                  <a:pt x="7889" y="342"/>
                                </a:lnTo>
                                <a:lnTo>
                                  <a:pt x="7889" y="14"/>
                                </a:lnTo>
                                <a:lnTo>
                                  <a:pt x="7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56597" id="Group 896" o:spid="_x0000_s1026" style="position:absolute;margin-left:108.7pt;margin-top:56.1pt;width:394.45pt;height:17.9pt;z-index:-251656192;mso-wrap-distance-left:0;mso-wrap-distance-right:0;mso-position-horizontal-relative:page" coordorigin="2174,1122" coordsize="7889,35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98" o:spid="_x0000_s1027" type="#_x0000_t75" style="position:absolute;left:2188;top:1136;width:5655;height:3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">
                  <v:imagedata r:id="rId9" o:title=""/>
                  <v:path arrowok="t"/>
                  <o:lock v:ext="edit" aspectratio="f"/>
                </v:shape>
                <v:shape id="Freeform 897" o:spid="_x0000_s1028" style="position:absolute;left:2174;top:1122;width:7889;height:358;visibility:visible;mso-wrap-style:square;v-text-anchor:top" coordsize="7889,3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" path="m7889,r-14,l7875,14r,328l15,342r,1l8,343r,-1l15,342,15,14r7860,l7875,,,,,14,,342r,8l,358r7889,l7889,350r,-8l7889,14r,-14xe" fillcolor="black" stroked="f">
                  <v:path arrowok="t" o:connecttype="custom" o:connectlocs="7889,1122;7875,1122;7875,1136;7875,1464;15,1464;15,1465;8,1465;8,1464;15,1464;15,1136;7875,1136;7875,1122;0,1122;0,1136;0,1464;0,1472;0,1480;7889,1480;7889,1472;7889,1464;7889,1136;7889,1122" o:connectangles="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4EAD5620" wp14:editId="6ACDEF27">
                <wp:simplePos x="0" y="0"/>
                <wp:positionH relativeFrom="page">
                  <wp:posOffset>1367155</wp:posOffset>
                </wp:positionH>
                <wp:positionV relativeFrom="paragraph">
                  <wp:posOffset>1143635</wp:posOffset>
                </wp:positionV>
                <wp:extent cx="5020310" cy="1353820"/>
                <wp:effectExtent l="12700" t="0" r="0" b="0"/>
                <wp:wrapTopAndBottom/>
                <wp:docPr id="973" name="Group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0310" cy="1353820"/>
                          <a:chOff x="2153" y="1801"/>
                          <a:chExt cx="7906" cy="2132"/>
                        </a:xfrm>
                      </wpg:grpSpPr>
                      <wps:wsp>
                        <wps:cNvPr id="974" name="AutoShape 895"/>
                        <wps:cNvSpPr>
                          <a:spLocks/>
                        </wps:cNvSpPr>
                        <wps:spPr bwMode="auto">
                          <a:xfrm>
                            <a:off x="2152" y="1801"/>
                            <a:ext cx="7906" cy="2132"/>
                          </a:xfrm>
                          <a:custGeom>
                            <a:avLst/>
                            <a:gdLst>
                              <a:gd name="T0" fmla="+- 0 2534 2153"/>
                              <a:gd name="T1" fmla="*/ T0 w 7906"/>
                              <a:gd name="T2" fmla="+- 0 3932 1801"/>
                              <a:gd name="T3" fmla="*/ 3932 h 2132"/>
                              <a:gd name="T4" fmla="+- 0 2851 2153"/>
                              <a:gd name="T5" fmla="*/ T4 w 7906"/>
                              <a:gd name="T6" fmla="+- 0 3932 1801"/>
                              <a:gd name="T7" fmla="*/ 3932 h 2132"/>
                              <a:gd name="T8" fmla="+- 0 3166 2153"/>
                              <a:gd name="T9" fmla="*/ T8 w 7906"/>
                              <a:gd name="T10" fmla="+- 0 3932 1801"/>
                              <a:gd name="T11" fmla="*/ 3932 h 2132"/>
                              <a:gd name="T12" fmla="+- 0 3480 2153"/>
                              <a:gd name="T13" fmla="*/ T12 w 7906"/>
                              <a:gd name="T14" fmla="+- 0 3932 1801"/>
                              <a:gd name="T15" fmla="*/ 3932 h 2132"/>
                              <a:gd name="T16" fmla="+- 0 3794 2153"/>
                              <a:gd name="T17" fmla="*/ T16 w 7906"/>
                              <a:gd name="T18" fmla="+- 0 3932 1801"/>
                              <a:gd name="T19" fmla="*/ 3932 h 2132"/>
                              <a:gd name="T20" fmla="+- 0 4109 2153"/>
                              <a:gd name="T21" fmla="*/ T20 w 7906"/>
                              <a:gd name="T22" fmla="+- 0 3932 1801"/>
                              <a:gd name="T23" fmla="*/ 3932 h 2132"/>
                              <a:gd name="T24" fmla="+- 0 4426 2153"/>
                              <a:gd name="T25" fmla="*/ T24 w 7906"/>
                              <a:gd name="T26" fmla="+- 0 3932 1801"/>
                              <a:gd name="T27" fmla="*/ 3932 h 2132"/>
                              <a:gd name="T28" fmla="+- 0 4740 2153"/>
                              <a:gd name="T29" fmla="*/ T28 w 7906"/>
                              <a:gd name="T30" fmla="+- 0 3932 1801"/>
                              <a:gd name="T31" fmla="*/ 3932 h 2132"/>
                              <a:gd name="T32" fmla="+- 0 5054 2153"/>
                              <a:gd name="T33" fmla="*/ T32 w 7906"/>
                              <a:gd name="T34" fmla="+- 0 3932 1801"/>
                              <a:gd name="T35" fmla="*/ 3932 h 2132"/>
                              <a:gd name="T36" fmla="+- 0 5371 2153"/>
                              <a:gd name="T37" fmla="*/ T36 w 7906"/>
                              <a:gd name="T38" fmla="+- 0 3932 1801"/>
                              <a:gd name="T39" fmla="*/ 3932 h 2132"/>
                              <a:gd name="T40" fmla="+- 0 5686 2153"/>
                              <a:gd name="T41" fmla="*/ T40 w 7906"/>
                              <a:gd name="T42" fmla="+- 0 3932 1801"/>
                              <a:gd name="T43" fmla="*/ 3932 h 2132"/>
                              <a:gd name="T44" fmla="+- 0 6000 2153"/>
                              <a:gd name="T45" fmla="*/ T44 w 7906"/>
                              <a:gd name="T46" fmla="+- 0 3932 1801"/>
                              <a:gd name="T47" fmla="*/ 3932 h 2132"/>
                              <a:gd name="T48" fmla="+- 0 6314 2153"/>
                              <a:gd name="T49" fmla="*/ T48 w 7906"/>
                              <a:gd name="T50" fmla="+- 0 3932 1801"/>
                              <a:gd name="T51" fmla="*/ 3932 h 2132"/>
                              <a:gd name="T52" fmla="+- 0 6631 2153"/>
                              <a:gd name="T53" fmla="*/ T52 w 7906"/>
                              <a:gd name="T54" fmla="+- 0 3932 1801"/>
                              <a:gd name="T55" fmla="*/ 3932 h 2132"/>
                              <a:gd name="T56" fmla="+- 0 6946 2153"/>
                              <a:gd name="T57" fmla="*/ T56 w 7906"/>
                              <a:gd name="T58" fmla="+- 0 3932 1801"/>
                              <a:gd name="T59" fmla="*/ 3932 h 2132"/>
                              <a:gd name="T60" fmla="+- 0 7260 2153"/>
                              <a:gd name="T61" fmla="*/ T60 w 7906"/>
                              <a:gd name="T62" fmla="+- 0 3932 1801"/>
                              <a:gd name="T63" fmla="*/ 3932 h 2132"/>
                              <a:gd name="T64" fmla="+- 0 7574 2153"/>
                              <a:gd name="T65" fmla="*/ T64 w 7906"/>
                              <a:gd name="T66" fmla="+- 0 3932 1801"/>
                              <a:gd name="T67" fmla="*/ 3932 h 2132"/>
                              <a:gd name="T68" fmla="+- 0 7891 2153"/>
                              <a:gd name="T69" fmla="*/ T68 w 7906"/>
                              <a:gd name="T70" fmla="+- 0 3932 1801"/>
                              <a:gd name="T71" fmla="*/ 3932 h 2132"/>
                              <a:gd name="T72" fmla="+- 0 8206 2153"/>
                              <a:gd name="T73" fmla="*/ T72 w 7906"/>
                              <a:gd name="T74" fmla="+- 0 3932 1801"/>
                              <a:gd name="T75" fmla="*/ 3932 h 2132"/>
                              <a:gd name="T76" fmla="+- 0 8520 2153"/>
                              <a:gd name="T77" fmla="*/ T76 w 7906"/>
                              <a:gd name="T78" fmla="+- 0 3932 1801"/>
                              <a:gd name="T79" fmla="*/ 3932 h 2132"/>
                              <a:gd name="T80" fmla="+- 0 8834 2153"/>
                              <a:gd name="T81" fmla="*/ T80 w 7906"/>
                              <a:gd name="T82" fmla="+- 0 3932 1801"/>
                              <a:gd name="T83" fmla="*/ 3932 h 2132"/>
                              <a:gd name="T84" fmla="+- 0 9151 2153"/>
                              <a:gd name="T85" fmla="*/ T84 w 7906"/>
                              <a:gd name="T86" fmla="+- 0 3932 1801"/>
                              <a:gd name="T87" fmla="*/ 3932 h 2132"/>
                              <a:gd name="T88" fmla="+- 0 9466 2153"/>
                              <a:gd name="T89" fmla="*/ T88 w 7906"/>
                              <a:gd name="T90" fmla="+- 0 3932 1801"/>
                              <a:gd name="T91" fmla="*/ 3932 h 2132"/>
                              <a:gd name="T92" fmla="+- 0 9780 2153"/>
                              <a:gd name="T93" fmla="*/ T92 w 7906"/>
                              <a:gd name="T94" fmla="+- 0 3932 1801"/>
                              <a:gd name="T95" fmla="*/ 3932 h 2132"/>
                              <a:gd name="T96" fmla="+- 0 10042 2153"/>
                              <a:gd name="T97" fmla="*/ T96 w 7906"/>
                              <a:gd name="T98" fmla="+- 0 3879 1801"/>
                              <a:gd name="T99" fmla="*/ 3879 h 2132"/>
                              <a:gd name="T100" fmla="+- 0 10042 2153"/>
                              <a:gd name="T101" fmla="*/ T100 w 7906"/>
                              <a:gd name="T102" fmla="+- 0 3565 1801"/>
                              <a:gd name="T103" fmla="*/ 3565 h 2132"/>
                              <a:gd name="T104" fmla="+- 0 10042 2153"/>
                              <a:gd name="T105" fmla="*/ T104 w 7906"/>
                              <a:gd name="T106" fmla="+- 0 3251 1801"/>
                              <a:gd name="T107" fmla="*/ 3251 h 2132"/>
                              <a:gd name="T108" fmla="+- 0 10042 2153"/>
                              <a:gd name="T109" fmla="*/ T108 w 7906"/>
                              <a:gd name="T110" fmla="+- 0 2934 1801"/>
                              <a:gd name="T111" fmla="*/ 2934 h 2132"/>
                              <a:gd name="T112" fmla="+- 0 10042 2153"/>
                              <a:gd name="T113" fmla="*/ T112 w 7906"/>
                              <a:gd name="T114" fmla="+- 0 2619 1801"/>
                              <a:gd name="T115" fmla="*/ 2619 h 2132"/>
                              <a:gd name="T116" fmla="+- 0 10042 2153"/>
                              <a:gd name="T117" fmla="*/ T116 w 7906"/>
                              <a:gd name="T118" fmla="+- 0 2305 1801"/>
                              <a:gd name="T119" fmla="*/ 2305 h 2132"/>
                              <a:gd name="T120" fmla="+- 0 10042 2153"/>
                              <a:gd name="T121" fmla="*/ T120 w 7906"/>
                              <a:gd name="T122" fmla="+- 0 1991 1801"/>
                              <a:gd name="T123" fmla="*/ 1991 h 2132"/>
                              <a:gd name="T124" fmla="+- 0 9974 2153"/>
                              <a:gd name="T125" fmla="*/ T124 w 7906"/>
                              <a:gd name="T126" fmla="+- 0 1818 1801"/>
                              <a:gd name="T127" fmla="*/ 1818 h 2132"/>
                              <a:gd name="T128" fmla="+- 0 9660 2153"/>
                              <a:gd name="T129" fmla="*/ T128 w 7906"/>
                              <a:gd name="T130" fmla="+- 0 1818 1801"/>
                              <a:gd name="T131" fmla="*/ 1818 h 2132"/>
                              <a:gd name="T132" fmla="+- 0 9346 2153"/>
                              <a:gd name="T133" fmla="*/ T132 w 7906"/>
                              <a:gd name="T134" fmla="+- 0 1818 1801"/>
                              <a:gd name="T135" fmla="*/ 1818 h 2132"/>
                              <a:gd name="T136" fmla="+- 0 9029 2153"/>
                              <a:gd name="T137" fmla="*/ T136 w 7906"/>
                              <a:gd name="T138" fmla="+- 0 1818 1801"/>
                              <a:gd name="T139" fmla="*/ 1818 h 2132"/>
                              <a:gd name="T140" fmla="+- 0 8714 2153"/>
                              <a:gd name="T141" fmla="*/ T140 w 7906"/>
                              <a:gd name="T142" fmla="+- 0 1818 1801"/>
                              <a:gd name="T143" fmla="*/ 1818 h 2132"/>
                              <a:gd name="T144" fmla="+- 0 8400 2153"/>
                              <a:gd name="T145" fmla="*/ T144 w 7906"/>
                              <a:gd name="T146" fmla="+- 0 1818 1801"/>
                              <a:gd name="T147" fmla="*/ 1818 h 2132"/>
                              <a:gd name="T148" fmla="+- 0 8086 2153"/>
                              <a:gd name="T149" fmla="*/ T148 w 7906"/>
                              <a:gd name="T150" fmla="+- 0 1818 1801"/>
                              <a:gd name="T151" fmla="*/ 1818 h 2132"/>
                              <a:gd name="T152" fmla="+- 0 7769 2153"/>
                              <a:gd name="T153" fmla="*/ T152 w 7906"/>
                              <a:gd name="T154" fmla="+- 0 1818 1801"/>
                              <a:gd name="T155" fmla="*/ 1818 h 2132"/>
                              <a:gd name="T156" fmla="+- 0 7454 2153"/>
                              <a:gd name="T157" fmla="*/ T156 w 7906"/>
                              <a:gd name="T158" fmla="+- 0 1818 1801"/>
                              <a:gd name="T159" fmla="*/ 1818 h 2132"/>
                              <a:gd name="T160" fmla="+- 0 7140 2153"/>
                              <a:gd name="T161" fmla="*/ T160 w 7906"/>
                              <a:gd name="T162" fmla="+- 0 1818 1801"/>
                              <a:gd name="T163" fmla="*/ 1818 h 2132"/>
                              <a:gd name="T164" fmla="+- 0 6826 2153"/>
                              <a:gd name="T165" fmla="*/ T164 w 7906"/>
                              <a:gd name="T166" fmla="+- 0 1818 1801"/>
                              <a:gd name="T167" fmla="*/ 1818 h 2132"/>
                              <a:gd name="T168" fmla="+- 0 6509 2153"/>
                              <a:gd name="T169" fmla="*/ T168 w 7906"/>
                              <a:gd name="T170" fmla="+- 0 1818 1801"/>
                              <a:gd name="T171" fmla="*/ 1818 h 2132"/>
                              <a:gd name="T172" fmla="+- 0 6194 2153"/>
                              <a:gd name="T173" fmla="*/ T172 w 7906"/>
                              <a:gd name="T174" fmla="+- 0 1818 1801"/>
                              <a:gd name="T175" fmla="*/ 1818 h 2132"/>
                              <a:gd name="T176" fmla="+- 0 5880 2153"/>
                              <a:gd name="T177" fmla="*/ T176 w 7906"/>
                              <a:gd name="T178" fmla="+- 0 1818 1801"/>
                              <a:gd name="T179" fmla="*/ 1818 h 2132"/>
                              <a:gd name="T180" fmla="+- 0 5566 2153"/>
                              <a:gd name="T181" fmla="*/ T180 w 7906"/>
                              <a:gd name="T182" fmla="+- 0 1818 1801"/>
                              <a:gd name="T183" fmla="*/ 1818 h 2132"/>
                              <a:gd name="T184" fmla="+- 0 5249 2153"/>
                              <a:gd name="T185" fmla="*/ T184 w 7906"/>
                              <a:gd name="T186" fmla="+- 0 1818 1801"/>
                              <a:gd name="T187" fmla="*/ 1818 h 2132"/>
                              <a:gd name="T188" fmla="+- 0 4934 2153"/>
                              <a:gd name="T189" fmla="*/ T188 w 7906"/>
                              <a:gd name="T190" fmla="+- 0 1818 1801"/>
                              <a:gd name="T191" fmla="*/ 1818 h 2132"/>
                              <a:gd name="T192" fmla="+- 0 4620 2153"/>
                              <a:gd name="T193" fmla="*/ T192 w 7906"/>
                              <a:gd name="T194" fmla="+- 0 1818 1801"/>
                              <a:gd name="T195" fmla="*/ 1818 h 2132"/>
                              <a:gd name="T196" fmla="+- 0 4306 2153"/>
                              <a:gd name="T197" fmla="*/ T196 w 7906"/>
                              <a:gd name="T198" fmla="+- 0 1818 1801"/>
                              <a:gd name="T199" fmla="*/ 1818 h 2132"/>
                              <a:gd name="T200" fmla="+- 0 3989 2153"/>
                              <a:gd name="T201" fmla="*/ T200 w 7906"/>
                              <a:gd name="T202" fmla="+- 0 1818 1801"/>
                              <a:gd name="T203" fmla="*/ 1818 h 2132"/>
                              <a:gd name="T204" fmla="+- 0 3674 2153"/>
                              <a:gd name="T205" fmla="*/ T204 w 7906"/>
                              <a:gd name="T206" fmla="+- 0 1818 1801"/>
                              <a:gd name="T207" fmla="*/ 1818 h 2132"/>
                              <a:gd name="T208" fmla="+- 0 3360 2153"/>
                              <a:gd name="T209" fmla="*/ T208 w 7906"/>
                              <a:gd name="T210" fmla="+- 0 1818 1801"/>
                              <a:gd name="T211" fmla="*/ 1818 h 2132"/>
                              <a:gd name="T212" fmla="+- 0 3046 2153"/>
                              <a:gd name="T213" fmla="*/ T212 w 7906"/>
                              <a:gd name="T214" fmla="+- 0 1818 1801"/>
                              <a:gd name="T215" fmla="*/ 1818 h 2132"/>
                              <a:gd name="T216" fmla="+- 0 2729 2153"/>
                              <a:gd name="T217" fmla="*/ T216 w 7906"/>
                              <a:gd name="T218" fmla="+- 0 1818 1801"/>
                              <a:gd name="T219" fmla="*/ 1818 h 2132"/>
                              <a:gd name="T220" fmla="+- 0 2414 2153"/>
                              <a:gd name="T221" fmla="*/ T220 w 7906"/>
                              <a:gd name="T222" fmla="+- 0 1818 1801"/>
                              <a:gd name="T223" fmla="*/ 1818 h 2132"/>
                              <a:gd name="T224" fmla="+- 0 2167 2153"/>
                              <a:gd name="T225" fmla="*/ T224 w 7906"/>
                              <a:gd name="T226" fmla="+- 0 1818 1801"/>
                              <a:gd name="T227" fmla="*/ 1818 h 2132"/>
                              <a:gd name="T228" fmla="+- 0 2167 2153"/>
                              <a:gd name="T229" fmla="*/ T228 w 7906"/>
                              <a:gd name="T230" fmla="+- 0 2079 1801"/>
                              <a:gd name="T231" fmla="*/ 2079 h 2132"/>
                              <a:gd name="T232" fmla="+- 0 2167 2153"/>
                              <a:gd name="T233" fmla="*/ T232 w 7906"/>
                              <a:gd name="T234" fmla="+- 0 2394 1801"/>
                              <a:gd name="T235" fmla="*/ 2394 h 2132"/>
                              <a:gd name="T236" fmla="+- 0 2167 2153"/>
                              <a:gd name="T237" fmla="*/ T236 w 7906"/>
                              <a:gd name="T238" fmla="+- 0 2711 1801"/>
                              <a:gd name="T239" fmla="*/ 2711 h 2132"/>
                              <a:gd name="T240" fmla="+- 0 2167 2153"/>
                              <a:gd name="T241" fmla="*/ T240 w 7906"/>
                              <a:gd name="T242" fmla="+- 0 3025 1801"/>
                              <a:gd name="T243" fmla="*/ 3025 h 2132"/>
                              <a:gd name="T244" fmla="+- 0 2167 2153"/>
                              <a:gd name="T245" fmla="*/ T244 w 7906"/>
                              <a:gd name="T246" fmla="+- 0 3339 1801"/>
                              <a:gd name="T247" fmla="*/ 3339 h 2132"/>
                              <a:gd name="T248" fmla="+- 0 2167 2153"/>
                              <a:gd name="T249" fmla="*/ T248 w 7906"/>
                              <a:gd name="T250" fmla="+- 0 3654 1801"/>
                              <a:gd name="T251" fmla="*/ 3654 h 2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7906" h="2132">
                                <a:moveTo>
                                  <a:pt x="173" y="2131"/>
                                </a:moveTo>
                                <a:lnTo>
                                  <a:pt x="113" y="2131"/>
                                </a:lnTo>
                                <a:lnTo>
                                  <a:pt x="113" y="2117"/>
                                </a:lnTo>
                                <a:lnTo>
                                  <a:pt x="173" y="2117"/>
                                </a:lnTo>
                                <a:lnTo>
                                  <a:pt x="173" y="2131"/>
                                </a:lnTo>
                                <a:close/>
                                <a:moveTo>
                                  <a:pt x="276" y="2131"/>
                                </a:moveTo>
                                <a:lnTo>
                                  <a:pt x="216" y="2131"/>
                                </a:lnTo>
                                <a:lnTo>
                                  <a:pt x="216" y="2117"/>
                                </a:lnTo>
                                <a:lnTo>
                                  <a:pt x="276" y="2117"/>
                                </a:lnTo>
                                <a:lnTo>
                                  <a:pt x="276" y="2131"/>
                                </a:lnTo>
                                <a:close/>
                                <a:moveTo>
                                  <a:pt x="381" y="2131"/>
                                </a:moveTo>
                                <a:lnTo>
                                  <a:pt x="321" y="2131"/>
                                </a:lnTo>
                                <a:lnTo>
                                  <a:pt x="321" y="2117"/>
                                </a:lnTo>
                                <a:lnTo>
                                  <a:pt x="381" y="2117"/>
                                </a:lnTo>
                                <a:lnTo>
                                  <a:pt x="381" y="2131"/>
                                </a:lnTo>
                                <a:close/>
                                <a:moveTo>
                                  <a:pt x="487" y="2131"/>
                                </a:moveTo>
                                <a:lnTo>
                                  <a:pt x="427" y="2131"/>
                                </a:lnTo>
                                <a:lnTo>
                                  <a:pt x="427" y="2117"/>
                                </a:lnTo>
                                <a:lnTo>
                                  <a:pt x="487" y="2117"/>
                                </a:lnTo>
                                <a:lnTo>
                                  <a:pt x="487" y="2131"/>
                                </a:lnTo>
                                <a:close/>
                                <a:moveTo>
                                  <a:pt x="593" y="2131"/>
                                </a:moveTo>
                                <a:lnTo>
                                  <a:pt x="533" y="2131"/>
                                </a:lnTo>
                                <a:lnTo>
                                  <a:pt x="533" y="2117"/>
                                </a:lnTo>
                                <a:lnTo>
                                  <a:pt x="593" y="2117"/>
                                </a:lnTo>
                                <a:lnTo>
                                  <a:pt x="593" y="2131"/>
                                </a:lnTo>
                                <a:close/>
                                <a:moveTo>
                                  <a:pt x="698" y="2131"/>
                                </a:moveTo>
                                <a:lnTo>
                                  <a:pt x="638" y="2131"/>
                                </a:lnTo>
                                <a:lnTo>
                                  <a:pt x="638" y="2117"/>
                                </a:lnTo>
                                <a:lnTo>
                                  <a:pt x="698" y="2117"/>
                                </a:lnTo>
                                <a:lnTo>
                                  <a:pt x="698" y="2131"/>
                                </a:lnTo>
                                <a:close/>
                                <a:moveTo>
                                  <a:pt x="801" y="2131"/>
                                </a:moveTo>
                                <a:lnTo>
                                  <a:pt x="741" y="2131"/>
                                </a:lnTo>
                                <a:lnTo>
                                  <a:pt x="741" y="2117"/>
                                </a:lnTo>
                                <a:lnTo>
                                  <a:pt x="801" y="2117"/>
                                </a:lnTo>
                                <a:lnTo>
                                  <a:pt x="801" y="2131"/>
                                </a:lnTo>
                                <a:close/>
                                <a:moveTo>
                                  <a:pt x="907" y="2131"/>
                                </a:moveTo>
                                <a:lnTo>
                                  <a:pt x="847" y="2131"/>
                                </a:lnTo>
                                <a:lnTo>
                                  <a:pt x="847" y="2117"/>
                                </a:lnTo>
                                <a:lnTo>
                                  <a:pt x="907" y="2117"/>
                                </a:lnTo>
                                <a:lnTo>
                                  <a:pt x="907" y="2131"/>
                                </a:lnTo>
                                <a:close/>
                                <a:moveTo>
                                  <a:pt x="1013" y="2131"/>
                                </a:moveTo>
                                <a:lnTo>
                                  <a:pt x="953" y="2131"/>
                                </a:lnTo>
                                <a:lnTo>
                                  <a:pt x="953" y="2117"/>
                                </a:lnTo>
                                <a:lnTo>
                                  <a:pt x="1013" y="2117"/>
                                </a:lnTo>
                                <a:lnTo>
                                  <a:pt x="1013" y="2131"/>
                                </a:lnTo>
                                <a:close/>
                                <a:moveTo>
                                  <a:pt x="1118" y="2131"/>
                                </a:moveTo>
                                <a:lnTo>
                                  <a:pt x="1058" y="2131"/>
                                </a:lnTo>
                                <a:lnTo>
                                  <a:pt x="1058" y="2117"/>
                                </a:lnTo>
                                <a:lnTo>
                                  <a:pt x="1118" y="2117"/>
                                </a:lnTo>
                                <a:lnTo>
                                  <a:pt x="1118" y="2131"/>
                                </a:lnTo>
                                <a:close/>
                                <a:moveTo>
                                  <a:pt x="1221" y="2131"/>
                                </a:moveTo>
                                <a:lnTo>
                                  <a:pt x="1161" y="2131"/>
                                </a:lnTo>
                                <a:lnTo>
                                  <a:pt x="1161" y="2117"/>
                                </a:lnTo>
                                <a:lnTo>
                                  <a:pt x="1221" y="2117"/>
                                </a:lnTo>
                                <a:lnTo>
                                  <a:pt x="1221" y="2131"/>
                                </a:lnTo>
                                <a:close/>
                                <a:moveTo>
                                  <a:pt x="1327" y="2131"/>
                                </a:moveTo>
                                <a:lnTo>
                                  <a:pt x="1267" y="2131"/>
                                </a:lnTo>
                                <a:lnTo>
                                  <a:pt x="1267" y="2117"/>
                                </a:lnTo>
                                <a:lnTo>
                                  <a:pt x="1327" y="2117"/>
                                </a:lnTo>
                                <a:lnTo>
                                  <a:pt x="1327" y="2131"/>
                                </a:lnTo>
                                <a:close/>
                                <a:moveTo>
                                  <a:pt x="1433" y="2131"/>
                                </a:moveTo>
                                <a:lnTo>
                                  <a:pt x="1373" y="2131"/>
                                </a:lnTo>
                                <a:lnTo>
                                  <a:pt x="1373" y="2117"/>
                                </a:lnTo>
                                <a:lnTo>
                                  <a:pt x="1433" y="2117"/>
                                </a:lnTo>
                                <a:lnTo>
                                  <a:pt x="1433" y="2131"/>
                                </a:lnTo>
                                <a:close/>
                                <a:moveTo>
                                  <a:pt x="1538" y="2131"/>
                                </a:moveTo>
                                <a:lnTo>
                                  <a:pt x="1478" y="2131"/>
                                </a:lnTo>
                                <a:lnTo>
                                  <a:pt x="1478" y="2117"/>
                                </a:lnTo>
                                <a:lnTo>
                                  <a:pt x="1538" y="2117"/>
                                </a:lnTo>
                                <a:lnTo>
                                  <a:pt x="1538" y="2131"/>
                                </a:lnTo>
                                <a:close/>
                                <a:moveTo>
                                  <a:pt x="1641" y="2131"/>
                                </a:moveTo>
                                <a:lnTo>
                                  <a:pt x="1581" y="2131"/>
                                </a:lnTo>
                                <a:lnTo>
                                  <a:pt x="1581" y="2117"/>
                                </a:lnTo>
                                <a:lnTo>
                                  <a:pt x="1641" y="2117"/>
                                </a:lnTo>
                                <a:lnTo>
                                  <a:pt x="1641" y="2131"/>
                                </a:lnTo>
                                <a:close/>
                                <a:moveTo>
                                  <a:pt x="1747" y="2131"/>
                                </a:moveTo>
                                <a:lnTo>
                                  <a:pt x="1687" y="2131"/>
                                </a:lnTo>
                                <a:lnTo>
                                  <a:pt x="1687" y="2117"/>
                                </a:lnTo>
                                <a:lnTo>
                                  <a:pt x="1747" y="2117"/>
                                </a:lnTo>
                                <a:lnTo>
                                  <a:pt x="1747" y="2131"/>
                                </a:lnTo>
                                <a:close/>
                                <a:moveTo>
                                  <a:pt x="1853" y="2131"/>
                                </a:moveTo>
                                <a:lnTo>
                                  <a:pt x="1793" y="2131"/>
                                </a:lnTo>
                                <a:lnTo>
                                  <a:pt x="1793" y="2117"/>
                                </a:lnTo>
                                <a:lnTo>
                                  <a:pt x="1853" y="2117"/>
                                </a:lnTo>
                                <a:lnTo>
                                  <a:pt x="1853" y="2131"/>
                                </a:lnTo>
                                <a:close/>
                                <a:moveTo>
                                  <a:pt x="1956" y="2131"/>
                                </a:moveTo>
                                <a:lnTo>
                                  <a:pt x="1896" y="2131"/>
                                </a:lnTo>
                                <a:lnTo>
                                  <a:pt x="1896" y="2117"/>
                                </a:lnTo>
                                <a:lnTo>
                                  <a:pt x="1956" y="2117"/>
                                </a:lnTo>
                                <a:lnTo>
                                  <a:pt x="1956" y="2131"/>
                                </a:lnTo>
                                <a:close/>
                                <a:moveTo>
                                  <a:pt x="2061" y="2131"/>
                                </a:moveTo>
                                <a:lnTo>
                                  <a:pt x="2001" y="2131"/>
                                </a:lnTo>
                                <a:lnTo>
                                  <a:pt x="2001" y="2117"/>
                                </a:lnTo>
                                <a:lnTo>
                                  <a:pt x="2061" y="2117"/>
                                </a:lnTo>
                                <a:lnTo>
                                  <a:pt x="2061" y="2131"/>
                                </a:lnTo>
                                <a:close/>
                                <a:moveTo>
                                  <a:pt x="2167" y="2131"/>
                                </a:moveTo>
                                <a:lnTo>
                                  <a:pt x="2107" y="2131"/>
                                </a:lnTo>
                                <a:lnTo>
                                  <a:pt x="2107" y="2117"/>
                                </a:lnTo>
                                <a:lnTo>
                                  <a:pt x="2167" y="2117"/>
                                </a:lnTo>
                                <a:lnTo>
                                  <a:pt x="2167" y="2131"/>
                                </a:lnTo>
                                <a:close/>
                                <a:moveTo>
                                  <a:pt x="2273" y="2131"/>
                                </a:moveTo>
                                <a:lnTo>
                                  <a:pt x="2213" y="2131"/>
                                </a:lnTo>
                                <a:lnTo>
                                  <a:pt x="2213" y="2117"/>
                                </a:lnTo>
                                <a:lnTo>
                                  <a:pt x="2273" y="2117"/>
                                </a:lnTo>
                                <a:lnTo>
                                  <a:pt x="2273" y="2131"/>
                                </a:lnTo>
                                <a:close/>
                                <a:moveTo>
                                  <a:pt x="2378" y="2131"/>
                                </a:moveTo>
                                <a:lnTo>
                                  <a:pt x="2316" y="2131"/>
                                </a:lnTo>
                                <a:lnTo>
                                  <a:pt x="2316" y="2117"/>
                                </a:lnTo>
                                <a:lnTo>
                                  <a:pt x="2378" y="2117"/>
                                </a:lnTo>
                                <a:lnTo>
                                  <a:pt x="2378" y="2131"/>
                                </a:lnTo>
                                <a:close/>
                                <a:moveTo>
                                  <a:pt x="2481" y="2131"/>
                                </a:moveTo>
                                <a:lnTo>
                                  <a:pt x="2421" y="2131"/>
                                </a:lnTo>
                                <a:lnTo>
                                  <a:pt x="2421" y="2117"/>
                                </a:lnTo>
                                <a:lnTo>
                                  <a:pt x="2481" y="2117"/>
                                </a:lnTo>
                                <a:lnTo>
                                  <a:pt x="2481" y="2131"/>
                                </a:lnTo>
                                <a:close/>
                                <a:moveTo>
                                  <a:pt x="2587" y="2131"/>
                                </a:moveTo>
                                <a:lnTo>
                                  <a:pt x="2527" y="2131"/>
                                </a:lnTo>
                                <a:lnTo>
                                  <a:pt x="2527" y="2117"/>
                                </a:lnTo>
                                <a:lnTo>
                                  <a:pt x="2587" y="2117"/>
                                </a:lnTo>
                                <a:lnTo>
                                  <a:pt x="2587" y="2131"/>
                                </a:lnTo>
                                <a:close/>
                                <a:moveTo>
                                  <a:pt x="2693" y="2131"/>
                                </a:moveTo>
                                <a:lnTo>
                                  <a:pt x="2633" y="2131"/>
                                </a:lnTo>
                                <a:lnTo>
                                  <a:pt x="2633" y="2117"/>
                                </a:lnTo>
                                <a:lnTo>
                                  <a:pt x="2693" y="2117"/>
                                </a:lnTo>
                                <a:lnTo>
                                  <a:pt x="2693" y="2131"/>
                                </a:lnTo>
                                <a:close/>
                                <a:moveTo>
                                  <a:pt x="2798" y="2131"/>
                                </a:moveTo>
                                <a:lnTo>
                                  <a:pt x="2738" y="2131"/>
                                </a:lnTo>
                                <a:lnTo>
                                  <a:pt x="2738" y="2117"/>
                                </a:lnTo>
                                <a:lnTo>
                                  <a:pt x="2798" y="2117"/>
                                </a:lnTo>
                                <a:lnTo>
                                  <a:pt x="2798" y="2131"/>
                                </a:lnTo>
                                <a:close/>
                                <a:moveTo>
                                  <a:pt x="2901" y="2131"/>
                                </a:moveTo>
                                <a:lnTo>
                                  <a:pt x="2841" y="2131"/>
                                </a:lnTo>
                                <a:lnTo>
                                  <a:pt x="2841" y="2117"/>
                                </a:lnTo>
                                <a:lnTo>
                                  <a:pt x="2901" y="2117"/>
                                </a:lnTo>
                                <a:lnTo>
                                  <a:pt x="2901" y="2131"/>
                                </a:lnTo>
                                <a:close/>
                                <a:moveTo>
                                  <a:pt x="3007" y="2131"/>
                                </a:moveTo>
                                <a:lnTo>
                                  <a:pt x="2947" y="2131"/>
                                </a:lnTo>
                                <a:lnTo>
                                  <a:pt x="2947" y="2117"/>
                                </a:lnTo>
                                <a:lnTo>
                                  <a:pt x="3007" y="2117"/>
                                </a:lnTo>
                                <a:lnTo>
                                  <a:pt x="3007" y="2131"/>
                                </a:lnTo>
                                <a:close/>
                                <a:moveTo>
                                  <a:pt x="3113" y="2131"/>
                                </a:moveTo>
                                <a:lnTo>
                                  <a:pt x="3053" y="2131"/>
                                </a:lnTo>
                                <a:lnTo>
                                  <a:pt x="3053" y="2117"/>
                                </a:lnTo>
                                <a:lnTo>
                                  <a:pt x="3113" y="2117"/>
                                </a:lnTo>
                                <a:lnTo>
                                  <a:pt x="3113" y="2131"/>
                                </a:lnTo>
                                <a:close/>
                                <a:moveTo>
                                  <a:pt x="3218" y="2131"/>
                                </a:moveTo>
                                <a:lnTo>
                                  <a:pt x="3158" y="2131"/>
                                </a:lnTo>
                                <a:lnTo>
                                  <a:pt x="3158" y="2117"/>
                                </a:lnTo>
                                <a:lnTo>
                                  <a:pt x="3218" y="2117"/>
                                </a:lnTo>
                                <a:lnTo>
                                  <a:pt x="3218" y="2131"/>
                                </a:lnTo>
                                <a:close/>
                                <a:moveTo>
                                  <a:pt x="3321" y="2131"/>
                                </a:moveTo>
                                <a:lnTo>
                                  <a:pt x="3261" y="2131"/>
                                </a:lnTo>
                                <a:lnTo>
                                  <a:pt x="3261" y="2117"/>
                                </a:lnTo>
                                <a:lnTo>
                                  <a:pt x="3321" y="2117"/>
                                </a:lnTo>
                                <a:lnTo>
                                  <a:pt x="3321" y="2131"/>
                                </a:lnTo>
                                <a:close/>
                                <a:moveTo>
                                  <a:pt x="3427" y="2131"/>
                                </a:moveTo>
                                <a:lnTo>
                                  <a:pt x="3367" y="2131"/>
                                </a:lnTo>
                                <a:lnTo>
                                  <a:pt x="3367" y="2117"/>
                                </a:lnTo>
                                <a:lnTo>
                                  <a:pt x="3427" y="2117"/>
                                </a:lnTo>
                                <a:lnTo>
                                  <a:pt x="3427" y="2131"/>
                                </a:lnTo>
                                <a:close/>
                                <a:moveTo>
                                  <a:pt x="3533" y="2131"/>
                                </a:moveTo>
                                <a:lnTo>
                                  <a:pt x="3473" y="2131"/>
                                </a:lnTo>
                                <a:lnTo>
                                  <a:pt x="3473" y="2117"/>
                                </a:lnTo>
                                <a:lnTo>
                                  <a:pt x="3533" y="2117"/>
                                </a:lnTo>
                                <a:lnTo>
                                  <a:pt x="3533" y="2131"/>
                                </a:lnTo>
                                <a:close/>
                                <a:moveTo>
                                  <a:pt x="3638" y="2131"/>
                                </a:moveTo>
                                <a:lnTo>
                                  <a:pt x="3578" y="2131"/>
                                </a:lnTo>
                                <a:lnTo>
                                  <a:pt x="3578" y="2117"/>
                                </a:lnTo>
                                <a:lnTo>
                                  <a:pt x="3638" y="2117"/>
                                </a:lnTo>
                                <a:lnTo>
                                  <a:pt x="3638" y="2131"/>
                                </a:lnTo>
                                <a:close/>
                                <a:moveTo>
                                  <a:pt x="3741" y="2131"/>
                                </a:moveTo>
                                <a:lnTo>
                                  <a:pt x="3681" y="2131"/>
                                </a:lnTo>
                                <a:lnTo>
                                  <a:pt x="3681" y="2117"/>
                                </a:lnTo>
                                <a:lnTo>
                                  <a:pt x="3741" y="2117"/>
                                </a:lnTo>
                                <a:lnTo>
                                  <a:pt x="3741" y="2131"/>
                                </a:lnTo>
                                <a:close/>
                                <a:moveTo>
                                  <a:pt x="3847" y="2131"/>
                                </a:moveTo>
                                <a:lnTo>
                                  <a:pt x="3787" y="2131"/>
                                </a:lnTo>
                                <a:lnTo>
                                  <a:pt x="3787" y="2117"/>
                                </a:lnTo>
                                <a:lnTo>
                                  <a:pt x="3847" y="2117"/>
                                </a:lnTo>
                                <a:lnTo>
                                  <a:pt x="3847" y="2131"/>
                                </a:lnTo>
                                <a:close/>
                                <a:moveTo>
                                  <a:pt x="3953" y="2131"/>
                                </a:moveTo>
                                <a:lnTo>
                                  <a:pt x="3893" y="2131"/>
                                </a:lnTo>
                                <a:lnTo>
                                  <a:pt x="3893" y="2117"/>
                                </a:lnTo>
                                <a:lnTo>
                                  <a:pt x="3953" y="2117"/>
                                </a:lnTo>
                                <a:lnTo>
                                  <a:pt x="3953" y="2131"/>
                                </a:lnTo>
                                <a:close/>
                                <a:moveTo>
                                  <a:pt x="4058" y="2131"/>
                                </a:moveTo>
                                <a:lnTo>
                                  <a:pt x="3998" y="2131"/>
                                </a:lnTo>
                                <a:lnTo>
                                  <a:pt x="3998" y="2117"/>
                                </a:lnTo>
                                <a:lnTo>
                                  <a:pt x="4058" y="2117"/>
                                </a:lnTo>
                                <a:lnTo>
                                  <a:pt x="4058" y="2131"/>
                                </a:lnTo>
                                <a:close/>
                                <a:moveTo>
                                  <a:pt x="4161" y="2131"/>
                                </a:moveTo>
                                <a:lnTo>
                                  <a:pt x="4101" y="2131"/>
                                </a:lnTo>
                                <a:lnTo>
                                  <a:pt x="4101" y="2117"/>
                                </a:lnTo>
                                <a:lnTo>
                                  <a:pt x="4161" y="2117"/>
                                </a:lnTo>
                                <a:lnTo>
                                  <a:pt x="4161" y="2131"/>
                                </a:lnTo>
                                <a:close/>
                                <a:moveTo>
                                  <a:pt x="4267" y="2131"/>
                                </a:moveTo>
                                <a:lnTo>
                                  <a:pt x="4207" y="2131"/>
                                </a:lnTo>
                                <a:lnTo>
                                  <a:pt x="4207" y="2117"/>
                                </a:lnTo>
                                <a:lnTo>
                                  <a:pt x="4267" y="2117"/>
                                </a:lnTo>
                                <a:lnTo>
                                  <a:pt x="4267" y="2131"/>
                                </a:lnTo>
                                <a:close/>
                                <a:moveTo>
                                  <a:pt x="4373" y="2131"/>
                                </a:moveTo>
                                <a:lnTo>
                                  <a:pt x="4313" y="2131"/>
                                </a:lnTo>
                                <a:lnTo>
                                  <a:pt x="4313" y="2117"/>
                                </a:lnTo>
                                <a:lnTo>
                                  <a:pt x="4373" y="2117"/>
                                </a:lnTo>
                                <a:lnTo>
                                  <a:pt x="4373" y="2131"/>
                                </a:lnTo>
                                <a:close/>
                                <a:moveTo>
                                  <a:pt x="4478" y="2131"/>
                                </a:moveTo>
                                <a:lnTo>
                                  <a:pt x="4418" y="2131"/>
                                </a:lnTo>
                                <a:lnTo>
                                  <a:pt x="4418" y="2117"/>
                                </a:lnTo>
                                <a:lnTo>
                                  <a:pt x="4478" y="2117"/>
                                </a:lnTo>
                                <a:lnTo>
                                  <a:pt x="4478" y="2131"/>
                                </a:lnTo>
                                <a:close/>
                                <a:moveTo>
                                  <a:pt x="4581" y="2131"/>
                                </a:moveTo>
                                <a:lnTo>
                                  <a:pt x="4521" y="2131"/>
                                </a:lnTo>
                                <a:lnTo>
                                  <a:pt x="4521" y="2117"/>
                                </a:lnTo>
                                <a:lnTo>
                                  <a:pt x="4581" y="2117"/>
                                </a:lnTo>
                                <a:lnTo>
                                  <a:pt x="4581" y="2131"/>
                                </a:lnTo>
                                <a:close/>
                                <a:moveTo>
                                  <a:pt x="4687" y="2131"/>
                                </a:moveTo>
                                <a:lnTo>
                                  <a:pt x="4627" y="2131"/>
                                </a:lnTo>
                                <a:lnTo>
                                  <a:pt x="4627" y="2117"/>
                                </a:lnTo>
                                <a:lnTo>
                                  <a:pt x="4687" y="2117"/>
                                </a:lnTo>
                                <a:lnTo>
                                  <a:pt x="4687" y="2131"/>
                                </a:lnTo>
                                <a:close/>
                                <a:moveTo>
                                  <a:pt x="4793" y="2131"/>
                                </a:moveTo>
                                <a:lnTo>
                                  <a:pt x="4733" y="2131"/>
                                </a:lnTo>
                                <a:lnTo>
                                  <a:pt x="4733" y="2117"/>
                                </a:lnTo>
                                <a:lnTo>
                                  <a:pt x="4793" y="2117"/>
                                </a:lnTo>
                                <a:lnTo>
                                  <a:pt x="4793" y="2131"/>
                                </a:lnTo>
                                <a:close/>
                                <a:moveTo>
                                  <a:pt x="4898" y="2131"/>
                                </a:moveTo>
                                <a:lnTo>
                                  <a:pt x="4838" y="2131"/>
                                </a:lnTo>
                                <a:lnTo>
                                  <a:pt x="4838" y="2117"/>
                                </a:lnTo>
                                <a:lnTo>
                                  <a:pt x="4898" y="2117"/>
                                </a:lnTo>
                                <a:lnTo>
                                  <a:pt x="4898" y="2131"/>
                                </a:lnTo>
                                <a:close/>
                                <a:moveTo>
                                  <a:pt x="5001" y="2131"/>
                                </a:moveTo>
                                <a:lnTo>
                                  <a:pt x="4941" y="2131"/>
                                </a:lnTo>
                                <a:lnTo>
                                  <a:pt x="4941" y="2117"/>
                                </a:lnTo>
                                <a:lnTo>
                                  <a:pt x="5001" y="2117"/>
                                </a:lnTo>
                                <a:lnTo>
                                  <a:pt x="5001" y="2131"/>
                                </a:lnTo>
                                <a:close/>
                                <a:moveTo>
                                  <a:pt x="5107" y="2131"/>
                                </a:moveTo>
                                <a:lnTo>
                                  <a:pt x="5047" y="2131"/>
                                </a:lnTo>
                                <a:lnTo>
                                  <a:pt x="5047" y="2117"/>
                                </a:lnTo>
                                <a:lnTo>
                                  <a:pt x="5107" y="2117"/>
                                </a:lnTo>
                                <a:lnTo>
                                  <a:pt x="5107" y="2131"/>
                                </a:lnTo>
                                <a:close/>
                                <a:moveTo>
                                  <a:pt x="5213" y="2131"/>
                                </a:moveTo>
                                <a:lnTo>
                                  <a:pt x="5153" y="2131"/>
                                </a:lnTo>
                                <a:lnTo>
                                  <a:pt x="5153" y="2117"/>
                                </a:lnTo>
                                <a:lnTo>
                                  <a:pt x="5213" y="2117"/>
                                </a:lnTo>
                                <a:lnTo>
                                  <a:pt x="5213" y="2131"/>
                                </a:lnTo>
                                <a:close/>
                                <a:moveTo>
                                  <a:pt x="5318" y="2131"/>
                                </a:moveTo>
                                <a:lnTo>
                                  <a:pt x="5258" y="2131"/>
                                </a:lnTo>
                                <a:lnTo>
                                  <a:pt x="5258" y="2117"/>
                                </a:lnTo>
                                <a:lnTo>
                                  <a:pt x="5318" y="2117"/>
                                </a:lnTo>
                                <a:lnTo>
                                  <a:pt x="5318" y="2131"/>
                                </a:lnTo>
                                <a:close/>
                                <a:moveTo>
                                  <a:pt x="5421" y="2131"/>
                                </a:moveTo>
                                <a:lnTo>
                                  <a:pt x="5361" y="2131"/>
                                </a:lnTo>
                                <a:lnTo>
                                  <a:pt x="5361" y="2117"/>
                                </a:lnTo>
                                <a:lnTo>
                                  <a:pt x="5421" y="2117"/>
                                </a:lnTo>
                                <a:lnTo>
                                  <a:pt x="5421" y="2131"/>
                                </a:lnTo>
                                <a:close/>
                                <a:moveTo>
                                  <a:pt x="5527" y="2131"/>
                                </a:moveTo>
                                <a:lnTo>
                                  <a:pt x="5467" y="2131"/>
                                </a:lnTo>
                                <a:lnTo>
                                  <a:pt x="5467" y="2117"/>
                                </a:lnTo>
                                <a:lnTo>
                                  <a:pt x="5527" y="2117"/>
                                </a:lnTo>
                                <a:lnTo>
                                  <a:pt x="5527" y="2131"/>
                                </a:lnTo>
                                <a:close/>
                                <a:moveTo>
                                  <a:pt x="5633" y="2131"/>
                                </a:moveTo>
                                <a:lnTo>
                                  <a:pt x="5573" y="2131"/>
                                </a:lnTo>
                                <a:lnTo>
                                  <a:pt x="5573" y="2117"/>
                                </a:lnTo>
                                <a:lnTo>
                                  <a:pt x="5633" y="2117"/>
                                </a:lnTo>
                                <a:lnTo>
                                  <a:pt x="5633" y="2131"/>
                                </a:lnTo>
                                <a:close/>
                                <a:moveTo>
                                  <a:pt x="5738" y="2131"/>
                                </a:moveTo>
                                <a:lnTo>
                                  <a:pt x="5678" y="2131"/>
                                </a:lnTo>
                                <a:lnTo>
                                  <a:pt x="5678" y="2117"/>
                                </a:lnTo>
                                <a:lnTo>
                                  <a:pt x="5738" y="2117"/>
                                </a:lnTo>
                                <a:lnTo>
                                  <a:pt x="5738" y="2131"/>
                                </a:lnTo>
                                <a:close/>
                                <a:moveTo>
                                  <a:pt x="5841" y="2131"/>
                                </a:moveTo>
                                <a:lnTo>
                                  <a:pt x="5781" y="2131"/>
                                </a:lnTo>
                                <a:lnTo>
                                  <a:pt x="5781" y="2117"/>
                                </a:lnTo>
                                <a:lnTo>
                                  <a:pt x="5841" y="2117"/>
                                </a:lnTo>
                                <a:lnTo>
                                  <a:pt x="5841" y="2131"/>
                                </a:lnTo>
                                <a:close/>
                                <a:moveTo>
                                  <a:pt x="5947" y="2131"/>
                                </a:moveTo>
                                <a:lnTo>
                                  <a:pt x="5887" y="2131"/>
                                </a:lnTo>
                                <a:lnTo>
                                  <a:pt x="5887" y="2117"/>
                                </a:lnTo>
                                <a:lnTo>
                                  <a:pt x="5947" y="2117"/>
                                </a:lnTo>
                                <a:lnTo>
                                  <a:pt x="5947" y="2131"/>
                                </a:lnTo>
                                <a:close/>
                                <a:moveTo>
                                  <a:pt x="6053" y="2131"/>
                                </a:moveTo>
                                <a:lnTo>
                                  <a:pt x="5993" y="2131"/>
                                </a:lnTo>
                                <a:lnTo>
                                  <a:pt x="5993" y="2117"/>
                                </a:lnTo>
                                <a:lnTo>
                                  <a:pt x="6053" y="2117"/>
                                </a:lnTo>
                                <a:lnTo>
                                  <a:pt x="6053" y="2131"/>
                                </a:lnTo>
                                <a:close/>
                                <a:moveTo>
                                  <a:pt x="6158" y="2131"/>
                                </a:moveTo>
                                <a:lnTo>
                                  <a:pt x="6098" y="2131"/>
                                </a:lnTo>
                                <a:lnTo>
                                  <a:pt x="6098" y="2117"/>
                                </a:lnTo>
                                <a:lnTo>
                                  <a:pt x="6158" y="2117"/>
                                </a:lnTo>
                                <a:lnTo>
                                  <a:pt x="6158" y="2131"/>
                                </a:lnTo>
                                <a:close/>
                                <a:moveTo>
                                  <a:pt x="6261" y="2131"/>
                                </a:moveTo>
                                <a:lnTo>
                                  <a:pt x="6201" y="2131"/>
                                </a:lnTo>
                                <a:lnTo>
                                  <a:pt x="6201" y="2117"/>
                                </a:lnTo>
                                <a:lnTo>
                                  <a:pt x="6261" y="2117"/>
                                </a:lnTo>
                                <a:lnTo>
                                  <a:pt x="6261" y="2131"/>
                                </a:lnTo>
                                <a:close/>
                                <a:moveTo>
                                  <a:pt x="6367" y="2131"/>
                                </a:moveTo>
                                <a:lnTo>
                                  <a:pt x="6307" y="2131"/>
                                </a:lnTo>
                                <a:lnTo>
                                  <a:pt x="6307" y="2117"/>
                                </a:lnTo>
                                <a:lnTo>
                                  <a:pt x="6367" y="2117"/>
                                </a:lnTo>
                                <a:lnTo>
                                  <a:pt x="6367" y="2131"/>
                                </a:lnTo>
                                <a:close/>
                                <a:moveTo>
                                  <a:pt x="6473" y="2131"/>
                                </a:moveTo>
                                <a:lnTo>
                                  <a:pt x="6413" y="2131"/>
                                </a:lnTo>
                                <a:lnTo>
                                  <a:pt x="6413" y="2117"/>
                                </a:lnTo>
                                <a:lnTo>
                                  <a:pt x="6473" y="2117"/>
                                </a:lnTo>
                                <a:lnTo>
                                  <a:pt x="6473" y="2131"/>
                                </a:lnTo>
                                <a:close/>
                                <a:moveTo>
                                  <a:pt x="6578" y="2131"/>
                                </a:moveTo>
                                <a:lnTo>
                                  <a:pt x="6518" y="2131"/>
                                </a:lnTo>
                                <a:lnTo>
                                  <a:pt x="6518" y="2117"/>
                                </a:lnTo>
                                <a:lnTo>
                                  <a:pt x="6578" y="2117"/>
                                </a:lnTo>
                                <a:lnTo>
                                  <a:pt x="6578" y="2131"/>
                                </a:lnTo>
                                <a:close/>
                                <a:moveTo>
                                  <a:pt x="6681" y="2131"/>
                                </a:moveTo>
                                <a:lnTo>
                                  <a:pt x="6621" y="2131"/>
                                </a:lnTo>
                                <a:lnTo>
                                  <a:pt x="6621" y="2117"/>
                                </a:lnTo>
                                <a:lnTo>
                                  <a:pt x="6681" y="2117"/>
                                </a:lnTo>
                                <a:lnTo>
                                  <a:pt x="6681" y="2131"/>
                                </a:lnTo>
                                <a:close/>
                                <a:moveTo>
                                  <a:pt x="6787" y="2131"/>
                                </a:moveTo>
                                <a:lnTo>
                                  <a:pt x="6727" y="2131"/>
                                </a:lnTo>
                                <a:lnTo>
                                  <a:pt x="6727" y="2117"/>
                                </a:lnTo>
                                <a:lnTo>
                                  <a:pt x="6787" y="2117"/>
                                </a:lnTo>
                                <a:lnTo>
                                  <a:pt x="6787" y="2131"/>
                                </a:lnTo>
                                <a:close/>
                                <a:moveTo>
                                  <a:pt x="6893" y="2131"/>
                                </a:moveTo>
                                <a:lnTo>
                                  <a:pt x="6833" y="2131"/>
                                </a:lnTo>
                                <a:lnTo>
                                  <a:pt x="6833" y="2117"/>
                                </a:lnTo>
                                <a:lnTo>
                                  <a:pt x="6893" y="2117"/>
                                </a:lnTo>
                                <a:lnTo>
                                  <a:pt x="6893" y="2131"/>
                                </a:lnTo>
                                <a:close/>
                                <a:moveTo>
                                  <a:pt x="6998" y="2131"/>
                                </a:moveTo>
                                <a:lnTo>
                                  <a:pt x="6938" y="2131"/>
                                </a:lnTo>
                                <a:lnTo>
                                  <a:pt x="6938" y="2117"/>
                                </a:lnTo>
                                <a:lnTo>
                                  <a:pt x="6998" y="2117"/>
                                </a:lnTo>
                                <a:lnTo>
                                  <a:pt x="6998" y="2131"/>
                                </a:lnTo>
                                <a:close/>
                                <a:moveTo>
                                  <a:pt x="7101" y="2131"/>
                                </a:moveTo>
                                <a:lnTo>
                                  <a:pt x="7041" y="2131"/>
                                </a:lnTo>
                                <a:lnTo>
                                  <a:pt x="7041" y="2117"/>
                                </a:lnTo>
                                <a:lnTo>
                                  <a:pt x="7101" y="2117"/>
                                </a:lnTo>
                                <a:lnTo>
                                  <a:pt x="7101" y="2131"/>
                                </a:lnTo>
                                <a:close/>
                                <a:moveTo>
                                  <a:pt x="7207" y="2131"/>
                                </a:moveTo>
                                <a:lnTo>
                                  <a:pt x="7147" y="2131"/>
                                </a:lnTo>
                                <a:lnTo>
                                  <a:pt x="7147" y="2117"/>
                                </a:lnTo>
                                <a:lnTo>
                                  <a:pt x="7207" y="2117"/>
                                </a:lnTo>
                                <a:lnTo>
                                  <a:pt x="7207" y="2131"/>
                                </a:lnTo>
                                <a:close/>
                                <a:moveTo>
                                  <a:pt x="7313" y="2131"/>
                                </a:moveTo>
                                <a:lnTo>
                                  <a:pt x="7253" y="2131"/>
                                </a:lnTo>
                                <a:lnTo>
                                  <a:pt x="7253" y="2117"/>
                                </a:lnTo>
                                <a:lnTo>
                                  <a:pt x="7313" y="2117"/>
                                </a:lnTo>
                                <a:lnTo>
                                  <a:pt x="7313" y="2131"/>
                                </a:lnTo>
                                <a:close/>
                                <a:moveTo>
                                  <a:pt x="7418" y="2131"/>
                                </a:moveTo>
                                <a:lnTo>
                                  <a:pt x="7358" y="2131"/>
                                </a:lnTo>
                                <a:lnTo>
                                  <a:pt x="7358" y="2117"/>
                                </a:lnTo>
                                <a:lnTo>
                                  <a:pt x="7418" y="2117"/>
                                </a:lnTo>
                                <a:lnTo>
                                  <a:pt x="7418" y="2131"/>
                                </a:lnTo>
                                <a:close/>
                                <a:moveTo>
                                  <a:pt x="7521" y="2131"/>
                                </a:moveTo>
                                <a:lnTo>
                                  <a:pt x="7461" y="2131"/>
                                </a:lnTo>
                                <a:lnTo>
                                  <a:pt x="7461" y="2117"/>
                                </a:lnTo>
                                <a:lnTo>
                                  <a:pt x="7521" y="2117"/>
                                </a:lnTo>
                                <a:lnTo>
                                  <a:pt x="7521" y="2131"/>
                                </a:lnTo>
                                <a:close/>
                                <a:moveTo>
                                  <a:pt x="7627" y="2131"/>
                                </a:moveTo>
                                <a:lnTo>
                                  <a:pt x="7567" y="2131"/>
                                </a:lnTo>
                                <a:lnTo>
                                  <a:pt x="7567" y="2117"/>
                                </a:lnTo>
                                <a:lnTo>
                                  <a:pt x="7627" y="2117"/>
                                </a:lnTo>
                                <a:lnTo>
                                  <a:pt x="7627" y="2131"/>
                                </a:lnTo>
                                <a:close/>
                                <a:moveTo>
                                  <a:pt x="7733" y="2131"/>
                                </a:moveTo>
                                <a:lnTo>
                                  <a:pt x="7673" y="2131"/>
                                </a:lnTo>
                                <a:lnTo>
                                  <a:pt x="7673" y="2117"/>
                                </a:lnTo>
                                <a:lnTo>
                                  <a:pt x="7733" y="2117"/>
                                </a:lnTo>
                                <a:lnTo>
                                  <a:pt x="7733" y="2131"/>
                                </a:lnTo>
                                <a:close/>
                                <a:moveTo>
                                  <a:pt x="7838" y="2131"/>
                                </a:moveTo>
                                <a:lnTo>
                                  <a:pt x="7778" y="2131"/>
                                </a:lnTo>
                                <a:lnTo>
                                  <a:pt x="7778" y="2117"/>
                                </a:lnTo>
                                <a:lnTo>
                                  <a:pt x="7838" y="2117"/>
                                </a:lnTo>
                                <a:lnTo>
                                  <a:pt x="7838" y="2131"/>
                                </a:lnTo>
                                <a:close/>
                                <a:moveTo>
                                  <a:pt x="7905" y="2131"/>
                                </a:moveTo>
                                <a:lnTo>
                                  <a:pt x="7881" y="2131"/>
                                </a:lnTo>
                                <a:lnTo>
                                  <a:pt x="7881" y="2117"/>
                                </a:lnTo>
                                <a:lnTo>
                                  <a:pt x="7889" y="2117"/>
                                </a:lnTo>
                                <a:lnTo>
                                  <a:pt x="7889" y="2078"/>
                                </a:lnTo>
                                <a:lnTo>
                                  <a:pt x="7905" y="2078"/>
                                </a:lnTo>
                                <a:lnTo>
                                  <a:pt x="7905" y="2131"/>
                                </a:lnTo>
                                <a:close/>
                                <a:moveTo>
                                  <a:pt x="7905" y="2033"/>
                                </a:moveTo>
                                <a:lnTo>
                                  <a:pt x="7889" y="2033"/>
                                </a:lnTo>
                                <a:lnTo>
                                  <a:pt x="7889" y="1973"/>
                                </a:lnTo>
                                <a:lnTo>
                                  <a:pt x="7905" y="1973"/>
                                </a:lnTo>
                                <a:lnTo>
                                  <a:pt x="7905" y="2033"/>
                                </a:lnTo>
                                <a:close/>
                                <a:moveTo>
                                  <a:pt x="7905" y="1930"/>
                                </a:moveTo>
                                <a:lnTo>
                                  <a:pt x="7889" y="1930"/>
                                </a:lnTo>
                                <a:lnTo>
                                  <a:pt x="7889" y="1870"/>
                                </a:lnTo>
                                <a:lnTo>
                                  <a:pt x="7905" y="1870"/>
                                </a:lnTo>
                                <a:lnTo>
                                  <a:pt x="7905" y="1930"/>
                                </a:lnTo>
                                <a:close/>
                                <a:moveTo>
                                  <a:pt x="7905" y="1824"/>
                                </a:moveTo>
                                <a:lnTo>
                                  <a:pt x="7889" y="1824"/>
                                </a:lnTo>
                                <a:lnTo>
                                  <a:pt x="7889" y="1764"/>
                                </a:lnTo>
                                <a:lnTo>
                                  <a:pt x="7905" y="1764"/>
                                </a:lnTo>
                                <a:lnTo>
                                  <a:pt x="7905" y="1824"/>
                                </a:lnTo>
                                <a:close/>
                                <a:moveTo>
                                  <a:pt x="7905" y="1718"/>
                                </a:moveTo>
                                <a:lnTo>
                                  <a:pt x="7889" y="1718"/>
                                </a:lnTo>
                                <a:lnTo>
                                  <a:pt x="7889" y="1658"/>
                                </a:lnTo>
                                <a:lnTo>
                                  <a:pt x="7905" y="1658"/>
                                </a:lnTo>
                                <a:lnTo>
                                  <a:pt x="7905" y="1718"/>
                                </a:lnTo>
                                <a:close/>
                                <a:moveTo>
                                  <a:pt x="7905" y="1613"/>
                                </a:moveTo>
                                <a:lnTo>
                                  <a:pt x="7889" y="1613"/>
                                </a:lnTo>
                                <a:lnTo>
                                  <a:pt x="7889" y="1553"/>
                                </a:lnTo>
                                <a:lnTo>
                                  <a:pt x="7905" y="1553"/>
                                </a:lnTo>
                                <a:lnTo>
                                  <a:pt x="7905" y="1613"/>
                                </a:lnTo>
                                <a:close/>
                                <a:moveTo>
                                  <a:pt x="7905" y="1510"/>
                                </a:moveTo>
                                <a:lnTo>
                                  <a:pt x="7889" y="1510"/>
                                </a:lnTo>
                                <a:lnTo>
                                  <a:pt x="7889" y="1450"/>
                                </a:lnTo>
                                <a:lnTo>
                                  <a:pt x="7905" y="1450"/>
                                </a:lnTo>
                                <a:lnTo>
                                  <a:pt x="7905" y="1510"/>
                                </a:lnTo>
                                <a:close/>
                                <a:moveTo>
                                  <a:pt x="7905" y="1404"/>
                                </a:moveTo>
                                <a:lnTo>
                                  <a:pt x="7889" y="1404"/>
                                </a:lnTo>
                                <a:lnTo>
                                  <a:pt x="7889" y="1344"/>
                                </a:lnTo>
                                <a:lnTo>
                                  <a:pt x="7905" y="1344"/>
                                </a:lnTo>
                                <a:lnTo>
                                  <a:pt x="7905" y="1404"/>
                                </a:lnTo>
                                <a:close/>
                                <a:moveTo>
                                  <a:pt x="7905" y="1298"/>
                                </a:moveTo>
                                <a:lnTo>
                                  <a:pt x="7889" y="1298"/>
                                </a:lnTo>
                                <a:lnTo>
                                  <a:pt x="7889" y="1238"/>
                                </a:lnTo>
                                <a:lnTo>
                                  <a:pt x="7905" y="1238"/>
                                </a:lnTo>
                                <a:lnTo>
                                  <a:pt x="7905" y="1298"/>
                                </a:lnTo>
                                <a:close/>
                                <a:moveTo>
                                  <a:pt x="7905" y="1193"/>
                                </a:moveTo>
                                <a:lnTo>
                                  <a:pt x="7889" y="1193"/>
                                </a:lnTo>
                                <a:lnTo>
                                  <a:pt x="7889" y="1133"/>
                                </a:lnTo>
                                <a:lnTo>
                                  <a:pt x="7905" y="1133"/>
                                </a:lnTo>
                                <a:lnTo>
                                  <a:pt x="7905" y="1193"/>
                                </a:lnTo>
                                <a:close/>
                                <a:moveTo>
                                  <a:pt x="7905" y="1090"/>
                                </a:moveTo>
                                <a:lnTo>
                                  <a:pt x="7889" y="1090"/>
                                </a:lnTo>
                                <a:lnTo>
                                  <a:pt x="7889" y="1030"/>
                                </a:lnTo>
                                <a:lnTo>
                                  <a:pt x="7905" y="1030"/>
                                </a:lnTo>
                                <a:lnTo>
                                  <a:pt x="7905" y="1090"/>
                                </a:lnTo>
                                <a:close/>
                                <a:moveTo>
                                  <a:pt x="7905" y="984"/>
                                </a:moveTo>
                                <a:lnTo>
                                  <a:pt x="7889" y="984"/>
                                </a:lnTo>
                                <a:lnTo>
                                  <a:pt x="7889" y="924"/>
                                </a:lnTo>
                                <a:lnTo>
                                  <a:pt x="7905" y="924"/>
                                </a:lnTo>
                                <a:lnTo>
                                  <a:pt x="7905" y="984"/>
                                </a:lnTo>
                                <a:close/>
                                <a:moveTo>
                                  <a:pt x="7905" y="878"/>
                                </a:moveTo>
                                <a:lnTo>
                                  <a:pt x="7889" y="878"/>
                                </a:lnTo>
                                <a:lnTo>
                                  <a:pt x="7889" y="818"/>
                                </a:lnTo>
                                <a:lnTo>
                                  <a:pt x="7905" y="818"/>
                                </a:lnTo>
                                <a:lnTo>
                                  <a:pt x="7905" y="878"/>
                                </a:lnTo>
                                <a:close/>
                                <a:moveTo>
                                  <a:pt x="7905" y="773"/>
                                </a:moveTo>
                                <a:lnTo>
                                  <a:pt x="7889" y="773"/>
                                </a:lnTo>
                                <a:lnTo>
                                  <a:pt x="7889" y="713"/>
                                </a:lnTo>
                                <a:lnTo>
                                  <a:pt x="7905" y="713"/>
                                </a:lnTo>
                                <a:lnTo>
                                  <a:pt x="7905" y="773"/>
                                </a:lnTo>
                                <a:close/>
                                <a:moveTo>
                                  <a:pt x="7905" y="670"/>
                                </a:moveTo>
                                <a:lnTo>
                                  <a:pt x="7889" y="670"/>
                                </a:lnTo>
                                <a:lnTo>
                                  <a:pt x="7889" y="610"/>
                                </a:lnTo>
                                <a:lnTo>
                                  <a:pt x="7905" y="610"/>
                                </a:lnTo>
                                <a:lnTo>
                                  <a:pt x="7905" y="670"/>
                                </a:lnTo>
                                <a:close/>
                                <a:moveTo>
                                  <a:pt x="7905" y="564"/>
                                </a:moveTo>
                                <a:lnTo>
                                  <a:pt x="7889" y="564"/>
                                </a:lnTo>
                                <a:lnTo>
                                  <a:pt x="7889" y="504"/>
                                </a:lnTo>
                                <a:lnTo>
                                  <a:pt x="7905" y="504"/>
                                </a:lnTo>
                                <a:lnTo>
                                  <a:pt x="7905" y="564"/>
                                </a:lnTo>
                                <a:close/>
                                <a:moveTo>
                                  <a:pt x="7905" y="458"/>
                                </a:moveTo>
                                <a:lnTo>
                                  <a:pt x="7889" y="458"/>
                                </a:lnTo>
                                <a:lnTo>
                                  <a:pt x="7889" y="398"/>
                                </a:lnTo>
                                <a:lnTo>
                                  <a:pt x="7905" y="398"/>
                                </a:lnTo>
                                <a:lnTo>
                                  <a:pt x="7905" y="458"/>
                                </a:lnTo>
                                <a:close/>
                                <a:moveTo>
                                  <a:pt x="7905" y="353"/>
                                </a:moveTo>
                                <a:lnTo>
                                  <a:pt x="7889" y="353"/>
                                </a:lnTo>
                                <a:lnTo>
                                  <a:pt x="7889" y="293"/>
                                </a:lnTo>
                                <a:lnTo>
                                  <a:pt x="7905" y="293"/>
                                </a:lnTo>
                                <a:lnTo>
                                  <a:pt x="7905" y="353"/>
                                </a:lnTo>
                                <a:close/>
                                <a:moveTo>
                                  <a:pt x="7905" y="250"/>
                                </a:moveTo>
                                <a:lnTo>
                                  <a:pt x="7889" y="250"/>
                                </a:lnTo>
                                <a:lnTo>
                                  <a:pt x="7889" y="190"/>
                                </a:lnTo>
                                <a:lnTo>
                                  <a:pt x="7905" y="190"/>
                                </a:lnTo>
                                <a:lnTo>
                                  <a:pt x="7905" y="250"/>
                                </a:lnTo>
                                <a:close/>
                                <a:moveTo>
                                  <a:pt x="7905" y="144"/>
                                </a:moveTo>
                                <a:lnTo>
                                  <a:pt x="7889" y="144"/>
                                </a:lnTo>
                                <a:lnTo>
                                  <a:pt x="7889" y="84"/>
                                </a:lnTo>
                                <a:lnTo>
                                  <a:pt x="7905" y="84"/>
                                </a:lnTo>
                                <a:lnTo>
                                  <a:pt x="7905" y="144"/>
                                </a:lnTo>
                                <a:close/>
                                <a:moveTo>
                                  <a:pt x="7905" y="38"/>
                                </a:moveTo>
                                <a:lnTo>
                                  <a:pt x="7889" y="38"/>
                                </a:lnTo>
                                <a:lnTo>
                                  <a:pt x="7889" y="17"/>
                                </a:lnTo>
                                <a:lnTo>
                                  <a:pt x="7867" y="17"/>
                                </a:lnTo>
                                <a:lnTo>
                                  <a:pt x="7867" y="0"/>
                                </a:lnTo>
                                <a:lnTo>
                                  <a:pt x="7905" y="0"/>
                                </a:lnTo>
                                <a:lnTo>
                                  <a:pt x="7905" y="38"/>
                                </a:lnTo>
                                <a:close/>
                                <a:moveTo>
                                  <a:pt x="7821" y="17"/>
                                </a:moveTo>
                                <a:lnTo>
                                  <a:pt x="7761" y="17"/>
                                </a:lnTo>
                                <a:lnTo>
                                  <a:pt x="7761" y="0"/>
                                </a:lnTo>
                                <a:lnTo>
                                  <a:pt x="7821" y="0"/>
                                </a:lnTo>
                                <a:lnTo>
                                  <a:pt x="7821" y="17"/>
                                </a:lnTo>
                                <a:close/>
                                <a:moveTo>
                                  <a:pt x="7716" y="17"/>
                                </a:moveTo>
                                <a:lnTo>
                                  <a:pt x="7656" y="17"/>
                                </a:lnTo>
                                <a:lnTo>
                                  <a:pt x="7656" y="0"/>
                                </a:lnTo>
                                <a:lnTo>
                                  <a:pt x="7716" y="0"/>
                                </a:lnTo>
                                <a:lnTo>
                                  <a:pt x="7716" y="17"/>
                                </a:lnTo>
                                <a:close/>
                                <a:moveTo>
                                  <a:pt x="7613" y="17"/>
                                </a:moveTo>
                                <a:lnTo>
                                  <a:pt x="7553" y="17"/>
                                </a:lnTo>
                                <a:lnTo>
                                  <a:pt x="7553" y="0"/>
                                </a:lnTo>
                                <a:lnTo>
                                  <a:pt x="7613" y="0"/>
                                </a:lnTo>
                                <a:lnTo>
                                  <a:pt x="7613" y="17"/>
                                </a:lnTo>
                                <a:close/>
                                <a:moveTo>
                                  <a:pt x="7507" y="17"/>
                                </a:moveTo>
                                <a:lnTo>
                                  <a:pt x="7447" y="17"/>
                                </a:lnTo>
                                <a:lnTo>
                                  <a:pt x="7447" y="0"/>
                                </a:lnTo>
                                <a:lnTo>
                                  <a:pt x="7507" y="0"/>
                                </a:lnTo>
                                <a:lnTo>
                                  <a:pt x="7507" y="17"/>
                                </a:lnTo>
                                <a:close/>
                                <a:moveTo>
                                  <a:pt x="7401" y="17"/>
                                </a:moveTo>
                                <a:lnTo>
                                  <a:pt x="7341" y="17"/>
                                </a:lnTo>
                                <a:lnTo>
                                  <a:pt x="7341" y="0"/>
                                </a:lnTo>
                                <a:lnTo>
                                  <a:pt x="7401" y="0"/>
                                </a:lnTo>
                                <a:lnTo>
                                  <a:pt x="7401" y="17"/>
                                </a:lnTo>
                                <a:close/>
                                <a:moveTo>
                                  <a:pt x="7296" y="17"/>
                                </a:moveTo>
                                <a:lnTo>
                                  <a:pt x="7236" y="17"/>
                                </a:lnTo>
                                <a:lnTo>
                                  <a:pt x="7236" y="0"/>
                                </a:lnTo>
                                <a:lnTo>
                                  <a:pt x="7296" y="0"/>
                                </a:lnTo>
                                <a:lnTo>
                                  <a:pt x="7296" y="17"/>
                                </a:lnTo>
                                <a:close/>
                                <a:moveTo>
                                  <a:pt x="7193" y="17"/>
                                </a:moveTo>
                                <a:lnTo>
                                  <a:pt x="7133" y="17"/>
                                </a:lnTo>
                                <a:lnTo>
                                  <a:pt x="7133" y="0"/>
                                </a:lnTo>
                                <a:lnTo>
                                  <a:pt x="7193" y="0"/>
                                </a:lnTo>
                                <a:lnTo>
                                  <a:pt x="7193" y="17"/>
                                </a:lnTo>
                                <a:close/>
                                <a:moveTo>
                                  <a:pt x="7087" y="17"/>
                                </a:moveTo>
                                <a:lnTo>
                                  <a:pt x="7027" y="17"/>
                                </a:lnTo>
                                <a:lnTo>
                                  <a:pt x="7027" y="0"/>
                                </a:lnTo>
                                <a:lnTo>
                                  <a:pt x="7087" y="0"/>
                                </a:lnTo>
                                <a:lnTo>
                                  <a:pt x="7087" y="17"/>
                                </a:lnTo>
                                <a:close/>
                                <a:moveTo>
                                  <a:pt x="6981" y="17"/>
                                </a:moveTo>
                                <a:lnTo>
                                  <a:pt x="6921" y="17"/>
                                </a:lnTo>
                                <a:lnTo>
                                  <a:pt x="6921" y="0"/>
                                </a:lnTo>
                                <a:lnTo>
                                  <a:pt x="6981" y="0"/>
                                </a:lnTo>
                                <a:lnTo>
                                  <a:pt x="6981" y="17"/>
                                </a:lnTo>
                                <a:close/>
                                <a:moveTo>
                                  <a:pt x="6876" y="17"/>
                                </a:moveTo>
                                <a:lnTo>
                                  <a:pt x="6816" y="17"/>
                                </a:lnTo>
                                <a:lnTo>
                                  <a:pt x="6816" y="0"/>
                                </a:lnTo>
                                <a:lnTo>
                                  <a:pt x="6876" y="0"/>
                                </a:lnTo>
                                <a:lnTo>
                                  <a:pt x="6876" y="17"/>
                                </a:lnTo>
                                <a:close/>
                                <a:moveTo>
                                  <a:pt x="6773" y="17"/>
                                </a:moveTo>
                                <a:lnTo>
                                  <a:pt x="6713" y="17"/>
                                </a:lnTo>
                                <a:lnTo>
                                  <a:pt x="6713" y="0"/>
                                </a:lnTo>
                                <a:lnTo>
                                  <a:pt x="6773" y="0"/>
                                </a:lnTo>
                                <a:lnTo>
                                  <a:pt x="6773" y="17"/>
                                </a:lnTo>
                                <a:close/>
                                <a:moveTo>
                                  <a:pt x="6667" y="17"/>
                                </a:moveTo>
                                <a:lnTo>
                                  <a:pt x="6607" y="17"/>
                                </a:lnTo>
                                <a:lnTo>
                                  <a:pt x="6607" y="0"/>
                                </a:lnTo>
                                <a:lnTo>
                                  <a:pt x="6667" y="0"/>
                                </a:lnTo>
                                <a:lnTo>
                                  <a:pt x="6667" y="17"/>
                                </a:lnTo>
                                <a:close/>
                                <a:moveTo>
                                  <a:pt x="6561" y="17"/>
                                </a:moveTo>
                                <a:lnTo>
                                  <a:pt x="6501" y="17"/>
                                </a:lnTo>
                                <a:lnTo>
                                  <a:pt x="6501" y="0"/>
                                </a:lnTo>
                                <a:lnTo>
                                  <a:pt x="6561" y="0"/>
                                </a:lnTo>
                                <a:lnTo>
                                  <a:pt x="6561" y="17"/>
                                </a:lnTo>
                                <a:close/>
                                <a:moveTo>
                                  <a:pt x="6456" y="17"/>
                                </a:moveTo>
                                <a:lnTo>
                                  <a:pt x="6396" y="17"/>
                                </a:lnTo>
                                <a:lnTo>
                                  <a:pt x="6396" y="0"/>
                                </a:lnTo>
                                <a:lnTo>
                                  <a:pt x="6456" y="0"/>
                                </a:lnTo>
                                <a:lnTo>
                                  <a:pt x="6456" y="17"/>
                                </a:lnTo>
                                <a:close/>
                                <a:moveTo>
                                  <a:pt x="6353" y="17"/>
                                </a:moveTo>
                                <a:lnTo>
                                  <a:pt x="6293" y="17"/>
                                </a:lnTo>
                                <a:lnTo>
                                  <a:pt x="6293" y="0"/>
                                </a:lnTo>
                                <a:lnTo>
                                  <a:pt x="6353" y="0"/>
                                </a:lnTo>
                                <a:lnTo>
                                  <a:pt x="6353" y="17"/>
                                </a:lnTo>
                                <a:close/>
                                <a:moveTo>
                                  <a:pt x="6247" y="17"/>
                                </a:moveTo>
                                <a:lnTo>
                                  <a:pt x="6187" y="17"/>
                                </a:lnTo>
                                <a:lnTo>
                                  <a:pt x="6187" y="0"/>
                                </a:lnTo>
                                <a:lnTo>
                                  <a:pt x="6247" y="0"/>
                                </a:lnTo>
                                <a:lnTo>
                                  <a:pt x="6247" y="17"/>
                                </a:lnTo>
                                <a:close/>
                                <a:moveTo>
                                  <a:pt x="6141" y="17"/>
                                </a:moveTo>
                                <a:lnTo>
                                  <a:pt x="6081" y="17"/>
                                </a:lnTo>
                                <a:lnTo>
                                  <a:pt x="6081" y="0"/>
                                </a:lnTo>
                                <a:lnTo>
                                  <a:pt x="6141" y="0"/>
                                </a:lnTo>
                                <a:lnTo>
                                  <a:pt x="6141" y="17"/>
                                </a:lnTo>
                                <a:close/>
                                <a:moveTo>
                                  <a:pt x="6036" y="17"/>
                                </a:moveTo>
                                <a:lnTo>
                                  <a:pt x="5976" y="17"/>
                                </a:lnTo>
                                <a:lnTo>
                                  <a:pt x="5976" y="0"/>
                                </a:lnTo>
                                <a:lnTo>
                                  <a:pt x="6036" y="0"/>
                                </a:lnTo>
                                <a:lnTo>
                                  <a:pt x="6036" y="17"/>
                                </a:lnTo>
                                <a:close/>
                                <a:moveTo>
                                  <a:pt x="5933" y="17"/>
                                </a:moveTo>
                                <a:lnTo>
                                  <a:pt x="5873" y="17"/>
                                </a:lnTo>
                                <a:lnTo>
                                  <a:pt x="5873" y="0"/>
                                </a:lnTo>
                                <a:lnTo>
                                  <a:pt x="5933" y="0"/>
                                </a:lnTo>
                                <a:lnTo>
                                  <a:pt x="5933" y="17"/>
                                </a:lnTo>
                                <a:close/>
                                <a:moveTo>
                                  <a:pt x="5827" y="17"/>
                                </a:moveTo>
                                <a:lnTo>
                                  <a:pt x="5767" y="17"/>
                                </a:lnTo>
                                <a:lnTo>
                                  <a:pt x="5767" y="0"/>
                                </a:lnTo>
                                <a:lnTo>
                                  <a:pt x="5827" y="0"/>
                                </a:lnTo>
                                <a:lnTo>
                                  <a:pt x="5827" y="17"/>
                                </a:lnTo>
                                <a:close/>
                                <a:moveTo>
                                  <a:pt x="5721" y="17"/>
                                </a:moveTo>
                                <a:lnTo>
                                  <a:pt x="5661" y="17"/>
                                </a:lnTo>
                                <a:lnTo>
                                  <a:pt x="5661" y="0"/>
                                </a:lnTo>
                                <a:lnTo>
                                  <a:pt x="5721" y="0"/>
                                </a:lnTo>
                                <a:lnTo>
                                  <a:pt x="5721" y="17"/>
                                </a:lnTo>
                                <a:close/>
                                <a:moveTo>
                                  <a:pt x="5616" y="17"/>
                                </a:moveTo>
                                <a:lnTo>
                                  <a:pt x="5556" y="17"/>
                                </a:lnTo>
                                <a:lnTo>
                                  <a:pt x="5556" y="0"/>
                                </a:lnTo>
                                <a:lnTo>
                                  <a:pt x="5616" y="0"/>
                                </a:lnTo>
                                <a:lnTo>
                                  <a:pt x="5616" y="17"/>
                                </a:lnTo>
                                <a:close/>
                                <a:moveTo>
                                  <a:pt x="5513" y="17"/>
                                </a:moveTo>
                                <a:lnTo>
                                  <a:pt x="5453" y="17"/>
                                </a:lnTo>
                                <a:lnTo>
                                  <a:pt x="5453" y="0"/>
                                </a:lnTo>
                                <a:lnTo>
                                  <a:pt x="5513" y="0"/>
                                </a:lnTo>
                                <a:lnTo>
                                  <a:pt x="5513" y="17"/>
                                </a:lnTo>
                                <a:close/>
                                <a:moveTo>
                                  <a:pt x="5407" y="17"/>
                                </a:moveTo>
                                <a:lnTo>
                                  <a:pt x="5347" y="17"/>
                                </a:lnTo>
                                <a:lnTo>
                                  <a:pt x="5347" y="0"/>
                                </a:lnTo>
                                <a:lnTo>
                                  <a:pt x="5407" y="0"/>
                                </a:lnTo>
                                <a:lnTo>
                                  <a:pt x="5407" y="17"/>
                                </a:lnTo>
                                <a:close/>
                                <a:moveTo>
                                  <a:pt x="5301" y="17"/>
                                </a:moveTo>
                                <a:lnTo>
                                  <a:pt x="5241" y="17"/>
                                </a:lnTo>
                                <a:lnTo>
                                  <a:pt x="5241" y="0"/>
                                </a:lnTo>
                                <a:lnTo>
                                  <a:pt x="5301" y="0"/>
                                </a:lnTo>
                                <a:lnTo>
                                  <a:pt x="5301" y="17"/>
                                </a:lnTo>
                                <a:close/>
                                <a:moveTo>
                                  <a:pt x="5196" y="17"/>
                                </a:moveTo>
                                <a:lnTo>
                                  <a:pt x="5136" y="17"/>
                                </a:lnTo>
                                <a:lnTo>
                                  <a:pt x="5136" y="0"/>
                                </a:lnTo>
                                <a:lnTo>
                                  <a:pt x="5196" y="0"/>
                                </a:lnTo>
                                <a:lnTo>
                                  <a:pt x="5196" y="17"/>
                                </a:lnTo>
                                <a:close/>
                                <a:moveTo>
                                  <a:pt x="5093" y="17"/>
                                </a:moveTo>
                                <a:lnTo>
                                  <a:pt x="5033" y="17"/>
                                </a:lnTo>
                                <a:lnTo>
                                  <a:pt x="5033" y="0"/>
                                </a:lnTo>
                                <a:lnTo>
                                  <a:pt x="5093" y="0"/>
                                </a:lnTo>
                                <a:lnTo>
                                  <a:pt x="5093" y="17"/>
                                </a:lnTo>
                                <a:close/>
                                <a:moveTo>
                                  <a:pt x="4987" y="17"/>
                                </a:moveTo>
                                <a:lnTo>
                                  <a:pt x="4927" y="17"/>
                                </a:lnTo>
                                <a:lnTo>
                                  <a:pt x="4927" y="0"/>
                                </a:lnTo>
                                <a:lnTo>
                                  <a:pt x="4987" y="0"/>
                                </a:lnTo>
                                <a:lnTo>
                                  <a:pt x="4987" y="17"/>
                                </a:lnTo>
                                <a:close/>
                                <a:moveTo>
                                  <a:pt x="4881" y="17"/>
                                </a:moveTo>
                                <a:lnTo>
                                  <a:pt x="4821" y="17"/>
                                </a:lnTo>
                                <a:lnTo>
                                  <a:pt x="4821" y="0"/>
                                </a:lnTo>
                                <a:lnTo>
                                  <a:pt x="4881" y="0"/>
                                </a:lnTo>
                                <a:lnTo>
                                  <a:pt x="4881" y="17"/>
                                </a:lnTo>
                                <a:close/>
                                <a:moveTo>
                                  <a:pt x="4776" y="17"/>
                                </a:moveTo>
                                <a:lnTo>
                                  <a:pt x="4716" y="17"/>
                                </a:lnTo>
                                <a:lnTo>
                                  <a:pt x="4716" y="0"/>
                                </a:lnTo>
                                <a:lnTo>
                                  <a:pt x="4776" y="0"/>
                                </a:lnTo>
                                <a:lnTo>
                                  <a:pt x="4776" y="17"/>
                                </a:lnTo>
                                <a:close/>
                                <a:moveTo>
                                  <a:pt x="4673" y="17"/>
                                </a:moveTo>
                                <a:lnTo>
                                  <a:pt x="4613" y="17"/>
                                </a:lnTo>
                                <a:lnTo>
                                  <a:pt x="4613" y="0"/>
                                </a:lnTo>
                                <a:lnTo>
                                  <a:pt x="4673" y="0"/>
                                </a:lnTo>
                                <a:lnTo>
                                  <a:pt x="4673" y="17"/>
                                </a:lnTo>
                                <a:close/>
                                <a:moveTo>
                                  <a:pt x="4567" y="17"/>
                                </a:moveTo>
                                <a:lnTo>
                                  <a:pt x="4507" y="17"/>
                                </a:lnTo>
                                <a:lnTo>
                                  <a:pt x="4507" y="0"/>
                                </a:lnTo>
                                <a:lnTo>
                                  <a:pt x="4567" y="0"/>
                                </a:lnTo>
                                <a:lnTo>
                                  <a:pt x="4567" y="17"/>
                                </a:lnTo>
                                <a:close/>
                                <a:moveTo>
                                  <a:pt x="4461" y="17"/>
                                </a:moveTo>
                                <a:lnTo>
                                  <a:pt x="4401" y="17"/>
                                </a:lnTo>
                                <a:lnTo>
                                  <a:pt x="4401" y="0"/>
                                </a:lnTo>
                                <a:lnTo>
                                  <a:pt x="4461" y="0"/>
                                </a:lnTo>
                                <a:lnTo>
                                  <a:pt x="4461" y="17"/>
                                </a:lnTo>
                                <a:close/>
                                <a:moveTo>
                                  <a:pt x="4356" y="17"/>
                                </a:moveTo>
                                <a:lnTo>
                                  <a:pt x="4296" y="17"/>
                                </a:lnTo>
                                <a:lnTo>
                                  <a:pt x="4296" y="0"/>
                                </a:lnTo>
                                <a:lnTo>
                                  <a:pt x="4356" y="0"/>
                                </a:lnTo>
                                <a:lnTo>
                                  <a:pt x="4356" y="17"/>
                                </a:lnTo>
                                <a:close/>
                                <a:moveTo>
                                  <a:pt x="4253" y="17"/>
                                </a:moveTo>
                                <a:lnTo>
                                  <a:pt x="4193" y="17"/>
                                </a:lnTo>
                                <a:lnTo>
                                  <a:pt x="4193" y="0"/>
                                </a:lnTo>
                                <a:lnTo>
                                  <a:pt x="4253" y="0"/>
                                </a:lnTo>
                                <a:lnTo>
                                  <a:pt x="4253" y="17"/>
                                </a:lnTo>
                                <a:close/>
                                <a:moveTo>
                                  <a:pt x="4147" y="17"/>
                                </a:moveTo>
                                <a:lnTo>
                                  <a:pt x="4087" y="17"/>
                                </a:lnTo>
                                <a:lnTo>
                                  <a:pt x="4087" y="0"/>
                                </a:lnTo>
                                <a:lnTo>
                                  <a:pt x="4147" y="0"/>
                                </a:lnTo>
                                <a:lnTo>
                                  <a:pt x="4147" y="17"/>
                                </a:lnTo>
                                <a:close/>
                                <a:moveTo>
                                  <a:pt x="4041" y="17"/>
                                </a:moveTo>
                                <a:lnTo>
                                  <a:pt x="3981" y="17"/>
                                </a:lnTo>
                                <a:lnTo>
                                  <a:pt x="3981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17"/>
                                </a:lnTo>
                                <a:close/>
                                <a:moveTo>
                                  <a:pt x="3936" y="17"/>
                                </a:moveTo>
                                <a:lnTo>
                                  <a:pt x="3876" y="17"/>
                                </a:lnTo>
                                <a:lnTo>
                                  <a:pt x="3876" y="0"/>
                                </a:lnTo>
                                <a:lnTo>
                                  <a:pt x="3936" y="0"/>
                                </a:lnTo>
                                <a:lnTo>
                                  <a:pt x="3936" y="17"/>
                                </a:lnTo>
                                <a:close/>
                                <a:moveTo>
                                  <a:pt x="3833" y="17"/>
                                </a:moveTo>
                                <a:lnTo>
                                  <a:pt x="3773" y="17"/>
                                </a:lnTo>
                                <a:lnTo>
                                  <a:pt x="3773" y="0"/>
                                </a:lnTo>
                                <a:lnTo>
                                  <a:pt x="3833" y="0"/>
                                </a:lnTo>
                                <a:lnTo>
                                  <a:pt x="3833" y="17"/>
                                </a:lnTo>
                                <a:close/>
                                <a:moveTo>
                                  <a:pt x="3727" y="17"/>
                                </a:moveTo>
                                <a:lnTo>
                                  <a:pt x="3667" y="17"/>
                                </a:lnTo>
                                <a:lnTo>
                                  <a:pt x="3667" y="0"/>
                                </a:lnTo>
                                <a:lnTo>
                                  <a:pt x="3727" y="0"/>
                                </a:lnTo>
                                <a:lnTo>
                                  <a:pt x="3727" y="17"/>
                                </a:lnTo>
                                <a:close/>
                                <a:moveTo>
                                  <a:pt x="3621" y="17"/>
                                </a:moveTo>
                                <a:lnTo>
                                  <a:pt x="3561" y="17"/>
                                </a:lnTo>
                                <a:lnTo>
                                  <a:pt x="3561" y="0"/>
                                </a:lnTo>
                                <a:lnTo>
                                  <a:pt x="3621" y="0"/>
                                </a:lnTo>
                                <a:lnTo>
                                  <a:pt x="3621" y="17"/>
                                </a:lnTo>
                                <a:close/>
                                <a:moveTo>
                                  <a:pt x="3516" y="17"/>
                                </a:moveTo>
                                <a:lnTo>
                                  <a:pt x="3456" y="17"/>
                                </a:lnTo>
                                <a:lnTo>
                                  <a:pt x="3456" y="0"/>
                                </a:lnTo>
                                <a:lnTo>
                                  <a:pt x="3516" y="0"/>
                                </a:lnTo>
                                <a:lnTo>
                                  <a:pt x="3516" y="17"/>
                                </a:lnTo>
                                <a:close/>
                                <a:moveTo>
                                  <a:pt x="3413" y="17"/>
                                </a:moveTo>
                                <a:lnTo>
                                  <a:pt x="3353" y="17"/>
                                </a:lnTo>
                                <a:lnTo>
                                  <a:pt x="3353" y="0"/>
                                </a:lnTo>
                                <a:lnTo>
                                  <a:pt x="3413" y="0"/>
                                </a:lnTo>
                                <a:lnTo>
                                  <a:pt x="3413" y="17"/>
                                </a:lnTo>
                                <a:close/>
                                <a:moveTo>
                                  <a:pt x="3307" y="17"/>
                                </a:moveTo>
                                <a:lnTo>
                                  <a:pt x="3247" y="17"/>
                                </a:lnTo>
                                <a:lnTo>
                                  <a:pt x="3247" y="0"/>
                                </a:lnTo>
                                <a:lnTo>
                                  <a:pt x="3307" y="0"/>
                                </a:lnTo>
                                <a:lnTo>
                                  <a:pt x="3307" y="17"/>
                                </a:lnTo>
                                <a:close/>
                                <a:moveTo>
                                  <a:pt x="3201" y="17"/>
                                </a:moveTo>
                                <a:lnTo>
                                  <a:pt x="3141" y="17"/>
                                </a:lnTo>
                                <a:lnTo>
                                  <a:pt x="3141" y="0"/>
                                </a:lnTo>
                                <a:lnTo>
                                  <a:pt x="3201" y="0"/>
                                </a:lnTo>
                                <a:lnTo>
                                  <a:pt x="3201" y="17"/>
                                </a:lnTo>
                                <a:close/>
                                <a:moveTo>
                                  <a:pt x="3096" y="17"/>
                                </a:moveTo>
                                <a:lnTo>
                                  <a:pt x="3036" y="17"/>
                                </a:lnTo>
                                <a:lnTo>
                                  <a:pt x="3036" y="0"/>
                                </a:lnTo>
                                <a:lnTo>
                                  <a:pt x="3096" y="0"/>
                                </a:lnTo>
                                <a:lnTo>
                                  <a:pt x="3096" y="17"/>
                                </a:lnTo>
                                <a:close/>
                                <a:moveTo>
                                  <a:pt x="2993" y="17"/>
                                </a:moveTo>
                                <a:lnTo>
                                  <a:pt x="2933" y="17"/>
                                </a:lnTo>
                                <a:lnTo>
                                  <a:pt x="2933" y="0"/>
                                </a:lnTo>
                                <a:lnTo>
                                  <a:pt x="2993" y="0"/>
                                </a:lnTo>
                                <a:lnTo>
                                  <a:pt x="2993" y="17"/>
                                </a:lnTo>
                                <a:close/>
                                <a:moveTo>
                                  <a:pt x="2887" y="17"/>
                                </a:moveTo>
                                <a:lnTo>
                                  <a:pt x="2827" y="17"/>
                                </a:lnTo>
                                <a:lnTo>
                                  <a:pt x="2827" y="0"/>
                                </a:lnTo>
                                <a:lnTo>
                                  <a:pt x="2887" y="0"/>
                                </a:lnTo>
                                <a:lnTo>
                                  <a:pt x="2887" y="17"/>
                                </a:lnTo>
                                <a:close/>
                                <a:moveTo>
                                  <a:pt x="2781" y="17"/>
                                </a:moveTo>
                                <a:lnTo>
                                  <a:pt x="2721" y="17"/>
                                </a:lnTo>
                                <a:lnTo>
                                  <a:pt x="2721" y="0"/>
                                </a:lnTo>
                                <a:lnTo>
                                  <a:pt x="2781" y="0"/>
                                </a:lnTo>
                                <a:lnTo>
                                  <a:pt x="2781" y="17"/>
                                </a:lnTo>
                                <a:close/>
                                <a:moveTo>
                                  <a:pt x="2676" y="17"/>
                                </a:moveTo>
                                <a:lnTo>
                                  <a:pt x="2616" y="17"/>
                                </a:lnTo>
                                <a:lnTo>
                                  <a:pt x="2616" y="0"/>
                                </a:lnTo>
                                <a:lnTo>
                                  <a:pt x="2676" y="0"/>
                                </a:lnTo>
                                <a:lnTo>
                                  <a:pt x="2676" y="17"/>
                                </a:lnTo>
                                <a:close/>
                                <a:moveTo>
                                  <a:pt x="2573" y="17"/>
                                </a:moveTo>
                                <a:lnTo>
                                  <a:pt x="2513" y="17"/>
                                </a:lnTo>
                                <a:lnTo>
                                  <a:pt x="2513" y="0"/>
                                </a:lnTo>
                                <a:lnTo>
                                  <a:pt x="2573" y="0"/>
                                </a:lnTo>
                                <a:lnTo>
                                  <a:pt x="2573" y="17"/>
                                </a:lnTo>
                                <a:close/>
                                <a:moveTo>
                                  <a:pt x="2467" y="17"/>
                                </a:moveTo>
                                <a:lnTo>
                                  <a:pt x="2407" y="17"/>
                                </a:lnTo>
                                <a:lnTo>
                                  <a:pt x="2407" y="0"/>
                                </a:lnTo>
                                <a:lnTo>
                                  <a:pt x="2467" y="0"/>
                                </a:lnTo>
                                <a:lnTo>
                                  <a:pt x="2467" y="17"/>
                                </a:lnTo>
                                <a:close/>
                                <a:moveTo>
                                  <a:pt x="2361" y="17"/>
                                </a:moveTo>
                                <a:lnTo>
                                  <a:pt x="2301" y="17"/>
                                </a:lnTo>
                                <a:lnTo>
                                  <a:pt x="2301" y="0"/>
                                </a:lnTo>
                                <a:lnTo>
                                  <a:pt x="2361" y="0"/>
                                </a:lnTo>
                                <a:lnTo>
                                  <a:pt x="2361" y="17"/>
                                </a:lnTo>
                                <a:close/>
                                <a:moveTo>
                                  <a:pt x="2256" y="17"/>
                                </a:moveTo>
                                <a:lnTo>
                                  <a:pt x="2196" y="17"/>
                                </a:lnTo>
                                <a:lnTo>
                                  <a:pt x="2196" y="0"/>
                                </a:lnTo>
                                <a:lnTo>
                                  <a:pt x="2256" y="0"/>
                                </a:lnTo>
                                <a:lnTo>
                                  <a:pt x="2256" y="17"/>
                                </a:lnTo>
                                <a:close/>
                                <a:moveTo>
                                  <a:pt x="2153" y="17"/>
                                </a:moveTo>
                                <a:lnTo>
                                  <a:pt x="2093" y="17"/>
                                </a:lnTo>
                                <a:lnTo>
                                  <a:pt x="2093" y="0"/>
                                </a:lnTo>
                                <a:lnTo>
                                  <a:pt x="2153" y="0"/>
                                </a:lnTo>
                                <a:lnTo>
                                  <a:pt x="2153" y="17"/>
                                </a:lnTo>
                                <a:close/>
                                <a:moveTo>
                                  <a:pt x="2047" y="17"/>
                                </a:moveTo>
                                <a:lnTo>
                                  <a:pt x="1987" y="17"/>
                                </a:lnTo>
                                <a:lnTo>
                                  <a:pt x="1987" y="0"/>
                                </a:lnTo>
                                <a:lnTo>
                                  <a:pt x="2047" y="0"/>
                                </a:lnTo>
                                <a:lnTo>
                                  <a:pt x="2047" y="17"/>
                                </a:lnTo>
                                <a:close/>
                                <a:moveTo>
                                  <a:pt x="1941" y="17"/>
                                </a:moveTo>
                                <a:lnTo>
                                  <a:pt x="1881" y="17"/>
                                </a:lnTo>
                                <a:lnTo>
                                  <a:pt x="1881" y="0"/>
                                </a:lnTo>
                                <a:lnTo>
                                  <a:pt x="1941" y="0"/>
                                </a:lnTo>
                                <a:lnTo>
                                  <a:pt x="1941" y="17"/>
                                </a:lnTo>
                                <a:close/>
                                <a:moveTo>
                                  <a:pt x="1836" y="17"/>
                                </a:moveTo>
                                <a:lnTo>
                                  <a:pt x="1776" y="17"/>
                                </a:lnTo>
                                <a:lnTo>
                                  <a:pt x="1776" y="0"/>
                                </a:lnTo>
                                <a:lnTo>
                                  <a:pt x="1836" y="0"/>
                                </a:lnTo>
                                <a:lnTo>
                                  <a:pt x="1836" y="17"/>
                                </a:lnTo>
                                <a:close/>
                                <a:moveTo>
                                  <a:pt x="1733" y="17"/>
                                </a:moveTo>
                                <a:lnTo>
                                  <a:pt x="1673" y="17"/>
                                </a:lnTo>
                                <a:lnTo>
                                  <a:pt x="1673" y="0"/>
                                </a:lnTo>
                                <a:lnTo>
                                  <a:pt x="1733" y="0"/>
                                </a:lnTo>
                                <a:lnTo>
                                  <a:pt x="1733" y="17"/>
                                </a:lnTo>
                                <a:close/>
                                <a:moveTo>
                                  <a:pt x="1627" y="17"/>
                                </a:moveTo>
                                <a:lnTo>
                                  <a:pt x="1567" y="17"/>
                                </a:lnTo>
                                <a:lnTo>
                                  <a:pt x="1567" y="0"/>
                                </a:lnTo>
                                <a:lnTo>
                                  <a:pt x="1627" y="0"/>
                                </a:lnTo>
                                <a:lnTo>
                                  <a:pt x="1627" y="17"/>
                                </a:lnTo>
                                <a:close/>
                                <a:moveTo>
                                  <a:pt x="1521" y="17"/>
                                </a:moveTo>
                                <a:lnTo>
                                  <a:pt x="1461" y="17"/>
                                </a:lnTo>
                                <a:lnTo>
                                  <a:pt x="1461" y="0"/>
                                </a:lnTo>
                                <a:lnTo>
                                  <a:pt x="1521" y="0"/>
                                </a:lnTo>
                                <a:lnTo>
                                  <a:pt x="1521" y="17"/>
                                </a:lnTo>
                                <a:close/>
                                <a:moveTo>
                                  <a:pt x="1416" y="17"/>
                                </a:moveTo>
                                <a:lnTo>
                                  <a:pt x="1356" y="17"/>
                                </a:lnTo>
                                <a:lnTo>
                                  <a:pt x="1356" y="0"/>
                                </a:lnTo>
                                <a:lnTo>
                                  <a:pt x="1416" y="0"/>
                                </a:lnTo>
                                <a:lnTo>
                                  <a:pt x="1416" y="17"/>
                                </a:lnTo>
                                <a:close/>
                                <a:moveTo>
                                  <a:pt x="1313" y="17"/>
                                </a:moveTo>
                                <a:lnTo>
                                  <a:pt x="1253" y="17"/>
                                </a:lnTo>
                                <a:lnTo>
                                  <a:pt x="1253" y="0"/>
                                </a:lnTo>
                                <a:lnTo>
                                  <a:pt x="1313" y="0"/>
                                </a:lnTo>
                                <a:lnTo>
                                  <a:pt x="1313" y="17"/>
                                </a:lnTo>
                                <a:close/>
                                <a:moveTo>
                                  <a:pt x="1207" y="17"/>
                                </a:moveTo>
                                <a:lnTo>
                                  <a:pt x="1147" y="17"/>
                                </a:lnTo>
                                <a:lnTo>
                                  <a:pt x="1147" y="0"/>
                                </a:lnTo>
                                <a:lnTo>
                                  <a:pt x="1207" y="0"/>
                                </a:lnTo>
                                <a:lnTo>
                                  <a:pt x="1207" y="17"/>
                                </a:lnTo>
                                <a:close/>
                                <a:moveTo>
                                  <a:pt x="1101" y="17"/>
                                </a:moveTo>
                                <a:lnTo>
                                  <a:pt x="1041" y="17"/>
                                </a:lnTo>
                                <a:lnTo>
                                  <a:pt x="1041" y="0"/>
                                </a:lnTo>
                                <a:lnTo>
                                  <a:pt x="1101" y="0"/>
                                </a:lnTo>
                                <a:lnTo>
                                  <a:pt x="1101" y="17"/>
                                </a:lnTo>
                                <a:close/>
                                <a:moveTo>
                                  <a:pt x="996" y="17"/>
                                </a:moveTo>
                                <a:lnTo>
                                  <a:pt x="936" y="17"/>
                                </a:lnTo>
                                <a:lnTo>
                                  <a:pt x="936" y="0"/>
                                </a:lnTo>
                                <a:lnTo>
                                  <a:pt x="996" y="0"/>
                                </a:lnTo>
                                <a:lnTo>
                                  <a:pt x="996" y="17"/>
                                </a:lnTo>
                                <a:close/>
                                <a:moveTo>
                                  <a:pt x="893" y="17"/>
                                </a:moveTo>
                                <a:lnTo>
                                  <a:pt x="833" y="17"/>
                                </a:lnTo>
                                <a:lnTo>
                                  <a:pt x="833" y="0"/>
                                </a:lnTo>
                                <a:lnTo>
                                  <a:pt x="893" y="0"/>
                                </a:lnTo>
                                <a:lnTo>
                                  <a:pt x="893" y="17"/>
                                </a:lnTo>
                                <a:close/>
                                <a:moveTo>
                                  <a:pt x="787" y="17"/>
                                </a:moveTo>
                                <a:lnTo>
                                  <a:pt x="727" y="17"/>
                                </a:lnTo>
                                <a:lnTo>
                                  <a:pt x="727" y="0"/>
                                </a:lnTo>
                                <a:lnTo>
                                  <a:pt x="787" y="0"/>
                                </a:lnTo>
                                <a:lnTo>
                                  <a:pt x="787" y="17"/>
                                </a:lnTo>
                                <a:close/>
                                <a:moveTo>
                                  <a:pt x="681" y="17"/>
                                </a:moveTo>
                                <a:lnTo>
                                  <a:pt x="621" y="17"/>
                                </a:lnTo>
                                <a:lnTo>
                                  <a:pt x="621" y="0"/>
                                </a:lnTo>
                                <a:lnTo>
                                  <a:pt x="681" y="0"/>
                                </a:lnTo>
                                <a:lnTo>
                                  <a:pt x="681" y="17"/>
                                </a:lnTo>
                                <a:close/>
                                <a:moveTo>
                                  <a:pt x="576" y="17"/>
                                </a:moveTo>
                                <a:lnTo>
                                  <a:pt x="516" y="17"/>
                                </a:lnTo>
                                <a:lnTo>
                                  <a:pt x="516" y="0"/>
                                </a:lnTo>
                                <a:lnTo>
                                  <a:pt x="576" y="0"/>
                                </a:lnTo>
                                <a:lnTo>
                                  <a:pt x="576" y="17"/>
                                </a:lnTo>
                                <a:close/>
                                <a:moveTo>
                                  <a:pt x="473" y="17"/>
                                </a:moveTo>
                                <a:lnTo>
                                  <a:pt x="413" y="17"/>
                                </a:lnTo>
                                <a:lnTo>
                                  <a:pt x="413" y="0"/>
                                </a:lnTo>
                                <a:lnTo>
                                  <a:pt x="473" y="0"/>
                                </a:lnTo>
                                <a:lnTo>
                                  <a:pt x="473" y="17"/>
                                </a:lnTo>
                                <a:close/>
                                <a:moveTo>
                                  <a:pt x="367" y="17"/>
                                </a:moveTo>
                                <a:lnTo>
                                  <a:pt x="307" y="17"/>
                                </a:lnTo>
                                <a:lnTo>
                                  <a:pt x="307" y="0"/>
                                </a:lnTo>
                                <a:lnTo>
                                  <a:pt x="367" y="0"/>
                                </a:lnTo>
                                <a:lnTo>
                                  <a:pt x="367" y="17"/>
                                </a:lnTo>
                                <a:close/>
                                <a:moveTo>
                                  <a:pt x="261" y="17"/>
                                </a:moveTo>
                                <a:lnTo>
                                  <a:pt x="201" y="17"/>
                                </a:lnTo>
                                <a:lnTo>
                                  <a:pt x="201" y="0"/>
                                </a:lnTo>
                                <a:lnTo>
                                  <a:pt x="261" y="0"/>
                                </a:lnTo>
                                <a:lnTo>
                                  <a:pt x="261" y="17"/>
                                </a:lnTo>
                                <a:close/>
                                <a:moveTo>
                                  <a:pt x="156" y="17"/>
                                </a:moveTo>
                                <a:lnTo>
                                  <a:pt x="96" y="17"/>
                                </a:lnTo>
                                <a:lnTo>
                                  <a:pt x="96" y="0"/>
                                </a:lnTo>
                                <a:lnTo>
                                  <a:pt x="156" y="0"/>
                                </a:lnTo>
                                <a:lnTo>
                                  <a:pt x="156" y="17"/>
                                </a:lnTo>
                                <a:close/>
                                <a:moveTo>
                                  <a:pt x="14" y="24"/>
                                </a:moveTo>
                                <a:lnTo>
                                  <a:pt x="0" y="24"/>
                                </a:ln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17"/>
                                </a:lnTo>
                                <a:lnTo>
                                  <a:pt x="14" y="17"/>
                                </a:lnTo>
                                <a:lnTo>
                                  <a:pt x="14" y="24"/>
                                </a:lnTo>
                                <a:close/>
                                <a:moveTo>
                                  <a:pt x="14" y="130"/>
                                </a:moveTo>
                                <a:lnTo>
                                  <a:pt x="0" y="130"/>
                                </a:lnTo>
                                <a:lnTo>
                                  <a:pt x="0" y="70"/>
                                </a:lnTo>
                                <a:lnTo>
                                  <a:pt x="14" y="70"/>
                                </a:lnTo>
                                <a:lnTo>
                                  <a:pt x="14" y="130"/>
                                </a:lnTo>
                                <a:close/>
                                <a:moveTo>
                                  <a:pt x="14" y="233"/>
                                </a:moveTo>
                                <a:lnTo>
                                  <a:pt x="0" y="233"/>
                                </a:lnTo>
                                <a:lnTo>
                                  <a:pt x="0" y="173"/>
                                </a:lnTo>
                                <a:lnTo>
                                  <a:pt x="14" y="173"/>
                                </a:lnTo>
                                <a:lnTo>
                                  <a:pt x="14" y="233"/>
                                </a:lnTo>
                                <a:close/>
                                <a:moveTo>
                                  <a:pt x="14" y="338"/>
                                </a:moveTo>
                                <a:lnTo>
                                  <a:pt x="0" y="338"/>
                                </a:lnTo>
                                <a:lnTo>
                                  <a:pt x="0" y="278"/>
                                </a:lnTo>
                                <a:lnTo>
                                  <a:pt x="14" y="278"/>
                                </a:lnTo>
                                <a:lnTo>
                                  <a:pt x="14" y="338"/>
                                </a:lnTo>
                                <a:close/>
                                <a:moveTo>
                                  <a:pt x="14" y="444"/>
                                </a:moveTo>
                                <a:lnTo>
                                  <a:pt x="0" y="444"/>
                                </a:lnTo>
                                <a:lnTo>
                                  <a:pt x="0" y="384"/>
                                </a:lnTo>
                                <a:lnTo>
                                  <a:pt x="14" y="384"/>
                                </a:lnTo>
                                <a:lnTo>
                                  <a:pt x="14" y="444"/>
                                </a:lnTo>
                                <a:close/>
                                <a:moveTo>
                                  <a:pt x="14" y="550"/>
                                </a:moveTo>
                                <a:lnTo>
                                  <a:pt x="0" y="550"/>
                                </a:lnTo>
                                <a:lnTo>
                                  <a:pt x="0" y="490"/>
                                </a:lnTo>
                                <a:lnTo>
                                  <a:pt x="14" y="490"/>
                                </a:lnTo>
                                <a:lnTo>
                                  <a:pt x="14" y="550"/>
                                </a:lnTo>
                                <a:close/>
                                <a:moveTo>
                                  <a:pt x="14" y="653"/>
                                </a:moveTo>
                                <a:lnTo>
                                  <a:pt x="0" y="653"/>
                                </a:lnTo>
                                <a:lnTo>
                                  <a:pt x="0" y="593"/>
                                </a:lnTo>
                                <a:lnTo>
                                  <a:pt x="14" y="593"/>
                                </a:lnTo>
                                <a:lnTo>
                                  <a:pt x="14" y="653"/>
                                </a:lnTo>
                                <a:close/>
                                <a:moveTo>
                                  <a:pt x="14" y="758"/>
                                </a:moveTo>
                                <a:lnTo>
                                  <a:pt x="0" y="758"/>
                                </a:lnTo>
                                <a:lnTo>
                                  <a:pt x="0" y="698"/>
                                </a:lnTo>
                                <a:lnTo>
                                  <a:pt x="14" y="698"/>
                                </a:lnTo>
                                <a:lnTo>
                                  <a:pt x="14" y="758"/>
                                </a:lnTo>
                                <a:close/>
                                <a:moveTo>
                                  <a:pt x="14" y="864"/>
                                </a:moveTo>
                                <a:lnTo>
                                  <a:pt x="0" y="864"/>
                                </a:lnTo>
                                <a:lnTo>
                                  <a:pt x="0" y="804"/>
                                </a:lnTo>
                                <a:lnTo>
                                  <a:pt x="14" y="804"/>
                                </a:lnTo>
                                <a:lnTo>
                                  <a:pt x="14" y="864"/>
                                </a:lnTo>
                                <a:close/>
                                <a:moveTo>
                                  <a:pt x="14" y="970"/>
                                </a:moveTo>
                                <a:lnTo>
                                  <a:pt x="0" y="970"/>
                                </a:lnTo>
                                <a:lnTo>
                                  <a:pt x="0" y="910"/>
                                </a:lnTo>
                                <a:lnTo>
                                  <a:pt x="14" y="910"/>
                                </a:lnTo>
                                <a:lnTo>
                                  <a:pt x="14" y="970"/>
                                </a:lnTo>
                                <a:close/>
                                <a:moveTo>
                                  <a:pt x="14" y="1073"/>
                                </a:moveTo>
                                <a:lnTo>
                                  <a:pt x="0" y="1073"/>
                                </a:lnTo>
                                <a:lnTo>
                                  <a:pt x="0" y="1013"/>
                                </a:lnTo>
                                <a:lnTo>
                                  <a:pt x="14" y="1013"/>
                                </a:lnTo>
                                <a:lnTo>
                                  <a:pt x="14" y="1073"/>
                                </a:lnTo>
                                <a:close/>
                                <a:moveTo>
                                  <a:pt x="14" y="1178"/>
                                </a:moveTo>
                                <a:lnTo>
                                  <a:pt x="0" y="1178"/>
                                </a:lnTo>
                                <a:lnTo>
                                  <a:pt x="0" y="1118"/>
                                </a:lnTo>
                                <a:lnTo>
                                  <a:pt x="14" y="1118"/>
                                </a:lnTo>
                                <a:lnTo>
                                  <a:pt x="14" y="1178"/>
                                </a:lnTo>
                                <a:close/>
                                <a:moveTo>
                                  <a:pt x="14" y="1284"/>
                                </a:moveTo>
                                <a:lnTo>
                                  <a:pt x="0" y="1284"/>
                                </a:lnTo>
                                <a:lnTo>
                                  <a:pt x="0" y="1224"/>
                                </a:lnTo>
                                <a:lnTo>
                                  <a:pt x="14" y="1224"/>
                                </a:lnTo>
                                <a:lnTo>
                                  <a:pt x="14" y="1284"/>
                                </a:lnTo>
                                <a:close/>
                                <a:moveTo>
                                  <a:pt x="14" y="1390"/>
                                </a:moveTo>
                                <a:lnTo>
                                  <a:pt x="0" y="1390"/>
                                </a:lnTo>
                                <a:lnTo>
                                  <a:pt x="0" y="1330"/>
                                </a:lnTo>
                                <a:lnTo>
                                  <a:pt x="14" y="1330"/>
                                </a:lnTo>
                                <a:lnTo>
                                  <a:pt x="14" y="1390"/>
                                </a:lnTo>
                                <a:close/>
                                <a:moveTo>
                                  <a:pt x="14" y="1493"/>
                                </a:moveTo>
                                <a:lnTo>
                                  <a:pt x="0" y="1493"/>
                                </a:lnTo>
                                <a:lnTo>
                                  <a:pt x="0" y="1433"/>
                                </a:lnTo>
                                <a:lnTo>
                                  <a:pt x="14" y="1433"/>
                                </a:lnTo>
                                <a:lnTo>
                                  <a:pt x="14" y="1493"/>
                                </a:lnTo>
                                <a:close/>
                                <a:moveTo>
                                  <a:pt x="14" y="1598"/>
                                </a:moveTo>
                                <a:lnTo>
                                  <a:pt x="0" y="1598"/>
                                </a:lnTo>
                                <a:lnTo>
                                  <a:pt x="0" y="1538"/>
                                </a:lnTo>
                                <a:lnTo>
                                  <a:pt x="14" y="1538"/>
                                </a:lnTo>
                                <a:lnTo>
                                  <a:pt x="14" y="1598"/>
                                </a:lnTo>
                                <a:close/>
                                <a:moveTo>
                                  <a:pt x="14" y="1704"/>
                                </a:moveTo>
                                <a:lnTo>
                                  <a:pt x="0" y="1704"/>
                                </a:lnTo>
                                <a:lnTo>
                                  <a:pt x="0" y="1644"/>
                                </a:lnTo>
                                <a:lnTo>
                                  <a:pt x="14" y="1644"/>
                                </a:lnTo>
                                <a:lnTo>
                                  <a:pt x="14" y="1704"/>
                                </a:lnTo>
                                <a:close/>
                                <a:moveTo>
                                  <a:pt x="14" y="1810"/>
                                </a:moveTo>
                                <a:lnTo>
                                  <a:pt x="0" y="1810"/>
                                </a:lnTo>
                                <a:lnTo>
                                  <a:pt x="0" y="1750"/>
                                </a:lnTo>
                                <a:lnTo>
                                  <a:pt x="14" y="1750"/>
                                </a:lnTo>
                                <a:lnTo>
                                  <a:pt x="14" y="1810"/>
                                </a:lnTo>
                                <a:close/>
                                <a:moveTo>
                                  <a:pt x="14" y="1913"/>
                                </a:moveTo>
                                <a:lnTo>
                                  <a:pt x="0" y="1913"/>
                                </a:lnTo>
                                <a:lnTo>
                                  <a:pt x="0" y="1853"/>
                                </a:lnTo>
                                <a:lnTo>
                                  <a:pt x="14" y="1853"/>
                                </a:lnTo>
                                <a:lnTo>
                                  <a:pt x="14" y="1913"/>
                                </a:lnTo>
                                <a:close/>
                                <a:moveTo>
                                  <a:pt x="14" y="2018"/>
                                </a:moveTo>
                                <a:lnTo>
                                  <a:pt x="0" y="2018"/>
                                </a:lnTo>
                                <a:lnTo>
                                  <a:pt x="0" y="1958"/>
                                </a:lnTo>
                                <a:lnTo>
                                  <a:pt x="14" y="1958"/>
                                </a:lnTo>
                                <a:lnTo>
                                  <a:pt x="14" y="2018"/>
                                </a:lnTo>
                                <a:close/>
                                <a:moveTo>
                                  <a:pt x="67" y="2131"/>
                                </a:moveTo>
                                <a:lnTo>
                                  <a:pt x="0" y="2131"/>
                                </a:lnTo>
                                <a:lnTo>
                                  <a:pt x="0" y="2064"/>
                                </a:lnTo>
                                <a:lnTo>
                                  <a:pt x="14" y="2064"/>
                                </a:lnTo>
                                <a:lnTo>
                                  <a:pt x="14" y="2117"/>
                                </a:lnTo>
                                <a:lnTo>
                                  <a:pt x="67" y="2117"/>
                                </a:lnTo>
                                <a:lnTo>
                                  <a:pt x="67" y="2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Text Box 894"/>
                        <wps:cNvSpPr txBox="1">
                          <a:spLocks/>
                        </wps:cNvSpPr>
                        <wps:spPr bwMode="auto">
                          <a:xfrm>
                            <a:off x="2152" y="1801"/>
                            <a:ext cx="7906" cy="2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45E7" w:rsidRDefault="00A545E7" w:rsidP="00A545E7">
                              <w:pPr>
                                <w:spacing w:before="88"/>
                                <w:ind w:left="158" w:right="5175"/>
                                <w:rPr>
                                  <w:rFonts w:ascii="Courier New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apiVersion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</w:rPr>
                                <w:t xml:space="preserve">: v1 kind: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ConfigMap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</w:rPr>
                                <w:t xml:space="preserve"> metadata:</w:t>
                              </w:r>
                            </w:p>
                            <w:p w:rsidR="00A545E7" w:rsidRDefault="00A545E7" w:rsidP="00A545E7">
                              <w:pPr>
                                <w:ind w:left="445" w:right="3880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name: my-config namespace: default</w:t>
                              </w:r>
                            </w:p>
                            <w:p w:rsidR="00A545E7" w:rsidRDefault="00A545E7" w:rsidP="00A545E7">
                              <w:pPr>
                                <w:spacing w:line="271" w:lineRule="exact"/>
                                <w:ind w:left="15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data:</w:t>
                              </w:r>
                            </w:p>
                            <w:p w:rsidR="00A545E7" w:rsidRDefault="00A545E7" w:rsidP="00A545E7">
                              <w:pPr>
                                <w:spacing w:before="2"/>
                                <w:ind w:left="445"/>
                                <w:rPr>
                                  <w:rFonts w:ascii="Courier New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mydata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hello_world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AD5620" id="Group 893" o:spid="_x0000_s1029" style="position:absolute;margin-left:107.65pt;margin-top:90.05pt;width:395.3pt;height:106.6pt;z-index:-251655168;mso-wrap-distance-left:0;mso-wrap-distance-right:0;mso-position-horizontal-relative:page" coordorigin="2153,1801" coordsize="7906,21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">
                <v:shape id="AutoShape 895" o:spid="_x0000_s1030" style="position:absolute;left:2152;top:1801;width:7906;height:2132;visibility:visible;mso-wrap-style:square;v-text-anchor:top" coordsize="7906,21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" path="m173,2131r-60,l113,2117r60,l173,2131xm276,2131r-60,l216,2117r60,l276,2131xm381,2131r-60,l321,2117r60,l381,2131xm487,2131r-60,l427,2117r60,l487,2131xm593,2131r-60,l533,2117r60,l593,2131xm698,2131r-60,l638,2117r60,l698,2131xm801,2131r-60,l741,2117r60,l801,2131xm907,2131r-60,l847,2117r60,l907,2131xm1013,2131r-60,l953,2117r60,l1013,2131xm1118,2131r-60,l1058,2117r60,l1118,2131xm1221,2131r-60,l1161,2117r60,l1221,2131xm1327,2131r-60,l1267,2117r60,l1327,2131xm1433,2131r-60,l1373,2117r60,l1433,2131xm1538,2131r-60,l1478,2117r60,l1538,2131xm1641,2131r-60,l1581,2117r60,l1641,2131xm1747,2131r-60,l1687,2117r60,l1747,2131xm1853,2131r-60,l1793,2117r60,l1853,2131xm1956,2131r-60,l1896,2117r60,l1956,2131xm2061,2131r-60,l2001,2117r60,l2061,2131xm2167,2131r-60,l2107,2117r60,l2167,2131xm2273,2131r-60,l2213,2117r60,l2273,2131xm2378,2131r-62,l2316,2117r62,l2378,2131xm2481,2131r-60,l2421,2117r60,l2481,2131xm2587,2131r-60,l2527,2117r60,l2587,2131xm2693,2131r-60,l2633,2117r60,l2693,2131xm2798,2131r-60,l2738,2117r60,l2798,2131xm2901,2131r-60,l2841,2117r60,l2901,2131xm3007,2131r-60,l2947,2117r60,l3007,2131xm3113,2131r-60,l3053,2117r60,l3113,2131xm3218,2131r-60,l3158,2117r60,l3218,2131xm3321,2131r-60,l3261,2117r60,l3321,2131xm3427,2131r-60,l3367,2117r60,l3427,2131xm3533,2131r-60,l3473,2117r60,l3533,2131xm3638,2131r-60,l3578,2117r60,l3638,2131xm3741,2131r-60,l3681,2117r60,l3741,2131xm3847,2131r-60,l3787,2117r60,l3847,2131xm3953,2131r-60,l3893,2117r60,l3953,2131xm4058,2131r-60,l3998,2117r60,l4058,2131xm4161,2131r-60,l4101,2117r60,l4161,2131xm4267,2131r-60,l4207,2117r60,l4267,2131xm4373,2131r-60,l4313,2117r60,l4373,2131xm4478,2131r-60,l4418,2117r60,l4478,2131xm4581,2131r-60,l4521,2117r60,l4581,2131xm4687,2131r-60,l4627,2117r60,l4687,2131xm4793,2131r-60,l4733,2117r60,l4793,2131xm4898,2131r-60,l4838,2117r60,l4898,2131xm5001,2131r-60,l4941,2117r60,l5001,2131xm5107,2131r-60,l5047,2117r60,l5107,2131xm5213,2131r-60,l5153,2117r60,l5213,2131xm5318,2131r-60,l5258,2117r60,l5318,2131xm5421,2131r-60,l5361,2117r60,l5421,2131xm5527,2131r-60,l5467,2117r60,l5527,2131xm5633,2131r-60,l5573,2117r60,l5633,2131xm5738,2131r-60,l5678,2117r60,l5738,2131xm5841,2131r-60,l5781,2117r60,l5841,2131xm5947,2131r-60,l5887,2117r60,l5947,2131xm6053,2131r-60,l5993,2117r60,l6053,2131xm6158,2131r-60,l6098,2117r60,l6158,2131xm6261,2131r-60,l6201,2117r60,l6261,2131xm6367,2131r-60,l6307,2117r60,l6367,2131xm6473,2131r-60,l6413,2117r60,l6473,2131xm6578,2131r-60,l6518,2117r60,l6578,2131xm6681,2131r-60,l6621,2117r60,l6681,2131xm6787,2131r-60,l6727,2117r60,l6787,2131xm6893,2131r-60,l6833,2117r60,l6893,2131xm6998,2131r-60,l6938,2117r60,l6998,2131xm7101,2131r-60,l7041,2117r60,l7101,2131xm7207,2131r-60,l7147,2117r60,l7207,2131xm7313,2131r-60,l7253,2117r60,l7313,2131xm7418,2131r-60,l7358,2117r60,l7418,2131xm7521,2131r-60,l7461,2117r60,l7521,2131xm7627,2131r-60,l7567,2117r60,l7627,2131xm7733,2131r-60,l7673,2117r60,l7733,2131xm7838,2131r-60,l7778,2117r60,l7838,2131xm7905,2131r-24,l7881,2117r8,l7889,2078r16,l7905,2131xm7905,2033r-16,l7889,1973r16,l7905,2033xm7905,1930r-16,l7889,1870r16,l7905,1930xm7905,1824r-16,l7889,1764r16,l7905,1824xm7905,1718r-16,l7889,1658r16,l7905,1718xm7905,1613r-16,l7889,1553r16,l7905,1613xm7905,1510r-16,l7889,1450r16,l7905,1510xm7905,1404r-16,l7889,1344r16,l7905,1404xm7905,1298r-16,l7889,1238r16,l7905,1298xm7905,1193r-16,l7889,1133r16,l7905,1193xm7905,1090r-16,l7889,1030r16,l7905,1090xm7905,984r-16,l7889,924r16,l7905,984xm7905,878r-16,l7889,818r16,l7905,878xm7905,773r-16,l7889,713r16,l7905,773xm7905,670r-16,l7889,610r16,l7905,670xm7905,564r-16,l7889,504r16,l7905,564xm7905,458r-16,l7889,398r16,l7905,458xm7905,353r-16,l7889,293r16,l7905,353xm7905,250r-16,l7889,190r16,l7905,250xm7905,144r-16,l7889,84r16,l7905,144xm7905,38r-16,l7889,17r-22,l7867,r38,l7905,38xm7821,17r-60,l7761,r60,l7821,17xm7716,17r-60,l7656,r60,l7716,17xm7613,17r-60,l7553,r60,l7613,17xm7507,17r-60,l7447,r60,l7507,17xm7401,17r-60,l7341,r60,l7401,17xm7296,17r-60,l7236,r60,l7296,17xm7193,17r-60,l7133,r60,l7193,17xm7087,17r-60,l7027,r60,l7087,17xm6981,17r-60,l6921,r60,l6981,17xm6876,17r-60,l6816,r60,l6876,17xm6773,17r-60,l6713,r60,l6773,17xm6667,17r-60,l6607,r60,l6667,17xm6561,17r-60,l6501,r60,l6561,17xm6456,17r-60,l6396,r60,l6456,17xm6353,17r-60,l6293,r60,l6353,17xm6247,17r-60,l6187,r60,l6247,17xm6141,17r-60,l6081,r60,l6141,17xm6036,17r-60,l5976,r60,l6036,17xm5933,17r-60,l5873,r60,l5933,17xm5827,17r-60,l5767,r60,l5827,17xm5721,17r-60,l5661,r60,l5721,17xm5616,17r-60,l5556,r60,l5616,17xm5513,17r-60,l5453,r60,l5513,17xm5407,17r-60,l5347,r60,l5407,17xm5301,17r-60,l5241,r60,l5301,17xm5196,17r-60,l5136,r60,l5196,17xm5093,17r-60,l5033,r60,l5093,17xm4987,17r-60,l4927,r60,l4987,17xm4881,17r-60,l4821,r60,l4881,17xm4776,17r-60,l4716,r60,l4776,17xm4673,17r-60,l4613,r60,l4673,17xm4567,17r-60,l4507,r60,l4567,17xm4461,17r-60,l4401,r60,l4461,17xm4356,17r-60,l4296,r60,l4356,17xm4253,17r-60,l4193,r60,l4253,17xm4147,17r-60,l4087,r60,l4147,17xm4041,17r-60,l3981,r60,l4041,17xm3936,17r-60,l3876,r60,l3936,17xm3833,17r-60,l3773,r60,l3833,17xm3727,17r-60,l3667,r60,l3727,17xm3621,17r-60,l3561,r60,l3621,17xm3516,17r-60,l3456,r60,l3516,17xm3413,17r-60,l3353,r60,l3413,17xm3307,17r-60,l3247,r60,l3307,17xm3201,17r-60,l3141,r60,l3201,17xm3096,17r-60,l3036,r60,l3096,17xm2993,17r-60,l2933,r60,l2993,17xm2887,17r-60,l2827,r60,l2887,17xm2781,17r-60,l2721,r60,l2781,17xm2676,17r-60,l2616,r60,l2676,17xm2573,17r-60,l2513,r60,l2573,17xm2467,17r-60,l2407,r60,l2467,17xm2361,17r-60,l2301,r60,l2361,17xm2256,17r-60,l2196,r60,l2256,17xm2153,17r-60,l2093,r60,l2153,17xm2047,17r-60,l1987,r60,l2047,17xm1941,17r-60,l1881,r60,l1941,17xm1836,17r-60,l1776,r60,l1836,17xm1733,17r-60,l1673,r60,l1733,17xm1627,17r-60,l1567,r60,l1627,17xm1521,17r-60,l1461,r60,l1521,17xm1416,17r-60,l1356,r60,l1416,17xm1313,17r-60,l1253,r60,l1313,17xm1207,17r-60,l1147,r60,l1207,17xm1101,17r-60,l1041,r60,l1101,17xm996,17r-60,l936,r60,l996,17xm893,17r-60,l833,r60,l893,17xm787,17r-60,l727,r60,l787,17xm681,17r-60,l621,r60,l681,17xm576,17r-60,l516,r60,l576,17xm473,17r-60,l413,r60,l473,17xm367,17r-60,l307,r60,l367,17xm261,17r-60,l201,r60,l261,17xm156,17r-60,l96,r60,l156,17xm14,24l,24,,,53,r,17l14,17r,7xm14,130l,130,,70r14,l14,130xm14,233l,233,,173r14,l14,233xm14,338l,338,,278r14,l14,338xm14,444l,444,,384r14,l14,444xm14,550l,550,,490r14,l14,550xm14,653l,653,,593r14,l14,653xm14,758l,758,,698r14,l14,758xm14,864l,864,,804r14,l14,864xm14,970l,970,,910r14,l14,970xm14,1073r-14,l,1013r14,l14,1073xm14,1178r-14,l,1118r14,l14,1178xm14,1284r-14,l,1224r14,l14,1284xm14,1390r-14,l,1330r14,l14,1390xm14,1493r-14,l,1433r14,l14,1493xm14,1598r-14,l,1538r14,l14,1598xm14,1704r-14,l,1644r14,l14,1704xm14,1810r-14,l,1750r14,l14,1810xm14,1913r-14,l,1853r14,l14,1913xm14,2018r-14,l,1958r14,l14,2018xm67,2131r-67,l,2064r14,l14,2117r53,l67,2131xe" fillcolor="black" stroked="f">
                  <v:path arrowok="t" o:connecttype="custom" o:connectlocs="381,3932;698,3932;1013,3932;1327,3932;1641,3932;1956,3932;2273,3932;2587,3932;2901,3932;3218,3932;3533,3932;3847,3932;4161,3932;4478,3932;4793,3932;5107,3932;5421,3932;5738,3932;6053,3932;6367,3932;6681,3932;6998,3932;7313,3932;7627,3932;7889,3879;7889,3565;7889,3251;7889,2934;7889,2619;7889,2305;7889,1991;7821,1818;7507,1818;7193,1818;6876,1818;6561,1818;6247,1818;5933,1818;5616,1818;5301,1818;4987,1818;4673,1818;4356,1818;4041,1818;3727,1818;3413,1818;3096,1818;2781,1818;2467,1818;2153,1818;1836,1818;1521,1818;1207,1818;893,1818;576,1818;261,1818;14,1818;14,2079;14,2394;14,2711;14,3025;14,3339;14,3654" o:connectangles="0,0,0,0,0,0,0,0,0,0,0,0,0,0,0,0,0,0,0,0,0,0,0,0,0,0,0,0,0,0,0,0,0,0,0,0,0,0,0,0,0,0,0,0,0,0,0,0,0,0,0,0,0,0,0,0,0,0,0,0,0,0,0"/>
                </v:shape>
                <v:shape id="Text Box 894" o:spid="_x0000_s1031" type="#_x0000_t202" style="position:absolute;left:2152;top:1801;width:7906;height:21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545E7" w:rsidRDefault="00A545E7" w:rsidP="00A545E7">
                        <w:pPr>
                          <w:spacing w:before="88"/>
                          <w:ind w:left="158" w:right="5175"/>
                          <w:rPr>
                            <w:rFonts w:ascii="Courier New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</w:rPr>
                          <w:t>apiVersion</w:t>
                        </w:r>
                        <w:proofErr w:type="spellEnd"/>
                        <w:r>
                          <w:rPr>
                            <w:rFonts w:ascii="Courier New"/>
                          </w:rPr>
                          <w:t xml:space="preserve">: v1 kind: </w:t>
                        </w:r>
                        <w:proofErr w:type="spellStart"/>
                        <w:r>
                          <w:rPr>
                            <w:rFonts w:ascii="Courier New"/>
                          </w:rPr>
                          <w:t>ConfigMap</w:t>
                        </w:r>
                        <w:proofErr w:type="spellEnd"/>
                        <w:r>
                          <w:rPr>
                            <w:rFonts w:ascii="Courier New"/>
                          </w:rPr>
                          <w:t xml:space="preserve"> metadata:</w:t>
                        </w:r>
                      </w:p>
                      <w:p w:rsidR="00A545E7" w:rsidRDefault="00A545E7" w:rsidP="00A545E7">
                        <w:pPr>
                          <w:ind w:left="445" w:right="3880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name: my-config namespace: default</w:t>
                        </w:r>
                      </w:p>
                      <w:p w:rsidR="00A545E7" w:rsidRDefault="00A545E7" w:rsidP="00A545E7">
                        <w:pPr>
                          <w:spacing w:line="271" w:lineRule="exact"/>
                          <w:ind w:left="15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data:</w:t>
                        </w:r>
                      </w:p>
                      <w:p w:rsidR="00A545E7" w:rsidRDefault="00A545E7" w:rsidP="00A545E7">
                        <w:pPr>
                          <w:spacing w:before="2"/>
                          <w:ind w:left="445"/>
                          <w:rPr>
                            <w:rFonts w:ascii="Courier New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</w:rPr>
                          <w:t>mydata</w:t>
                        </w:r>
                        <w:proofErr w:type="spellEnd"/>
                        <w:r>
                          <w:rPr>
                            <w:rFonts w:ascii="Courier New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ourier New"/>
                          </w:rPr>
                          <w:t>hello_world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545E7" w:rsidRDefault="00A545E7" w:rsidP="00A545E7">
      <w:pPr>
        <w:pStyle w:val="BodyText0"/>
        <w:spacing w:before="2"/>
        <w:rPr>
          <w:sz w:val="23"/>
        </w:rPr>
      </w:pPr>
    </w:p>
    <w:p w:rsidR="00A545E7" w:rsidRDefault="00A545E7" w:rsidP="00A545E7">
      <w:pPr>
        <w:pStyle w:val="BodyText0"/>
        <w:spacing w:before="8"/>
        <w:rPr>
          <w:sz w:val="20"/>
        </w:rPr>
      </w:pPr>
    </w:p>
    <w:p w:rsidR="00A545E7" w:rsidRDefault="00A545E7" w:rsidP="00A545E7">
      <w:pPr>
        <w:pStyle w:val="BodyText0"/>
        <w:spacing w:before="5"/>
        <w:rPr>
          <w:sz w:val="26"/>
        </w:rPr>
      </w:pPr>
    </w:p>
    <w:p w:rsidR="00A545E7" w:rsidRDefault="00A545E7" w:rsidP="00A545E7">
      <w:pPr>
        <w:pStyle w:val="BodyText0"/>
        <w:spacing w:before="1"/>
        <w:ind w:left="1260"/>
      </w:pPr>
      <w:r>
        <w:t>Once entered, it should look as shown below</w:t>
      </w:r>
    </w:p>
    <w:p w:rsidR="00A545E7" w:rsidRDefault="00A545E7" w:rsidP="00A545E7">
      <w:pPr>
        <w:pStyle w:val="BodyText0"/>
        <w:spacing w:before="7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795C89B9" wp14:editId="6E1C8766">
                <wp:simplePos x="0" y="0"/>
                <wp:positionH relativeFrom="page">
                  <wp:posOffset>1380490</wp:posOffset>
                </wp:positionH>
                <wp:positionV relativeFrom="paragraph">
                  <wp:posOffset>207645</wp:posOffset>
                </wp:positionV>
                <wp:extent cx="5027930" cy="1150620"/>
                <wp:effectExtent l="0" t="0" r="0" b="0"/>
                <wp:wrapTopAndBottom/>
                <wp:docPr id="970" name="Group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7930" cy="1150620"/>
                          <a:chOff x="2174" y="327"/>
                          <a:chExt cx="7918" cy="1812"/>
                        </a:xfrm>
                      </wpg:grpSpPr>
                      <pic:pic xmlns:pic="http://schemas.openxmlformats.org/drawingml/2006/picture">
                        <pic:nvPicPr>
                          <pic:cNvPr id="971" name="Picture 892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338"/>
                            <a:ext cx="2950" cy="1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2" name="Freeform 891"/>
                        <wps:cNvSpPr>
                          <a:spLocks/>
                        </wps:cNvSpPr>
                        <wps:spPr bwMode="auto">
                          <a:xfrm>
                            <a:off x="2174" y="327"/>
                            <a:ext cx="7918" cy="1812"/>
                          </a:xfrm>
                          <a:custGeom>
                            <a:avLst/>
                            <a:gdLst>
                              <a:gd name="T0" fmla="+- 0 10092 2174"/>
                              <a:gd name="T1" fmla="*/ T0 w 7918"/>
                              <a:gd name="T2" fmla="+- 0 327 327"/>
                              <a:gd name="T3" fmla="*/ 327 h 1812"/>
                              <a:gd name="T4" fmla="+- 0 10078 2174"/>
                              <a:gd name="T5" fmla="*/ T4 w 7918"/>
                              <a:gd name="T6" fmla="+- 0 327 327"/>
                              <a:gd name="T7" fmla="*/ 327 h 1812"/>
                              <a:gd name="T8" fmla="+- 0 10078 2174"/>
                              <a:gd name="T9" fmla="*/ T8 w 7918"/>
                              <a:gd name="T10" fmla="+- 0 341 327"/>
                              <a:gd name="T11" fmla="*/ 341 h 1812"/>
                              <a:gd name="T12" fmla="+- 0 10078 2174"/>
                              <a:gd name="T13" fmla="*/ T12 w 7918"/>
                              <a:gd name="T14" fmla="+- 0 2123 327"/>
                              <a:gd name="T15" fmla="*/ 2123 h 1812"/>
                              <a:gd name="T16" fmla="+- 0 2191 2174"/>
                              <a:gd name="T17" fmla="*/ T16 w 7918"/>
                              <a:gd name="T18" fmla="+- 0 2123 327"/>
                              <a:gd name="T19" fmla="*/ 2123 h 1812"/>
                              <a:gd name="T20" fmla="+- 0 2191 2174"/>
                              <a:gd name="T21" fmla="*/ T20 w 7918"/>
                              <a:gd name="T22" fmla="+- 0 2124 327"/>
                              <a:gd name="T23" fmla="*/ 2124 h 1812"/>
                              <a:gd name="T24" fmla="+- 0 2182 2174"/>
                              <a:gd name="T25" fmla="*/ T24 w 7918"/>
                              <a:gd name="T26" fmla="+- 0 2124 327"/>
                              <a:gd name="T27" fmla="*/ 2124 h 1812"/>
                              <a:gd name="T28" fmla="+- 0 2182 2174"/>
                              <a:gd name="T29" fmla="*/ T28 w 7918"/>
                              <a:gd name="T30" fmla="+- 0 2123 327"/>
                              <a:gd name="T31" fmla="*/ 2123 h 1812"/>
                              <a:gd name="T32" fmla="+- 0 2191 2174"/>
                              <a:gd name="T33" fmla="*/ T32 w 7918"/>
                              <a:gd name="T34" fmla="+- 0 2123 327"/>
                              <a:gd name="T35" fmla="*/ 2123 h 1812"/>
                              <a:gd name="T36" fmla="+- 0 2191 2174"/>
                              <a:gd name="T37" fmla="*/ T36 w 7918"/>
                              <a:gd name="T38" fmla="+- 0 341 327"/>
                              <a:gd name="T39" fmla="*/ 341 h 1812"/>
                              <a:gd name="T40" fmla="+- 0 10078 2174"/>
                              <a:gd name="T41" fmla="*/ T40 w 7918"/>
                              <a:gd name="T42" fmla="+- 0 341 327"/>
                              <a:gd name="T43" fmla="*/ 341 h 1812"/>
                              <a:gd name="T44" fmla="+- 0 10078 2174"/>
                              <a:gd name="T45" fmla="*/ T44 w 7918"/>
                              <a:gd name="T46" fmla="+- 0 327 327"/>
                              <a:gd name="T47" fmla="*/ 327 h 1812"/>
                              <a:gd name="T48" fmla="+- 0 2174 2174"/>
                              <a:gd name="T49" fmla="*/ T48 w 7918"/>
                              <a:gd name="T50" fmla="+- 0 327 327"/>
                              <a:gd name="T51" fmla="*/ 327 h 1812"/>
                              <a:gd name="T52" fmla="+- 0 2174 2174"/>
                              <a:gd name="T53" fmla="*/ T52 w 7918"/>
                              <a:gd name="T54" fmla="+- 0 341 327"/>
                              <a:gd name="T55" fmla="*/ 341 h 1812"/>
                              <a:gd name="T56" fmla="+- 0 2174 2174"/>
                              <a:gd name="T57" fmla="*/ T56 w 7918"/>
                              <a:gd name="T58" fmla="+- 0 2123 327"/>
                              <a:gd name="T59" fmla="*/ 2123 h 1812"/>
                              <a:gd name="T60" fmla="+- 0 2174 2174"/>
                              <a:gd name="T61" fmla="*/ T60 w 7918"/>
                              <a:gd name="T62" fmla="+- 0 2131 327"/>
                              <a:gd name="T63" fmla="*/ 2131 h 1812"/>
                              <a:gd name="T64" fmla="+- 0 2174 2174"/>
                              <a:gd name="T65" fmla="*/ T64 w 7918"/>
                              <a:gd name="T66" fmla="+- 0 2139 327"/>
                              <a:gd name="T67" fmla="*/ 2139 h 1812"/>
                              <a:gd name="T68" fmla="+- 0 10092 2174"/>
                              <a:gd name="T69" fmla="*/ T68 w 7918"/>
                              <a:gd name="T70" fmla="+- 0 2139 327"/>
                              <a:gd name="T71" fmla="*/ 2139 h 1812"/>
                              <a:gd name="T72" fmla="+- 0 10092 2174"/>
                              <a:gd name="T73" fmla="*/ T72 w 7918"/>
                              <a:gd name="T74" fmla="+- 0 2131 327"/>
                              <a:gd name="T75" fmla="*/ 2131 h 1812"/>
                              <a:gd name="T76" fmla="+- 0 10092 2174"/>
                              <a:gd name="T77" fmla="*/ T76 w 7918"/>
                              <a:gd name="T78" fmla="+- 0 2123 327"/>
                              <a:gd name="T79" fmla="*/ 2123 h 1812"/>
                              <a:gd name="T80" fmla="+- 0 10092 2174"/>
                              <a:gd name="T81" fmla="*/ T80 w 7918"/>
                              <a:gd name="T82" fmla="+- 0 341 327"/>
                              <a:gd name="T83" fmla="*/ 341 h 1812"/>
                              <a:gd name="T84" fmla="+- 0 10092 2174"/>
                              <a:gd name="T85" fmla="*/ T84 w 7918"/>
                              <a:gd name="T86" fmla="+- 0 327 327"/>
                              <a:gd name="T87" fmla="*/ 327 h 18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918" h="1812">
                                <a:moveTo>
                                  <a:pt x="7918" y="0"/>
                                </a:moveTo>
                                <a:lnTo>
                                  <a:pt x="7904" y="0"/>
                                </a:lnTo>
                                <a:lnTo>
                                  <a:pt x="7904" y="14"/>
                                </a:lnTo>
                                <a:lnTo>
                                  <a:pt x="7904" y="1796"/>
                                </a:lnTo>
                                <a:lnTo>
                                  <a:pt x="17" y="1796"/>
                                </a:lnTo>
                                <a:lnTo>
                                  <a:pt x="17" y="1797"/>
                                </a:lnTo>
                                <a:lnTo>
                                  <a:pt x="8" y="1797"/>
                                </a:lnTo>
                                <a:lnTo>
                                  <a:pt x="8" y="1796"/>
                                </a:lnTo>
                                <a:lnTo>
                                  <a:pt x="17" y="1796"/>
                                </a:lnTo>
                                <a:lnTo>
                                  <a:pt x="17" y="14"/>
                                </a:lnTo>
                                <a:lnTo>
                                  <a:pt x="7904" y="14"/>
                                </a:lnTo>
                                <a:lnTo>
                                  <a:pt x="79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96"/>
                                </a:lnTo>
                                <a:lnTo>
                                  <a:pt x="0" y="1804"/>
                                </a:lnTo>
                                <a:lnTo>
                                  <a:pt x="0" y="1812"/>
                                </a:lnTo>
                                <a:lnTo>
                                  <a:pt x="7918" y="1812"/>
                                </a:lnTo>
                                <a:lnTo>
                                  <a:pt x="7918" y="1804"/>
                                </a:lnTo>
                                <a:lnTo>
                                  <a:pt x="7918" y="1796"/>
                                </a:lnTo>
                                <a:lnTo>
                                  <a:pt x="7918" y="14"/>
                                </a:lnTo>
                                <a:lnTo>
                                  <a:pt x="7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96A256" id="Group 890" o:spid="_x0000_s1026" style="position:absolute;margin-left:108.7pt;margin-top:16.35pt;width:395.9pt;height:90.6pt;z-index:-251654144;mso-wrap-distance-left:0;mso-wrap-distance-right:0;mso-position-horizontal-relative:page" coordorigin="2174,327" coordsize="7918,181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">
                <v:shape id="Picture 892" o:spid="_x0000_s1027" type="#_x0000_t75" style="position:absolute;left:2188;top:338;width:2950;height:17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">
                  <v:imagedata r:id="rId11" o:title=""/>
                  <v:path arrowok="t"/>
                  <o:lock v:ext="edit" aspectratio="f"/>
                </v:shape>
                <v:shape id="Freeform 891" o:spid="_x0000_s1028" style="position:absolute;left:2174;top:327;width:7918;height:1812;visibility:visible;mso-wrap-style:square;v-text-anchor:top" coordsize="7918,18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" path="m7918,r-14,l7904,14r,1782l17,1796r,1l8,1797r,-1l17,1796,17,14r7887,l7904,,,,,14,,1796r,8l,1812r7918,l7918,1804r,-8l7918,14r,-14xe" fillcolor="black" stroked="f">
                  <v:path arrowok="t" o:connecttype="custom" o:connectlocs="7918,327;7904,327;7904,341;7904,2123;17,2123;17,2124;8,2124;8,2123;17,2123;17,341;7904,341;7904,327;0,327;0,341;0,2123;0,2131;0,2139;7918,2139;7918,2131;7918,2123;7918,341;7918,327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A545E7" w:rsidRDefault="00A545E7" w:rsidP="00A545E7">
      <w:pPr>
        <w:pStyle w:val="BodyText0"/>
        <w:spacing w:before="5"/>
        <w:rPr>
          <w:sz w:val="23"/>
        </w:rPr>
      </w:pPr>
    </w:p>
    <w:p w:rsidR="00A545E7" w:rsidRDefault="00A545E7" w:rsidP="00A545E7">
      <w:pPr>
        <w:pStyle w:val="ListParagraph"/>
        <w:widowControl w:val="0"/>
        <w:numPr>
          <w:ilvl w:val="0"/>
          <w:numId w:val="37"/>
        </w:numPr>
        <w:tabs>
          <w:tab w:val="left" w:pos="1261"/>
        </w:tabs>
        <w:autoSpaceDE w:val="0"/>
        <w:autoSpaceDN w:val="0"/>
        <w:contextualSpacing w:val="0"/>
        <w:rPr>
          <w:sz w:val="24"/>
        </w:rPr>
      </w:pPr>
      <w:r>
        <w:rPr>
          <w:sz w:val="24"/>
        </w:rPr>
        <w:t xml:space="preserve">Create the </w:t>
      </w:r>
      <w:proofErr w:type="spellStart"/>
      <w:r>
        <w:rPr>
          <w:sz w:val="24"/>
        </w:rPr>
        <w:t>ConfigMap</w:t>
      </w:r>
      <w:proofErr w:type="spellEnd"/>
      <w:r>
        <w:rPr>
          <w:sz w:val="24"/>
        </w:rPr>
        <w:t xml:space="preserve"> using the</w:t>
      </w:r>
      <w:r>
        <w:rPr>
          <w:spacing w:val="-6"/>
          <w:sz w:val="24"/>
        </w:rPr>
        <w:t xml:space="preserve"> </w:t>
      </w:r>
      <w:r>
        <w:rPr>
          <w:sz w:val="24"/>
        </w:rPr>
        <w:t>yaml</w:t>
      </w:r>
    </w:p>
    <w:p w:rsidR="00A545E7" w:rsidRDefault="00A545E7" w:rsidP="00A545E7">
      <w:pPr>
        <w:pStyle w:val="BodyText0"/>
        <w:spacing w:before="10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5783445F" wp14:editId="61E2D523">
                <wp:simplePos x="0" y="0"/>
                <wp:positionH relativeFrom="page">
                  <wp:posOffset>1367155</wp:posOffset>
                </wp:positionH>
                <wp:positionV relativeFrom="paragraph">
                  <wp:posOffset>194310</wp:posOffset>
                </wp:positionV>
                <wp:extent cx="5020310" cy="332740"/>
                <wp:effectExtent l="12700" t="12700" r="0" b="0"/>
                <wp:wrapTopAndBottom/>
                <wp:docPr id="967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0310" cy="332740"/>
                          <a:chOff x="2153" y="306"/>
                          <a:chExt cx="7906" cy="524"/>
                        </a:xfrm>
                      </wpg:grpSpPr>
                      <wps:wsp>
                        <wps:cNvPr id="968" name="AutoShape 889"/>
                        <wps:cNvSpPr>
                          <a:spLocks/>
                        </wps:cNvSpPr>
                        <wps:spPr bwMode="auto">
                          <a:xfrm>
                            <a:off x="2152" y="305"/>
                            <a:ext cx="7906" cy="524"/>
                          </a:xfrm>
                          <a:custGeom>
                            <a:avLst/>
                            <a:gdLst>
                              <a:gd name="T0" fmla="+- 0 2474 2153"/>
                              <a:gd name="T1" fmla="*/ T0 w 7906"/>
                              <a:gd name="T2" fmla="+- 0 815 306"/>
                              <a:gd name="T3" fmla="*/ 815 h 524"/>
                              <a:gd name="T4" fmla="+- 0 2851 2153"/>
                              <a:gd name="T5" fmla="*/ T4 w 7906"/>
                              <a:gd name="T6" fmla="+- 0 829 306"/>
                              <a:gd name="T7" fmla="*/ 829 h 524"/>
                              <a:gd name="T8" fmla="+- 0 3060 2153"/>
                              <a:gd name="T9" fmla="*/ T8 w 7906"/>
                              <a:gd name="T10" fmla="+- 0 815 306"/>
                              <a:gd name="T11" fmla="*/ 815 h 524"/>
                              <a:gd name="T12" fmla="+- 0 3314 2153"/>
                              <a:gd name="T13" fmla="*/ T12 w 7906"/>
                              <a:gd name="T14" fmla="+- 0 829 306"/>
                              <a:gd name="T15" fmla="*/ 829 h 524"/>
                              <a:gd name="T16" fmla="+- 0 3586 2153"/>
                              <a:gd name="T17" fmla="*/ T16 w 7906"/>
                              <a:gd name="T18" fmla="+- 0 829 306"/>
                              <a:gd name="T19" fmla="*/ 829 h 524"/>
                              <a:gd name="T20" fmla="+- 0 3840 2153"/>
                              <a:gd name="T21" fmla="*/ T20 w 7906"/>
                              <a:gd name="T22" fmla="+- 0 815 306"/>
                              <a:gd name="T23" fmla="*/ 815 h 524"/>
                              <a:gd name="T24" fmla="+- 0 4214 2153"/>
                              <a:gd name="T25" fmla="*/ T24 w 7906"/>
                              <a:gd name="T26" fmla="+- 0 829 306"/>
                              <a:gd name="T27" fmla="*/ 829 h 524"/>
                              <a:gd name="T28" fmla="+- 0 4426 2153"/>
                              <a:gd name="T29" fmla="*/ T28 w 7906"/>
                              <a:gd name="T30" fmla="+- 0 815 306"/>
                              <a:gd name="T31" fmla="*/ 815 h 524"/>
                              <a:gd name="T32" fmla="+- 0 4680 2153"/>
                              <a:gd name="T33" fmla="*/ T32 w 7906"/>
                              <a:gd name="T34" fmla="+- 0 829 306"/>
                              <a:gd name="T35" fmla="*/ 829 h 524"/>
                              <a:gd name="T36" fmla="+- 0 4951 2153"/>
                              <a:gd name="T37" fmla="*/ T36 w 7906"/>
                              <a:gd name="T38" fmla="+- 0 829 306"/>
                              <a:gd name="T39" fmla="*/ 829 h 524"/>
                              <a:gd name="T40" fmla="+- 0 5206 2153"/>
                              <a:gd name="T41" fmla="*/ T40 w 7906"/>
                              <a:gd name="T42" fmla="+- 0 815 306"/>
                              <a:gd name="T43" fmla="*/ 815 h 524"/>
                              <a:gd name="T44" fmla="+- 0 5580 2153"/>
                              <a:gd name="T45" fmla="*/ T44 w 7906"/>
                              <a:gd name="T46" fmla="+- 0 829 306"/>
                              <a:gd name="T47" fmla="*/ 829 h 524"/>
                              <a:gd name="T48" fmla="+- 0 5791 2153"/>
                              <a:gd name="T49" fmla="*/ T48 w 7906"/>
                              <a:gd name="T50" fmla="+- 0 815 306"/>
                              <a:gd name="T51" fmla="*/ 815 h 524"/>
                              <a:gd name="T52" fmla="+- 0 6046 2153"/>
                              <a:gd name="T53" fmla="*/ T52 w 7906"/>
                              <a:gd name="T54" fmla="+- 0 829 306"/>
                              <a:gd name="T55" fmla="*/ 829 h 524"/>
                              <a:gd name="T56" fmla="+- 0 6314 2153"/>
                              <a:gd name="T57" fmla="*/ T56 w 7906"/>
                              <a:gd name="T58" fmla="+- 0 829 306"/>
                              <a:gd name="T59" fmla="*/ 829 h 524"/>
                              <a:gd name="T60" fmla="+- 0 6571 2153"/>
                              <a:gd name="T61" fmla="*/ T60 w 7906"/>
                              <a:gd name="T62" fmla="+- 0 815 306"/>
                              <a:gd name="T63" fmla="*/ 815 h 524"/>
                              <a:gd name="T64" fmla="+- 0 6946 2153"/>
                              <a:gd name="T65" fmla="*/ T64 w 7906"/>
                              <a:gd name="T66" fmla="+- 0 829 306"/>
                              <a:gd name="T67" fmla="*/ 829 h 524"/>
                              <a:gd name="T68" fmla="+- 0 7154 2153"/>
                              <a:gd name="T69" fmla="*/ T68 w 7906"/>
                              <a:gd name="T70" fmla="+- 0 815 306"/>
                              <a:gd name="T71" fmla="*/ 815 h 524"/>
                              <a:gd name="T72" fmla="+- 0 7411 2153"/>
                              <a:gd name="T73" fmla="*/ T72 w 7906"/>
                              <a:gd name="T74" fmla="+- 0 829 306"/>
                              <a:gd name="T75" fmla="*/ 829 h 524"/>
                              <a:gd name="T76" fmla="+- 0 7680 2153"/>
                              <a:gd name="T77" fmla="*/ T76 w 7906"/>
                              <a:gd name="T78" fmla="+- 0 829 306"/>
                              <a:gd name="T79" fmla="*/ 829 h 524"/>
                              <a:gd name="T80" fmla="+- 0 7934 2153"/>
                              <a:gd name="T81" fmla="*/ T80 w 7906"/>
                              <a:gd name="T82" fmla="+- 0 815 306"/>
                              <a:gd name="T83" fmla="*/ 815 h 524"/>
                              <a:gd name="T84" fmla="+- 0 8311 2153"/>
                              <a:gd name="T85" fmla="*/ T84 w 7906"/>
                              <a:gd name="T86" fmla="+- 0 829 306"/>
                              <a:gd name="T87" fmla="*/ 829 h 524"/>
                              <a:gd name="T88" fmla="+- 0 8520 2153"/>
                              <a:gd name="T89" fmla="*/ T88 w 7906"/>
                              <a:gd name="T90" fmla="+- 0 815 306"/>
                              <a:gd name="T91" fmla="*/ 815 h 524"/>
                              <a:gd name="T92" fmla="+- 0 8774 2153"/>
                              <a:gd name="T93" fmla="*/ T92 w 7906"/>
                              <a:gd name="T94" fmla="+- 0 829 306"/>
                              <a:gd name="T95" fmla="*/ 829 h 524"/>
                              <a:gd name="T96" fmla="+- 0 9046 2153"/>
                              <a:gd name="T97" fmla="*/ T96 w 7906"/>
                              <a:gd name="T98" fmla="+- 0 829 306"/>
                              <a:gd name="T99" fmla="*/ 829 h 524"/>
                              <a:gd name="T100" fmla="+- 0 9300 2153"/>
                              <a:gd name="T101" fmla="*/ T100 w 7906"/>
                              <a:gd name="T102" fmla="+- 0 815 306"/>
                              <a:gd name="T103" fmla="*/ 815 h 524"/>
                              <a:gd name="T104" fmla="+- 0 9674 2153"/>
                              <a:gd name="T105" fmla="*/ T104 w 7906"/>
                              <a:gd name="T106" fmla="+- 0 829 306"/>
                              <a:gd name="T107" fmla="*/ 829 h 524"/>
                              <a:gd name="T108" fmla="+- 0 9886 2153"/>
                              <a:gd name="T109" fmla="*/ T108 w 7906"/>
                              <a:gd name="T110" fmla="+- 0 815 306"/>
                              <a:gd name="T111" fmla="*/ 815 h 524"/>
                              <a:gd name="T112" fmla="+- 0 10058 2153"/>
                              <a:gd name="T113" fmla="*/ T112 w 7906"/>
                              <a:gd name="T114" fmla="+- 0 829 306"/>
                              <a:gd name="T115" fmla="*/ 829 h 524"/>
                              <a:gd name="T116" fmla="+- 0 10042 2153"/>
                              <a:gd name="T117" fmla="*/ T116 w 7906"/>
                              <a:gd name="T118" fmla="+- 0 462 306"/>
                              <a:gd name="T119" fmla="*/ 462 h 524"/>
                              <a:gd name="T120" fmla="+- 0 9946 2153"/>
                              <a:gd name="T121" fmla="*/ T120 w 7906"/>
                              <a:gd name="T122" fmla="+- 0 320 306"/>
                              <a:gd name="T123" fmla="*/ 320 h 524"/>
                              <a:gd name="T124" fmla="+- 0 9734 2153"/>
                              <a:gd name="T125" fmla="*/ T124 w 7906"/>
                              <a:gd name="T126" fmla="+- 0 306 306"/>
                              <a:gd name="T127" fmla="*/ 306 h 524"/>
                              <a:gd name="T128" fmla="+- 0 9360 2153"/>
                              <a:gd name="T129" fmla="*/ T128 w 7906"/>
                              <a:gd name="T130" fmla="+- 0 320 306"/>
                              <a:gd name="T131" fmla="*/ 320 h 524"/>
                              <a:gd name="T132" fmla="+- 0 9209 2153"/>
                              <a:gd name="T133" fmla="*/ T132 w 7906"/>
                              <a:gd name="T134" fmla="+- 0 320 306"/>
                              <a:gd name="T135" fmla="*/ 320 h 524"/>
                              <a:gd name="T136" fmla="+- 0 8834 2153"/>
                              <a:gd name="T137" fmla="*/ T136 w 7906"/>
                              <a:gd name="T138" fmla="+- 0 306 306"/>
                              <a:gd name="T139" fmla="*/ 306 h 524"/>
                              <a:gd name="T140" fmla="+- 0 8580 2153"/>
                              <a:gd name="T141" fmla="*/ T140 w 7906"/>
                              <a:gd name="T142" fmla="+- 0 320 306"/>
                              <a:gd name="T143" fmla="*/ 320 h 524"/>
                              <a:gd name="T144" fmla="+- 0 8369 2153"/>
                              <a:gd name="T145" fmla="*/ T144 w 7906"/>
                              <a:gd name="T146" fmla="+- 0 306 306"/>
                              <a:gd name="T147" fmla="*/ 306 h 524"/>
                              <a:gd name="T148" fmla="+- 0 7994 2153"/>
                              <a:gd name="T149" fmla="*/ T148 w 7906"/>
                              <a:gd name="T150" fmla="+- 0 320 306"/>
                              <a:gd name="T151" fmla="*/ 320 h 524"/>
                              <a:gd name="T152" fmla="+- 0 7846 2153"/>
                              <a:gd name="T153" fmla="*/ T152 w 7906"/>
                              <a:gd name="T154" fmla="+- 0 320 306"/>
                              <a:gd name="T155" fmla="*/ 320 h 524"/>
                              <a:gd name="T156" fmla="+- 0 7469 2153"/>
                              <a:gd name="T157" fmla="*/ T156 w 7906"/>
                              <a:gd name="T158" fmla="+- 0 306 306"/>
                              <a:gd name="T159" fmla="*/ 306 h 524"/>
                              <a:gd name="T160" fmla="+- 0 7214 2153"/>
                              <a:gd name="T161" fmla="*/ T160 w 7906"/>
                              <a:gd name="T162" fmla="+- 0 320 306"/>
                              <a:gd name="T163" fmla="*/ 320 h 524"/>
                              <a:gd name="T164" fmla="+- 0 7006 2153"/>
                              <a:gd name="T165" fmla="*/ T164 w 7906"/>
                              <a:gd name="T166" fmla="+- 0 306 306"/>
                              <a:gd name="T167" fmla="*/ 306 h 524"/>
                              <a:gd name="T168" fmla="+- 0 6629 2153"/>
                              <a:gd name="T169" fmla="*/ T168 w 7906"/>
                              <a:gd name="T170" fmla="+- 0 320 306"/>
                              <a:gd name="T171" fmla="*/ 320 h 524"/>
                              <a:gd name="T172" fmla="+- 0 6480 2153"/>
                              <a:gd name="T173" fmla="*/ T172 w 7906"/>
                              <a:gd name="T174" fmla="+- 0 320 306"/>
                              <a:gd name="T175" fmla="*/ 320 h 524"/>
                              <a:gd name="T176" fmla="+- 0 6106 2153"/>
                              <a:gd name="T177" fmla="*/ T176 w 7906"/>
                              <a:gd name="T178" fmla="+- 0 306 306"/>
                              <a:gd name="T179" fmla="*/ 306 h 524"/>
                              <a:gd name="T180" fmla="+- 0 5849 2153"/>
                              <a:gd name="T181" fmla="*/ T180 w 7906"/>
                              <a:gd name="T182" fmla="+- 0 320 306"/>
                              <a:gd name="T183" fmla="*/ 320 h 524"/>
                              <a:gd name="T184" fmla="+- 0 5640 2153"/>
                              <a:gd name="T185" fmla="*/ T184 w 7906"/>
                              <a:gd name="T186" fmla="+- 0 306 306"/>
                              <a:gd name="T187" fmla="*/ 306 h 524"/>
                              <a:gd name="T188" fmla="+- 0 5266 2153"/>
                              <a:gd name="T189" fmla="*/ T188 w 7906"/>
                              <a:gd name="T190" fmla="+- 0 320 306"/>
                              <a:gd name="T191" fmla="*/ 320 h 524"/>
                              <a:gd name="T192" fmla="+- 0 5114 2153"/>
                              <a:gd name="T193" fmla="*/ T192 w 7906"/>
                              <a:gd name="T194" fmla="+- 0 320 306"/>
                              <a:gd name="T195" fmla="*/ 320 h 524"/>
                              <a:gd name="T196" fmla="+- 0 4740 2153"/>
                              <a:gd name="T197" fmla="*/ T196 w 7906"/>
                              <a:gd name="T198" fmla="+- 0 306 306"/>
                              <a:gd name="T199" fmla="*/ 306 h 524"/>
                              <a:gd name="T200" fmla="+- 0 4486 2153"/>
                              <a:gd name="T201" fmla="*/ T200 w 7906"/>
                              <a:gd name="T202" fmla="+- 0 320 306"/>
                              <a:gd name="T203" fmla="*/ 320 h 524"/>
                              <a:gd name="T204" fmla="+- 0 4274 2153"/>
                              <a:gd name="T205" fmla="*/ T204 w 7906"/>
                              <a:gd name="T206" fmla="+- 0 306 306"/>
                              <a:gd name="T207" fmla="*/ 306 h 524"/>
                              <a:gd name="T208" fmla="+- 0 3900 2153"/>
                              <a:gd name="T209" fmla="*/ T208 w 7906"/>
                              <a:gd name="T210" fmla="+- 0 320 306"/>
                              <a:gd name="T211" fmla="*/ 320 h 524"/>
                              <a:gd name="T212" fmla="+- 0 3749 2153"/>
                              <a:gd name="T213" fmla="*/ T212 w 7906"/>
                              <a:gd name="T214" fmla="+- 0 320 306"/>
                              <a:gd name="T215" fmla="*/ 320 h 524"/>
                              <a:gd name="T216" fmla="+- 0 3374 2153"/>
                              <a:gd name="T217" fmla="*/ T216 w 7906"/>
                              <a:gd name="T218" fmla="+- 0 306 306"/>
                              <a:gd name="T219" fmla="*/ 306 h 524"/>
                              <a:gd name="T220" fmla="+- 0 3120 2153"/>
                              <a:gd name="T221" fmla="*/ T220 w 7906"/>
                              <a:gd name="T222" fmla="+- 0 320 306"/>
                              <a:gd name="T223" fmla="*/ 320 h 524"/>
                              <a:gd name="T224" fmla="+- 0 2909 2153"/>
                              <a:gd name="T225" fmla="*/ T224 w 7906"/>
                              <a:gd name="T226" fmla="+- 0 306 306"/>
                              <a:gd name="T227" fmla="*/ 306 h 524"/>
                              <a:gd name="T228" fmla="+- 0 2534 2153"/>
                              <a:gd name="T229" fmla="*/ T228 w 7906"/>
                              <a:gd name="T230" fmla="+- 0 320 306"/>
                              <a:gd name="T231" fmla="*/ 320 h 524"/>
                              <a:gd name="T232" fmla="+- 0 2386 2153"/>
                              <a:gd name="T233" fmla="*/ T232 w 7906"/>
                              <a:gd name="T234" fmla="+- 0 320 306"/>
                              <a:gd name="T235" fmla="*/ 320 h 524"/>
                              <a:gd name="T236" fmla="+- 0 2167 2153"/>
                              <a:gd name="T237" fmla="*/ T236 w 7906"/>
                              <a:gd name="T238" fmla="+- 0 462 306"/>
                              <a:gd name="T239" fmla="*/ 462 h 524"/>
                              <a:gd name="T240" fmla="+- 0 2167 2153"/>
                              <a:gd name="T241" fmla="*/ T240 w 7906"/>
                              <a:gd name="T242" fmla="+- 0 613 306"/>
                              <a:gd name="T243" fmla="*/ 613 h 5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7906" h="524">
                                <a:moveTo>
                                  <a:pt x="173" y="523"/>
                                </a:moveTo>
                                <a:lnTo>
                                  <a:pt x="113" y="523"/>
                                </a:lnTo>
                                <a:lnTo>
                                  <a:pt x="113" y="509"/>
                                </a:lnTo>
                                <a:lnTo>
                                  <a:pt x="173" y="509"/>
                                </a:lnTo>
                                <a:lnTo>
                                  <a:pt x="173" y="523"/>
                                </a:lnTo>
                                <a:close/>
                                <a:moveTo>
                                  <a:pt x="276" y="523"/>
                                </a:moveTo>
                                <a:lnTo>
                                  <a:pt x="216" y="523"/>
                                </a:lnTo>
                                <a:lnTo>
                                  <a:pt x="216" y="509"/>
                                </a:lnTo>
                                <a:lnTo>
                                  <a:pt x="276" y="509"/>
                                </a:lnTo>
                                <a:lnTo>
                                  <a:pt x="276" y="523"/>
                                </a:lnTo>
                                <a:close/>
                                <a:moveTo>
                                  <a:pt x="381" y="523"/>
                                </a:moveTo>
                                <a:lnTo>
                                  <a:pt x="321" y="523"/>
                                </a:lnTo>
                                <a:lnTo>
                                  <a:pt x="321" y="509"/>
                                </a:lnTo>
                                <a:lnTo>
                                  <a:pt x="381" y="509"/>
                                </a:lnTo>
                                <a:lnTo>
                                  <a:pt x="381" y="523"/>
                                </a:lnTo>
                                <a:close/>
                                <a:moveTo>
                                  <a:pt x="487" y="523"/>
                                </a:moveTo>
                                <a:lnTo>
                                  <a:pt x="427" y="523"/>
                                </a:lnTo>
                                <a:lnTo>
                                  <a:pt x="427" y="509"/>
                                </a:lnTo>
                                <a:lnTo>
                                  <a:pt x="487" y="509"/>
                                </a:lnTo>
                                <a:lnTo>
                                  <a:pt x="487" y="523"/>
                                </a:lnTo>
                                <a:close/>
                                <a:moveTo>
                                  <a:pt x="593" y="523"/>
                                </a:moveTo>
                                <a:lnTo>
                                  <a:pt x="533" y="523"/>
                                </a:lnTo>
                                <a:lnTo>
                                  <a:pt x="533" y="509"/>
                                </a:lnTo>
                                <a:lnTo>
                                  <a:pt x="593" y="509"/>
                                </a:lnTo>
                                <a:lnTo>
                                  <a:pt x="593" y="523"/>
                                </a:lnTo>
                                <a:close/>
                                <a:moveTo>
                                  <a:pt x="698" y="523"/>
                                </a:moveTo>
                                <a:lnTo>
                                  <a:pt x="638" y="523"/>
                                </a:lnTo>
                                <a:lnTo>
                                  <a:pt x="638" y="509"/>
                                </a:lnTo>
                                <a:lnTo>
                                  <a:pt x="698" y="509"/>
                                </a:lnTo>
                                <a:lnTo>
                                  <a:pt x="698" y="523"/>
                                </a:lnTo>
                                <a:close/>
                                <a:moveTo>
                                  <a:pt x="801" y="523"/>
                                </a:moveTo>
                                <a:lnTo>
                                  <a:pt x="741" y="523"/>
                                </a:lnTo>
                                <a:lnTo>
                                  <a:pt x="741" y="509"/>
                                </a:lnTo>
                                <a:lnTo>
                                  <a:pt x="801" y="509"/>
                                </a:lnTo>
                                <a:lnTo>
                                  <a:pt x="801" y="523"/>
                                </a:lnTo>
                                <a:close/>
                                <a:moveTo>
                                  <a:pt x="907" y="523"/>
                                </a:moveTo>
                                <a:lnTo>
                                  <a:pt x="847" y="523"/>
                                </a:lnTo>
                                <a:lnTo>
                                  <a:pt x="847" y="509"/>
                                </a:lnTo>
                                <a:lnTo>
                                  <a:pt x="907" y="509"/>
                                </a:lnTo>
                                <a:lnTo>
                                  <a:pt x="907" y="523"/>
                                </a:lnTo>
                                <a:close/>
                                <a:moveTo>
                                  <a:pt x="1013" y="523"/>
                                </a:moveTo>
                                <a:lnTo>
                                  <a:pt x="953" y="523"/>
                                </a:lnTo>
                                <a:lnTo>
                                  <a:pt x="953" y="509"/>
                                </a:lnTo>
                                <a:lnTo>
                                  <a:pt x="1013" y="509"/>
                                </a:lnTo>
                                <a:lnTo>
                                  <a:pt x="1013" y="523"/>
                                </a:lnTo>
                                <a:close/>
                                <a:moveTo>
                                  <a:pt x="1118" y="523"/>
                                </a:moveTo>
                                <a:lnTo>
                                  <a:pt x="1058" y="523"/>
                                </a:lnTo>
                                <a:lnTo>
                                  <a:pt x="1058" y="509"/>
                                </a:lnTo>
                                <a:lnTo>
                                  <a:pt x="1118" y="509"/>
                                </a:lnTo>
                                <a:lnTo>
                                  <a:pt x="1118" y="523"/>
                                </a:lnTo>
                                <a:close/>
                                <a:moveTo>
                                  <a:pt x="1221" y="523"/>
                                </a:moveTo>
                                <a:lnTo>
                                  <a:pt x="1161" y="523"/>
                                </a:lnTo>
                                <a:lnTo>
                                  <a:pt x="1161" y="509"/>
                                </a:lnTo>
                                <a:lnTo>
                                  <a:pt x="1221" y="509"/>
                                </a:lnTo>
                                <a:lnTo>
                                  <a:pt x="1221" y="523"/>
                                </a:lnTo>
                                <a:close/>
                                <a:moveTo>
                                  <a:pt x="1327" y="523"/>
                                </a:moveTo>
                                <a:lnTo>
                                  <a:pt x="1267" y="523"/>
                                </a:lnTo>
                                <a:lnTo>
                                  <a:pt x="1267" y="509"/>
                                </a:lnTo>
                                <a:lnTo>
                                  <a:pt x="1327" y="509"/>
                                </a:lnTo>
                                <a:lnTo>
                                  <a:pt x="1327" y="523"/>
                                </a:lnTo>
                                <a:close/>
                                <a:moveTo>
                                  <a:pt x="1433" y="523"/>
                                </a:moveTo>
                                <a:lnTo>
                                  <a:pt x="1373" y="523"/>
                                </a:lnTo>
                                <a:lnTo>
                                  <a:pt x="1373" y="509"/>
                                </a:lnTo>
                                <a:lnTo>
                                  <a:pt x="1433" y="509"/>
                                </a:lnTo>
                                <a:lnTo>
                                  <a:pt x="1433" y="523"/>
                                </a:lnTo>
                                <a:close/>
                                <a:moveTo>
                                  <a:pt x="1538" y="523"/>
                                </a:moveTo>
                                <a:lnTo>
                                  <a:pt x="1478" y="523"/>
                                </a:lnTo>
                                <a:lnTo>
                                  <a:pt x="1478" y="509"/>
                                </a:lnTo>
                                <a:lnTo>
                                  <a:pt x="1538" y="509"/>
                                </a:lnTo>
                                <a:lnTo>
                                  <a:pt x="1538" y="523"/>
                                </a:lnTo>
                                <a:close/>
                                <a:moveTo>
                                  <a:pt x="1641" y="523"/>
                                </a:moveTo>
                                <a:lnTo>
                                  <a:pt x="1581" y="523"/>
                                </a:lnTo>
                                <a:lnTo>
                                  <a:pt x="1581" y="509"/>
                                </a:lnTo>
                                <a:lnTo>
                                  <a:pt x="1641" y="509"/>
                                </a:lnTo>
                                <a:lnTo>
                                  <a:pt x="1641" y="523"/>
                                </a:lnTo>
                                <a:close/>
                                <a:moveTo>
                                  <a:pt x="1747" y="523"/>
                                </a:moveTo>
                                <a:lnTo>
                                  <a:pt x="1687" y="523"/>
                                </a:lnTo>
                                <a:lnTo>
                                  <a:pt x="1687" y="509"/>
                                </a:lnTo>
                                <a:lnTo>
                                  <a:pt x="1747" y="509"/>
                                </a:lnTo>
                                <a:lnTo>
                                  <a:pt x="1747" y="523"/>
                                </a:lnTo>
                                <a:close/>
                                <a:moveTo>
                                  <a:pt x="1853" y="523"/>
                                </a:moveTo>
                                <a:lnTo>
                                  <a:pt x="1793" y="523"/>
                                </a:lnTo>
                                <a:lnTo>
                                  <a:pt x="1793" y="509"/>
                                </a:lnTo>
                                <a:lnTo>
                                  <a:pt x="1853" y="509"/>
                                </a:lnTo>
                                <a:lnTo>
                                  <a:pt x="1853" y="523"/>
                                </a:lnTo>
                                <a:close/>
                                <a:moveTo>
                                  <a:pt x="1956" y="523"/>
                                </a:moveTo>
                                <a:lnTo>
                                  <a:pt x="1896" y="523"/>
                                </a:lnTo>
                                <a:lnTo>
                                  <a:pt x="1896" y="509"/>
                                </a:lnTo>
                                <a:lnTo>
                                  <a:pt x="1956" y="509"/>
                                </a:lnTo>
                                <a:lnTo>
                                  <a:pt x="1956" y="523"/>
                                </a:lnTo>
                                <a:close/>
                                <a:moveTo>
                                  <a:pt x="2061" y="523"/>
                                </a:moveTo>
                                <a:lnTo>
                                  <a:pt x="2001" y="523"/>
                                </a:lnTo>
                                <a:lnTo>
                                  <a:pt x="2001" y="509"/>
                                </a:lnTo>
                                <a:lnTo>
                                  <a:pt x="2061" y="509"/>
                                </a:lnTo>
                                <a:lnTo>
                                  <a:pt x="2061" y="523"/>
                                </a:lnTo>
                                <a:close/>
                                <a:moveTo>
                                  <a:pt x="2167" y="523"/>
                                </a:moveTo>
                                <a:lnTo>
                                  <a:pt x="2107" y="523"/>
                                </a:lnTo>
                                <a:lnTo>
                                  <a:pt x="2107" y="509"/>
                                </a:lnTo>
                                <a:lnTo>
                                  <a:pt x="2167" y="509"/>
                                </a:lnTo>
                                <a:lnTo>
                                  <a:pt x="2167" y="523"/>
                                </a:lnTo>
                                <a:close/>
                                <a:moveTo>
                                  <a:pt x="2273" y="523"/>
                                </a:moveTo>
                                <a:lnTo>
                                  <a:pt x="2213" y="523"/>
                                </a:lnTo>
                                <a:lnTo>
                                  <a:pt x="2213" y="509"/>
                                </a:lnTo>
                                <a:lnTo>
                                  <a:pt x="2273" y="509"/>
                                </a:lnTo>
                                <a:lnTo>
                                  <a:pt x="2273" y="523"/>
                                </a:lnTo>
                                <a:close/>
                                <a:moveTo>
                                  <a:pt x="2378" y="523"/>
                                </a:moveTo>
                                <a:lnTo>
                                  <a:pt x="2316" y="523"/>
                                </a:lnTo>
                                <a:lnTo>
                                  <a:pt x="2316" y="509"/>
                                </a:lnTo>
                                <a:lnTo>
                                  <a:pt x="2378" y="509"/>
                                </a:lnTo>
                                <a:lnTo>
                                  <a:pt x="2378" y="523"/>
                                </a:lnTo>
                                <a:close/>
                                <a:moveTo>
                                  <a:pt x="2481" y="523"/>
                                </a:moveTo>
                                <a:lnTo>
                                  <a:pt x="2421" y="523"/>
                                </a:lnTo>
                                <a:lnTo>
                                  <a:pt x="2421" y="509"/>
                                </a:lnTo>
                                <a:lnTo>
                                  <a:pt x="2481" y="509"/>
                                </a:lnTo>
                                <a:lnTo>
                                  <a:pt x="2481" y="523"/>
                                </a:lnTo>
                                <a:close/>
                                <a:moveTo>
                                  <a:pt x="2587" y="523"/>
                                </a:moveTo>
                                <a:lnTo>
                                  <a:pt x="2527" y="523"/>
                                </a:lnTo>
                                <a:lnTo>
                                  <a:pt x="2527" y="509"/>
                                </a:lnTo>
                                <a:lnTo>
                                  <a:pt x="2587" y="509"/>
                                </a:lnTo>
                                <a:lnTo>
                                  <a:pt x="2587" y="523"/>
                                </a:lnTo>
                                <a:close/>
                                <a:moveTo>
                                  <a:pt x="2693" y="523"/>
                                </a:moveTo>
                                <a:lnTo>
                                  <a:pt x="2633" y="523"/>
                                </a:lnTo>
                                <a:lnTo>
                                  <a:pt x="2633" y="509"/>
                                </a:lnTo>
                                <a:lnTo>
                                  <a:pt x="2693" y="509"/>
                                </a:lnTo>
                                <a:lnTo>
                                  <a:pt x="2693" y="523"/>
                                </a:lnTo>
                                <a:close/>
                                <a:moveTo>
                                  <a:pt x="2798" y="523"/>
                                </a:moveTo>
                                <a:lnTo>
                                  <a:pt x="2738" y="523"/>
                                </a:lnTo>
                                <a:lnTo>
                                  <a:pt x="2738" y="509"/>
                                </a:lnTo>
                                <a:lnTo>
                                  <a:pt x="2798" y="509"/>
                                </a:lnTo>
                                <a:lnTo>
                                  <a:pt x="2798" y="523"/>
                                </a:lnTo>
                                <a:close/>
                                <a:moveTo>
                                  <a:pt x="2901" y="523"/>
                                </a:moveTo>
                                <a:lnTo>
                                  <a:pt x="2841" y="523"/>
                                </a:lnTo>
                                <a:lnTo>
                                  <a:pt x="2841" y="509"/>
                                </a:lnTo>
                                <a:lnTo>
                                  <a:pt x="2901" y="509"/>
                                </a:lnTo>
                                <a:lnTo>
                                  <a:pt x="2901" y="523"/>
                                </a:lnTo>
                                <a:close/>
                                <a:moveTo>
                                  <a:pt x="3007" y="523"/>
                                </a:moveTo>
                                <a:lnTo>
                                  <a:pt x="2947" y="523"/>
                                </a:lnTo>
                                <a:lnTo>
                                  <a:pt x="2947" y="509"/>
                                </a:lnTo>
                                <a:lnTo>
                                  <a:pt x="3007" y="509"/>
                                </a:lnTo>
                                <a:lnTo>
                                  <a:pt x="3007" y="523"/>
                                </a:lnTo>
                                <a:close/>
                                <a:moveTo>
                                  <a:pt x="3113" y="523"/>
                                </a:moveTo>
                                <a:lnTo>
                                  <a:pt x="3053" y="523"/>
                                </a:lnTo>
                                <a:lnTo>
                                  <a:pt x="3053" y="509"/>
                                </a:lnTo>
                                <a:lnTo>
                                  <a:pt x="3113" y="509"/>
                                </a:lnTo>
                                <a:lnTo>
                                  <a:pt x="3113" y="523"/>
                                </a:lnTo>
                                <a:close/>
                                <a:moveTo>
                                  <a:pt x="3218" y="523"/>
                                </a:moveTo>
                                <a:lnTo>
                                  <a:pt x="3158" y="523"/>
                                </a:lnTo>
                                <a:lnTo>
                                  <a:pt x="3158" y="509"/>
                                </a:lnTo>
                                <a:lnTo>
                                  <a:pt x="3218" y="509"/>
                                </a:lnTo>
                                <a:lnTo>
                                  <a:pt x="3218" y="523"/>
                                </a:lnTo>
                                <a:close/>
                                <a:moveTo>
                                  <a:pt x="3321" y="523"/>
                                </a:moveTo>
                                <a:lnTo>
                                  <a:pt x="3261" y="523"/>
                                </a:lnTo>
                                <a:lnTo>
                                  <a:pt x="3261" y="509"/>
                                </a:lnTo>
                                <a:lnTo>
                                  <a:pt x="3321" y="509"/>
                                </a:lnTo>
                                <a:lnTo>
                                  <a:pt x="3321" y="523"/>
                                </a:lnTo>
                                <a:close/>
                                <a:moveTo>
                                  <a:pt x="3427" y="523"/>
                                </a:moveTo>
                                <a:lnTo>
                                  <a:pt x="3367" y="523"/>
                                </a:lnTo>
                                <a:lnTo>
                                  <a:pt x="3367" y="509"/>
                                </a:lnTo>
                                <a:lnTo>
                                  <a:pt x="3427" y="509"/>
                                </a:lnTo>
                                <a:lnTo>
                                  <a:pt x="3427" y="523"/>
                                </a:lnTo>
                                <a:close/>
                                <a:moveTo>
                                  <a:pt x="3533" y="523"/>
                                </a:moveTo>
                                <a:lnTo>
                                  <a:pt x="3473" y="523"/>
                                </a:lnTo>
                                <a:lnTo>
                                  <a:pt x="3473" y="509"/>
                                </a:lnTo>
                                <a:lnTo>
                                  <a:pt x="3533" y="509"/>
                                </a:lnTo>
                                <a:lnTo>
                                  <a:pt x="3533" y="523"/>
                                </a:lnTo>
                                <a:close/>
                                <a:moveTo>
                                  <a:pt x="3638" y="523"/>
                                </a:moveTo>
                                <a:lnTo>
                                  <a:pt x="3578" y="523"/>
                                </a:lnTo>
                                <a:lnTo>
                                  <a:pt x="3578" y="509"/>
                                </a:lnTo>
                                <a:lnTo>
                                  <a:pt x="3638" y="509"/>
                                </a:lnTo>
                                <a:lnTo>
                                  <a:pt x="3638" y="523"/>
                                </a:lnTo>
                                <a:close/>
                                <a:moveTo>
                                  <a:pt x="3741" y="523"/>
                                </a:moveTo>
                                <a:lnTo>
                                  <a:pt x="3681" y="523"/>
                                </a:lnTo>
                                <a:lnTo>
                                  <a:pt x="3681" y="509"/>
                                </a:lnTo>
                                <a:lnTo>
                                  <a:pt x="3741" y="509"/>
                                </a:lnTo>
                                <a:lnTo>
                                  <a:pt x="3741" y="523"/>
                                </a:lnTo>
                                <a:close/>
                                <a:moveTo>
                                  <a:pt x="3847" y="523"/>
                                </a:moveTo>
                                <a:lnTo>
                                  <a:pt x="3787" y="523"/>
                                </a:lnTo>
                                <a:lnTo>
                                  <a:pt x="3787" y="509"/>
                                </a:lnTo>
                                <a:lnTo>
                                  <a:pt x="3847" y="509"/>
                                </a:lnTo>
                                <a:lnTo>
                                  <a:pt x="3847" y="523"/>
                                </a:lnTo>
                                <a:close/>
                                <a:moveTo>
                                  <a:pt x="3953" y="523"/>
                                </a:moveTo>
                                <a:lnTo>
                                  <a:pt x="3893" y="523"/>
                                </a:lnTo>
                                <a:lnTo>
                                  <a:pt x="3893" y="509"/>
                                </a:lnTo>
                                <a:lnTo>
                                  <a:pt x="3953" y="509"/>
                                </a:lnTo>
                                <a:lnTo>
                                  <a:pt x="3953" y="523"/>
                                </a:lnTo>
                                <a:close/>
                                <a:moveTo>
                                  <a:pt x="4058" y="523"/>
                                </a:moveTo>
                                <a:lnTo>
                                  <a:pt x="3998" y="523"/>
                                </a:lnTo>
                                <a:lnTo>
                                  <a:pt x="3998" y="509"/>
                                </a:lnTo>
                                <a:lnTo>
                                  <a:pt x="4058" y="509"/>
                                </a:lnTo>
                                <a:lnTo>
                                  <a:pt x="4058" y="523"/>
                                </a:lnTo>
                                <a:close/>
                                <a:moveTo>
                                  <a:pt x="4161" y="523"/>
                                </a:moveTo>
                                <a:lnTo>
                                  <a:pt x="4101" y="523"/>
                                </a:lnTo>
                                <a:lnTo>
                                  <a:pt x="4101" y="509"/>
                                </a:lnTo>
                                <a:lnTo>
                                  <a:pt x="4161" y="509"/>
                                </a:lnTo>
                                <a:lnTo>
                                  <a:pt x="4161" y="523"/>
                                </a:lnTo>
                                <a:close/>
                                <a:moveTo>
                                  <a:pt x="4267" y="523"/>
                                </a:moveTo>
                                <a:lnTo>
                                  <a:pt x="4207" y="523"/>
                                </a:lnTo>
                                <a:lnTo>
                                  <a:pt x="4207" y="509"/>
                                </a:lnTo>
                                <a:lnTo>
                                  <a:pt x="4267" y="509"/>
                                </a:lnTo>
                                <a:lnTo>
                                  <a:pt x="4267" y="523"/>
                                </a:lnTo>
                                <a:close/>
                                <a:moveTo>
                                  <a:pt x="4373" y="523"/>
                                </a:moveTo>
                                <a:lnTo>
                                  <a:pt x="4313" y="523"/>
                                </a:lnTo>
                                <a:lnTo>
                                  <a:pt x="4313" y="509"/>
                                </a:lnTo>
                                <a:lnTo>
                                  <a:pt x="4373" y="509"/>
                                </a:lnTo>
                                <a:lnTo>
                                  <a:pt x="4373" y="523"/>
                                </a:lnTo>
                                <a:close/>
                                <a:moveTo>
                                  <a:pt x="4478" y="523"/>
                                </a:moveTo>
                                <a:lnTo>
                                  <a:pt x="4418" y="523"/>
                                </a:lnTo>
                                <a:lnTo>
                                  <a:pt x="4418" y="509"/>
                                </a:lnTo>
                                <a:lnTo>
                                  <a:pt x="4478" y="509"/>
                                </a:lnTo>
                                <a:lnTo>
                                  <a:pt x="4478" y="523"/>
                                </a:lnTo>
                                <a:close/>
                                <a:moveTo>
                                  <a:pt x="4581" y="523"/>
                                </a:moveTo>
                                <a:lnTo>
                                  <a:pt x="4521" y="523"/>
                                </a:lnTo>
                                <a:lnTo>
                                  <a:pt x="4521" y="509"/>
                                </a:lnTo>
                                <a:lnTo>
                                  <a:pt x="4581" y="509"/>
                                </a:lnTo>
                                <a:lnTo>
                                  <a:pt x="4581" y="523"/>
                                </a:lnTo>
                                <a:close/>
                                <a:moveTo>
                                  <a:pt x="4687" y="523"/>
                                </a:moveTo>
                                <a:lnTo>
                                  <a:pt x="4627" y="523"/>
                                </a:lnTo>
                                <a:lnTo>
                                  <a:pt x="4627" y="509"/>
                                </a:lnTo>
                                <a:lnTo>
                                  <a:pt x="4687" y="509"/>
                                </a:lnTo>
                                <a:lnTo>
                                  <a:pt x="4687" y="523"/>
                                </a:lnTo>
                                <a:close/>
                                <a:moveTo>
                                  <a:pt x="4793" y="523"/>
                                </a:moveTo>
                                <a:lnTo>
                                  <a:pt x="4733" y="523"/>
                                </a:lnTo>
                                <a:lnTo>
                                  <a:pt x="4733" y="509"/>
                                </a:lnTo>
                                <a:lnTo>
                                  <a:pt x="4793" y="509"/>
                                </a:lnTo>
                                <a:lnTo>
                                  <a:pt x="4793" y="523"/>
                                </a:lnTo>
                                <a:close/>
                                <a:moveTo>
                                  <a:pt x="4898" y="523"/>
                                </a:moveTo>
                                <a:lnTo>
                                  <a:pt x="4838" y="523"/>
                                </a:lnTo>
                                <a:lnTo>
                                  <a:pt x="4838" y="509"/>
                                </a:lnTo>
                                <a:lnTo>
                                  <a:pt x="4898" y="509"/>
                                </a:lnTo>
                                <a:lnTo>
                                  <a:pt x="4898" y="523"/>
                                </a:lnTo>
                                <a:close/>
                                <a:moveTo>
                                  <a:pt x="5001" y="523"/>
                                </a:moveTo>
                                <a:lnTo>
                                  <a:pt x="4941" y="523"/>
                                </a:lnTo>
                                <a:lnTo>
                                  <a:pt x="4941" y="509"/>
                                </a:lnTo>
                                <a:lnTo>
                                  <a:pt x="5001" y="509"/>
                                </a:lnTo>
                                <a:lnTo>
                                  <a:pt x="5001" y="523"/>
                                </a:lnTo>
                                <a:close/>
                                <a:moveTo>
                                  <a:pt x="5107" y="523"/>
                                </a:moveTo>
                                <a:lnTo>
                                  <a:pt x="5047" y="523"/>
                                </a:lnTo>
                                <a:lnTo>
                                  <a:pt x="5047" y="509"/>
                                </a:lnTo>
                                <a:lnTo>
                                  <a:pt x="5107" y="509"/>
                                </a:lnTo>
                                <a:lnTo>
                                  <a:pt x="5107" y="523"/>
                                </a:lnTo>
                                <a:close/>
                                <a:moveTo>
                                  <a:pt x="5213" y="523"/>
                                </a:moveTo>
                                <a:lnTo>
                                  <a:pt x="5153" y="523"/>
                                </a:lnTo>
                                <a:lnTo>
                                  <a:pt x="5153" y="509"/>
                                </a:lnTo>
                                <a:lnTo>
                                  <a:pt x="5213" y="509"/>
                                </a:lnTo>
                                <a:lnTo>
                                  <a:pt x="5213" y="523"/>
                                </a:lnTo>
                                <a:close/>
                                <a:moveTo>
                                  <a:pt x="5318" y="523"/>
                                </a:moveTo>
                                <a:lnTo>
                                  <a:pt x="5258" y="523"/>
                                </a:lnTo>
                                <a:lnTo>
                                  <a:pt x="5258" y="509"/>
                                </a:lnTo>
                                <a:lnTo>
                                  <a:pt x="5318" y="509"/>
                                </a:lnTo>
                                <a:lnTo>
                                  <a:pt x="5318" y="523"/>
                                </a:lnTo>
                                <a:close/>
                                <a:moveTo>
                                  <a:pt x="5421" y="523"/>
                                </a:moveTo>
                                <a:lnTo>
                                  <a:pt x="5361" y="523"/>
                                </a:lnTo>
                                <a:lnTo>
                                  <a:pt x="5361" y="509"/>
                                </a:lnTo>
                                <a:lnTo>
                                  <a:pt x="5421" y="509"/>
                                </a:lnTo>
                                <a:lnTo>
                                  <a:pt x="5421" y="523"/>
                                </a:lnTo>
                                <a:close/>
                                <a:moveTo>
                                  <a:pt x="5527" y="523"/>
                                </a:moveTo>
                                <a:lnTo>
                                  <a:pt x="5467" y="523"/>
                                </a:lnTo>
                                <a:lnTo>
                                  <a:pt x="5467" y="509"/>
                                </a:lnTo>
                                <a:lnTo>
                                  <a:pt x="5527" y="509"/>
                                </a:lnTo>
                                <a:lnTo>
                                  <a:pt x="5527" y="523"/>
                                </a:lnTo>
                                <a:close/>
                                <a:moveTo>
                                  <a:pt x="5633" y="523"/>
                                </a:moveTo>
                                <a:lnTo>
                                  <a:pt x="5573" y="523"/>
                                </a:lnTo>
                                <a:lnTo>
                                  <a:pt x="5573" y="509"/>
                                </a:lnTo>
                                <a:lnTo>
                                  <a:pt x="5633" y="509"/>
                                </a:lnTo>
                                <a:lnTo>
                                  <a:pt x="5633" y="523"/>
                                </a:lnTo>
                                <a:close/>
                                <a:moveTo>
                                  <a:pt x="5738" y="523"/>
                                </a:moveTo>
                                <a:lnTo>
                                  <a:pt x="5678" y="523"/>
                                </a:lnTo>
                                <a:lnTo>
                                  <a:pt x="5678" y="509"/>
                                </a:lnTo>
                                <a:lnTo>
                                  <a:pt x="5738" y="509"/>
                                </a:lnTo>
                                <a:lnTo>
                                  <a:pt x="5738" y="523"/>
                                </a:lnTo>
                                <a:close/>
                                <a:moveTo>
                                  <a:pt x="5841" y="523"/>
                                </a:moveTo>
                                <a:lnTo>
                                  <a:pt x="5781" y="523"/>
                                </a:lnTo>
                                <a:lnTo>
                                  <a:pt x="5781" y="509"/>
                                </a:lnTo>
                                <a:lnTo>
                                  <a:pt x="5841" y="509"/>
                                </a:lnTo>
                                <a:lnTo>
                                  <a:pt x="5841" y="523"/>
                                </a:lnTo>
                                <a:close/>
                                <a:moveTo>
                                  <a:pt x="5947" y="523"/>
                                </a:moveTo>
                                <a:lnTo>
                                  <a:pt x="5887" y="523"/>
                                </a:lnTo>
                                <a:lnTo>
                                  <a:pt x="5887" y="509"/>
                                </a:lnTo>
                                <a:lnTo>
                                  <a:pt x="5947" y="509"/>
                                </a:lnTo>
                                <a:lnTo>
                                  <a:pt x="5947" y="523"/>
                                </a:lnTo>
                                <a:close/>
                                <a:moveTo>
                                  <a:pt x="6053" y="523"/>
                                </a:moveTo>
                                <a:lnTo>
                                  <a:pt x="5993" y="523"/>
                                </a:lnTo>
                                <a:lnTo>
                                  <a:pt x="5993" y="509"/>
                                </a:lnTo>
                                <a:lnTo>
                                  <a:pt x="6053" y="509"/>
                                </a:lnTo>
                                <a:lnTo>
                                  <a:pt x="6053" y="523"/>
                                </a:lnTo>
                                <a:close/>
                                <a:moveTo>
                                  <a:pt x="6158" y="523"/>
                                </a:moveTo>
                                <a:lnTo>
                                  <a:pt x="6098" y="523"/>
                                </a:lnTo>
                                <a:lnTo>
                                  <a:pt x="6098" y="509"/>
                                </a:lnTo>
                                <a:lnTo>
                                  <a:pt x="6158" y="509"/>
                                </a:lnTo>
                                <a:lnTo>
                                  <a:pt x="6158" y="523"/>
                                </a:lnTo>
                                <a:close/>
                                <a:moveTo>
                                  <a:pt x="6261" y="523"/>
                                </a:moveTo>
                                <a:lnTo>
                                  <a:pt x="6201" y="523"/>
                                </a:lnTo>
                                <a:lnTo>
                                  <a:pt x="6201" y="509"/>
                                </a:lnTo>
                                <a:lnTo>
                                  <a:pt x="6261" y="509"/>
                                </a:lnTo>
                                <a:lnTo>
                                  <a:pt x="6261" y="523"/>
                                </a:lnTo>
                                <a:close/>
                                <a:moveTo>
                                  <a:pt x="6367" y="523"/>
                                </a:moveTo>
                                <a:lnTo>
                                  <a:pt x="6307" y="523"/>
                                </a:lnTo>
                                <a:lnTo>
                                  <a:pt x="6307" y="509"/>
                                </a:lnTo>
                                <a:lnTo>
                                  <a:pt x="6367" y="509"/>
                                </a:lnTo>
                                <a:lnTo>
                                  <a:pt x="6367" y="523"/>
                                </a:lnTo>
                                <a:close/>
                                <a:moveTo>
                                  <a:pt x="6473" y="523"/>
                                </a:moveTo>
                                <a:lnTo>
                                  <a:pt x="6413" y="523"/>
                                </a:lnTo>
                                <a:lnTo>
                                  <a:pt x="6413" y="509"/>
                                </a:lnTo>
                                <a:lnTo>
                                  <a:pt x="6473" y="509"/>
                                </a:lnTo>
                                <a:lnTo>
                                  <a:pt x="6473" y="523"/>
                                </a:lnTo>
                                <a:close/>
                                <a:moveTo>
                                  <a:pt x="6578" y="523"/>
                                </a:moveTo>
                                <a:lnTo>
                                  <a:pt x="6518" y="523"/>
                                </a:lnTo>
                                <a:lnTo>
                                  <a:pt x="6518" y="509"/>
                                </a:lnTo>
                                <a:lnTo>
                                  <a:pt x="6578" y="509"/>
                                </a:lnTo>
                                <a:lnTo>
                                  <a:pt x="6578" y="523"/>
                                </a:lnTo>
                                <a:close/>
                                <a:moveTo>
                                  <a:pt x="6681" y="523"/>
                                </a:moveTo>
                                <a:lnTo>
                                  <a:pt x="6621" y="523"/>
                                </a:lnTo>
                                <a:lnTo>
                                  <a:pt x="6621" y="509"/>
                                </a:lnTo>
                                <a:lnTo>
                                  <a:pt x="6681" y="509"/>
                                </a:lnTo>
                                <a:lnTo>
                                  <a:pt x="6681" y="523"/>
                                </a:lnTo>
                                <a:close/>
                                <a:moveTo>
                                  <a:pt x="6787" y="523"/>
                                </a:moveTo>
                                <a:lnTo>
                                  <a:pt x="6727" y="523"/>
                                </a:lnTo>
                                <a:lnTo>
                                  <a:pt x="6727" y="509"/>
                                </a:lnTo>
                                <a:lnTo>
                                  <a:pt x="6787" y="509"/>
                                </a:lnTo>
                                <a:lnTo>
                                  <a:pt x="6787" y="523"/>
                                </a:lnTo>
                                <a:close/>
                                <a:moveTo>
                                  <a:pt x="6893" y="523"/>
                                </a:moveTo>
                                <a:lnTo>
                                  <a:pt x="6833" y="523"/>
                                </a:lnTo>
                                <a:lnTo>
                                  <a:pt x="6833" y="509"/>
                                </a:lnTo>
                                <a:lnTo>
                                  <a:pt x="6893" y="509"/>
                                </a:lnTo>
                                <a:lnTo>
                                  <a:pt x="6893" y="523"/>
                                </a:lnTo>
                                <a:close/>
                                <a:moveTo>
                                  <a:pt x="6998" y="523"/>
                                </a:moveTo>
                                <a:lnTo>
                                  <a:pt x="6938" y="523"/>
                                </a:lnTo>
                                <a:lnTo>
                                  <a:pt x="6938" y="509"/>
                                </a:lnTo>
                                <a:lnTo>
                                  <a:pt x="6998" y="509"/>
                                </a:lnTo>
                                <a:lnTo>
                                  <a:pt x="6998" y="523"/>
                                </a:lnTo>
                                <a:close/>
                                <a:moveTo>
                                  <a:pt x="7101" y="523"/>
                                </a:moveTo>
                                <a:lnTo>
                                  <a:pt x="7041" y="523"/>
                                </a:lnTo>
                                <a:lnTo>
                                  <a:pt x="7041" y="509"/>
                                </a:lnTo>
                                <a:lnTo>
                                  <a:pt x="7101" y="509"/>
                                </a:lnTo>
                                <a:lnTo>
                                  <a:pt x="7101" y="523"/>
                                </a:lnTo>
                                <a:close/>
                                <a:moveTo>
                                  <a:pt x="7207" y="523"/>
                                </a:moveTo>
                                <a:lnTo>
                                  <a:pt x="7147" y="523"/>
                                </a:lnTo>
                                <a:lnTo>
                                  <a:pt x="7147" y="509"/>
                                </a:lnTo>
                                <a:lnTo>
                                  <a:pt x="7207" y="509"/>
                                </a:lnTo>
                                <a:lnTo>
                                  <a:pt x="7207" y="523"/>
                                </a:lnTo>
                                <a:close/>
                                <a:moveTo>
                                  <a:pt x="7313" y="523"/>
                                </a:moveTo>
                                <a:lnTo>
                                  <a:pt x="7253" y="523"/>
                                </a:lnTo>
                                <a:lnTo>
                                  <a:pt x="7253" y="509"/>
                                </a:lnTo>
                                <a:lnTo>
                                  <a:pt x="7313" y="509"/>
                                </a:lnTo>
                                <a:lnTo>
                                  <a:pt x="7313" y="523"/>
                                </a:lnTo>
                                <a:close/>
                                <a:moveTo>
                                  <a:pt x="7418" y="523"/>
                                </a:moveTo>
                                <a:lnTo>
                                  <a:pt x="7358" y="523"/>
                                </a:lnTo>
                                <a:lnTo>
                                  <a:pt x="7358" y="509"/>
                                </a:lnTo>
                                <a:lnTo>
                                  <a:pt x="7418" y="509"/>
                                </a:lnTo>
                                <a:lnTo>
                                  <a:pt x="7418" y="523"/>
                                </a:lnTo>
                                <a:close/>
                                <a:moveTo>
                                  <a:pt x="7521" y="523"/>
                                </a:moveTo>
                                <a:lnTo>
                                  <a:pt x="7461" y="523"/>
                                </a:lnTo>
                                <a:lnTo>
                                  <a:pt x="7461" y="509"/>
                                </a:lnTo>
                                <a:lnTo>
                                  <a:pt x="7521" y="509"/>
                                </a:lnTo>
                                <a:lnTo>
                                  <a:pt x="7521" y="523"/>
                                </a:lnTo>
                                <a:close/>
                                <a:moveTo>
                                  <a:pt x="7627" y="523"/>
                                </a:moveTo>
                                <a:lnTo>
                                  <a:pt x="7567" y="523"/>
                                </a:lnTo>
                                <a:lnTo>
                                  <a:pt x="7567" y="509"/>
                                </a:lnTo>
                                <a:lnTo>
                                  <a:pt x="7627" y="509"/>
                                </a:lnTo>
                                <a:lnTo>
                                  <a:pt x="7627" y="523"/>
                                </a:lnTo>
                                <a:close/>
                                <a:moveTo>
                                  <a:pt x="7733" y="523"/>
                                </a:moveTo>
                                <a:lnTo>
                                  <a:pt x="7673" y="523"/>
                                </a:lnTo>
                                <a:lnTo>
                                  <a:pt x="7673" y="509"/>
                                </a:lnTo>
                                <a:lnTo>
                                  <a:pt x="7733" y="509"/>
                                </a:lnTo>
                                <a:lnTo>
                                  <a:pt x="7733" y="523"/>
                                </a:lnTo>
                                <a:close/>
                                <a:moveTo>
                                  <a:pt x="7838" y="523"/>
                                </a:moveTo>
                                <a:lnTo>
                                  <a:pt x="7778" y="523"/>
                                </a:lnTo>
                                <a:lnTo>
                                  <a:pt x="7778" y="509"/>
                                </a:lnTo>
                                <a:lnTo>
                                  <a:pt x="7838" y="509"/>
                                </a:lnTo>
                                <a:lnTo>
                                  <a:pt x="7838" y="523"/>
                                </a:lnTo>
                                <a:close/>
                                <a:moveTo>
                                  <a:pt x="7905" y="523"/>
                                </a:moveTo>
                                <a:lnTo>
                                  <a:pt x="7881" y="523"/>
                                </a:lnTo>
                                <a:lnTo>
                                  <a:pt x="7881" y="509"/>
                                </a:lnTo>
                                <a:lnTo>
                                  <a:pt x="7889" y="509"/>
                                </a:lnTo>
                                <a:lnTo>
                                  <a:pt x="7889" y="473"/>
                                </a:lnTo>
                                <a:lnTo>
                                  <a:pt x="7905" y="473"/>
                                </a:lnTo>
                                <a:lnTo>
                                  <a:pt x="7905" y="523"/>
                                </a:lnTo>
                                <a:close/>
                                <a:moveTo>
                                  <a:pt x="7905" y="427"/>
                                </a:moveTo>
                                <a:lnTo>
                                  <a:pt x="7889" y="427"/>
                                </a:lnTo>
                                <a:lnTo>
                                  <a:pt x="7889" y="367"/>
                                </a:lnTo>
                                <a:lnTo>
                                  <a:pt x="7905" y="367"/>
                                </a:lnTo>
                                <a:lnTo>
                                  <a:pt x="7905" y="427"/>
                                </a:lnTo>
                                <a:close/>
                                <a:moveTo>
                                  <a:pt x="7905" y="321"/>
                                </a:moveTo>
                                <a:lnTo>
                                  <a:pt x="7889" y="321"/>
                                </a:lnTo>
                                <a:lnTo>
                                  <a:pt x="7889" y="261"/>
                                </a:lnTo>
                                <a:lnTo>
                                  <a:pt x="7905" y="261"/>
                                </a:lnTo>
                                <a:lnTo>
                                  <a:pt x="7905" y="321"/>
                                </a:lnTo>
                                <a:close/>
                                <a:moveTo>
                                  <a:pt x="7905" y="216"/>
                                </a:moveTo>
                                <a:lnTo>
                                  <a:pt x="7889" y="216"/>
                                </a:lnTo>
                                <a:lnTo>
                                  <a:pt x="7889" y="156"/>
                                </a:lnTo>
                                <a:lnTo>
                                  <a:pt x="7905" y="156"/>
                                </a:lnTo>
                                <a:lnTo>
                                  <a:pt x="7905" y="216"/>
                                </a:lnTo>
                                <a:close/>
                                <a:moveTo>
                                  <a:pt x="7905" y="113"/>
                                </a:moveTo>
                                <a:lnTo>
                                  <a:pt x="7889" y="113"/>
                                </a:lnTo>
                                <a:lnTo>
                                  <a:pt x="7889" y="53"/>
                                </a:lnTo>
                                <a:lnTo>
                                  <a:pt x="7905" y="53"/>
                                </a:lnTo>
                                <a:lnTo>
                                  <a:pt x="7905" y="113"/>
                                </a:lnTo>
                                <a:close/>
                                <a:moveTo>
                                  <a:pt x="7896" y="14"/>
                                </a:moveTo>
                                <a:lnTo>
                                  <a:pt x="7836" y="14"/>
                                </a:lnTo>
                                <a:lnTo>
                                  <a:pt x="7836" y="0"/>
                                </a:lnTo>
                                <a:lnTo>
                                  <a:pt x="7896" y="0"/>
                                </a:lnTo>
                                <a:lnTo>
                                  <a:pt x="7896" y="14"/>
                                </a:lnTo>
                                <a:close/>
                                <a:moveTo>
                                  <a:pt x="7793" y="14"/>
                                </a:moveTo>
                                <a:lnTo>
                                  <a:pt x="7733" y="14"/>
                                </a:lnTo>
                                <a:lnTo>
                                  <a:pt x="7733" y="0"/>
                                </a:lnTo>
                                <a:lnTo>
                                  <a:pt x="7793" y="0"/>
                                </a:lnTo>
                                <a:lnTo>
                                  <a:pt x="7793" y="14"/>
                                </a:lnTo>
                                <a:close/>
                                <a:moveTo>
                                  <a:pt x="7687" y="14"/>
                                </a:moveTo>
                                <a:lnTo>
                                  <a:pt x="7627" y="14"/>
                                </a:lnTo>
                                <a:lnTo>
                                  <a:pt x="7627" y="0"/>
                                </a:lnTo>
                                <a:lnTo>
                                  <a:pt x="7687" y="0"/>
                                </a:lnTo>
                                <a:lnTo>
                                  <a:pt x="7687" y="14"/>
                                </a:lnTo>
                                <a:close/>
                                <a:moveTo>
                                  <a:pt x="7581" y="14"/>
                                </a:moveTo>
                                <a:lnTo>
                                  <a:pt x="7521" y="14"/>
                                </a:lnTo>
                                <a:lnTo>
                                  <a:pt x="7521" y="0"/>
                                </a:lnTo>
                                <a:lnTo>
                                  <a:pt x="7581" y="0"/>
                                </a:lnTo>
                                <a:lnTo>
                                  <a:pt x="7581" y="14"/>
                                </a:lnTo>
                                <a:close/>
                                <a:moveTo>
                                  <a:pt x="7476" y="14"/>
                                </a:moveTo>
                                <a:lnTo>
                                  <a:pt x="7416" y="14"/>
                                </a:lnTo>
                                <a:lnTo>
                                  <a:pt x="7416" y="0"/>
                                </a:lnTo>
                                <a:lnTo>
                                  <a:pt x="7476" y="0"/>
                                </a:lnTo>
                                <a:lnTo>
                                  <a:pt x="7476" y="14"/>
                                </a:lnTo>
                                <a:close/>
                                <a:moveTo>
                                  <a:pt x="7373" y="14"/>
                                </a:moveTo>
                                <a:lnTo>
                                  <a:pt x="7313" y="14"/>
                                </a:lnTo>
                                <a:lnTo>
                                  <a:pt x="7313" y="0"/>
                                </a:lnTo>
                                <a:lnTo>
                                  <a:pt x="7373" y="0"/>
                                </a:lnTo>
                                <a:lnTo>
                                  <a:pt x="7373" y="14"/>
                                </a:lnTo>
                                <a:close/>
                                <a:moveTo>
                                  <a:pt x="7267" y="14"/>
                                </a:moveTo>
                                <a:lnTo>
                                  <a:pt x="7207" y="14"/>
                                </a:lnTo>
                                <a:lnTo>
                                  <a:pt x="7207" y="0"/>
                                </a:lnTo>
                                <a:lnTo>
                                  <a:pt x="7267" y="0"/>
                                </a:lnTo>
                                <a:lnTo>
                                  <a:pt x="7267" y="14"/>
                                </a:lnTo>
                                <a:close/>
                                <a:moveTo>
                                  <a:pt x="7161" y="14"/>
                                </a:moveTo>
                                <a:lnTo>
                                  <a:pt x="7101" y="14"/>
                                </a:lnTo>
                                <a:lnTo>
                                  <a:pt x="7101" y="0"/>
                                </a:lnTo>
                                <a:lnTo>
                                  <a:pt x="7161" y="0"/>
                                </a:lnTo>
                                <a:lnTo>
                                  <a:pt x="7161" y="14"/>
                                </a:lnTo>
                                <a:close/>
                                <a:moveTo>
                                  <a:pt x="7056" y="14"/>
                                </a:moveTo>
                                <a:lnTo>
                                  <a:pt x="6996" y="14"/>
                                </a:lnTo>
                                <a:lnTo>
                                  <a:pt x="6996" y="0"/>
                                </a:lnTo>
                                <a:lnTo>
                                  <a:pt x="7056" y="0"/>
                                </a:lnTo>
                                <a:lnTo>
                                  <a:pt x="7056" y="14"/>
                                </a:lnTo>
                                <a:close/>
                                <a:moveTo>
                                  <a:pt x="6953" y="14"/>
                                </a:moveTo>
                                <a:lnTo>
                                  <a:pt x="6893" y="14"/>
                                </a:lnTo>
                                <a:lnTo>
                                  <a:pt x="6893" y="0"/>
                                </a:lnTo>
                                <a:lnTo>
                                  <a:pt x="6953" y="0"/>
                                </a:lnTo>
                                <a:lnTo>
                                  <a:pt x="6953" y="14"/>
                                </a:lnTo>
                                <a:close/>
                                <a:moveTo>
                                  <a:pt x="6847" y="14"/>
                                </a:moveTo>
                                <a:lnTo>
                                  <a:pt x="6787" y="14"/>
                                </a:lnTo>
                                <a:lnTo>
                                  <a:pt x="6787" y="0"/>
                                </a:lnTo>
                                <a:lnTo>
                                  <a:pt x="6847" y="0"/>
                                </a:lnTo>
                                <a:lnTo>
                                  <a:pt x="6847" y="14"/>
                                </a:lnTo>
                                <a:close/>
                                <a:moveTo>
                                  <a:pt x="6741" y="14"/>
                                </a:moveTo>
                                <a:lnTo>
                                  <a:pt x="6681" y="14"/>
                                </a:lnTo>
                                <a:lnTo>
                                  <a:pt x="6681" y="0"/>
                                </a:lnTo>
                                <a:lnTo>
                                  <a:pt x="6741" y="0"/>
                                </a:lnTo>
                                <a:lnTo>
                                  <a:pt x="6741" y="14"/>
                                </a:lnTo>
                                <a:close/>
                                <a:moveTo>
                                  <a:pt x="6636" y="14"/>
                                </a:moveTo>
                                <a:lnTo>
                                  <a:pt x="6576" y="14"/>
                                </a:lnTo>
                                <a:lnTo>
                                  <a:pt x="6576" y="0"/>
                                </a:lnTo>
                                <a:lnTo>
                                  <a:pt x="6636" y="0"/>
                                </a:lnTo>
                                <a:lnTo>
                                  <a:pt x="6636" y="14"/>
                                </a:lnTo>
                                <a:close/>
                                <a:moveTo>
                                  <a:pt x="6533" y="14"/>
                                </a:moveTo>
                                <a:lnTo>
                                  <a:pt x="6473" y="14"/>
                                </a:lnTo>
                                <a:lnTo>
                                  <a:pt x="6473" y="0"/>
                                </a:lnTo>
                                <a:lnTo>
                                  <a:pt x="6533" y="0"/>
                                </a:lnTo>
                                <a:lnTo>
                                  <a:pt x="6533" y="14"/>
                                </a:lnTo>
                                <a:close/>
                                <a:moveTo>
                                  <a:pt x="6427" y="14"/>
                                </a:moveTo>
                                <a:lnTo>
                                  <a:pt x="6367" y="14"/>
                                </a:lnTo>
                                <a:lnTo>
                                  <a:pt x="6367" y="0"/>
                                </a:lnTo>
                                <a:lnTo>
                                  <a:pt x="6427" y="0"/>
                                </a:lnTo>
                                <a:lnTo>
                                  <a:pt x="6427" y="14"/>
                                </a:lnTo>
                                <a:close/>
                                <a:moveTo>
                                  <a:pt x="6321" y="14"/>
                                </a:moveTo>
                                <a:lnTo>
                                  <a:pt x="6261" y="14"/>
                                </a:lnTo>
                                <a:lnTo>
                                  <a:pt x="6261" y="0"/>
                                </a:lnTo>
                                <a:lnTo>
                                  <a:pt x="6321" y="0"/>
                                </a:lnTo>
                                <a:lnTo>
                                  <a:pt x="6321" y="14"/>
                                </a:lnTo>
                                <a:close/>
                                <a:moveTo>
                                  <a:pt x="6216" y="14"/>
                                </a:moveTo>
                                <a:lnTo>
                                  <a:pt x="6156" y="14"/>
                                </a:lnTo>
                                <a:lnTo>
                                  <a:pt x="6156" y="0"/>
                                </a:lnTo>
                                <a:lnTo>
                                  <a:pt x="6216" y="0"/>
                                </a:lnTo>
                                <a:lnTo>
                                  <a:pt x="6216" y="14"/>
                                </a:lnTo>
                                <a:close/>
                                <a:moveTo>
                                  <a:pt x="6113" y="14"/>
                                </a:moveTo>
                                <a:lnTo>
                                  <a:pt x="6053" y="14"/>
                                </a:lnTo>
                                <a:lnTo>
                                  <a:pt x="6053" y="0"/>
                                </a:lnTo>
                                <a:lnTo>
                                  <a:pt x="6113" y="0"/>
                                </a:lnTo>
                                <a:lnTo>
                                  <a:pt x="6113" y="14"/>
                                </a:lnTo>
                                <a:close/>
                                <a:moveTo>
                                  <a:pt x="6007" y="14"/>
                                </a:moveTo>
                                <a:lnTo>
                                  <a:pt x="5947" y="14"/>
                                </a:lnTo>
                                <a:lnTo>
                                  <a:pt x="5947" y="0"/>
                                </a:lnTo>
                                <a:lnTo>
                                  <a:pt x="6007" y="0"/>
                                </a:lnTo>
                                <a:lnTo>
                                  <a:pt x="6007" y="14"/>
                                </a:lnTo>
                                <a:close/>
                                <a:moveTo>
                                  <a:pt x="5901" y="14"/>
                                </a:moveTo>
                                <a:lnTo>
                                  <a:pt x="5841" y="14"/>
                                </a:lnTo>
                                <a:lnTo>
                                  <a:pt x="5841" y="0"/>
                                </a:lnTo>
                                <a:lnTo>
                                  <a:pt x="5901" y="0"/>
                                </a:lnTo>
                                <a:lnTo>
                                  <a:pt x="5901" y="14"/>
                                </a:lnTo>
                                <a:close/>
                                <a:moveTo>
                                  <a:pt x="5796" y="14"/>
                                </a:moveTo>
                                <a:lnTo>
                                  <a:pt x="5736" y="14"/>
                                </a:lnTo>
                                <a:lnTo>
                                  <a:pt x="5736" y="0"/>
                                </a:lnTo>
                                <a:lnTo>
                                  <a:pt x="5796" y="0"/>
                                </a:lnTo>
                                <a:lnTo>
                                  <a:pt x="5796" y="14"/>
                                </a:lnTo>
                                <a:close/>
                                <a:moveTo>
                                  <a:pt x="5693" y="14"/>
                                </a:moveTo>
                                <a:lnTo>
                                  <a:pt x="5633" y="14"/>
                                </a:lnTo>
                                <a:lnTo>
                                  <a:pt x="5633" y="0"/>
                                </a:lnTo>
                                <a:lnTo>
                                  <a:pt x="5693" y="0"/>
                                </a:lnTo>
                                <a:lnTo>
                                  <a:pt x="5693" y="14"/>
                                </a:lnTo>
                                <a:close/>
                                <a:moveTo>
                                  <a:pt x="5587" y="14"/>
                                </a:moveTo>
                                <a:lnTo>
                                  <a:pt x="5527" y="14"/>
                                </a:lnTo>
                                <a:lnTo>
                                  <a:pt x="5527" y="0"/>
                                </a:lnTo>
                                <a:lnTo>
                                  <a:pt x="5587" y="0"/>
                                </a:lnTo>
                                <a:lnTo>
                                  <a:pt x="5587" y="14"/>
                                </a:lnTo>
                                <a:close/>
                                <a:moveTo>
                                  <a:pt x="5481" y="14"/>
                                </a:moveTo>
                                <a:lnTo>
                                  <a:pt x="5421" y="14"/>
                                </a:lnTo>
                                <a:lnTo>
                                  <a:pt x="5421" y="0"/>
                                </a:lnTo>
                                <a:lnTo>
                                  <a:pt x="5481" y="0"/>
                                </a:lnTo>
                                <a:lnTo>
                                  <a:pt x="5481" y="14"/>
                                </a:lnTo>
                                <a:close/>
                                <a:moveTo>
                                  <a:pt x="5376" y="14"/>
                                </a:moveTo>
                                <a:lnTo>
                                  <a:pt x="5316" y="14"/>
                                </a:lnTo>
                                <a:lnTo>
                                  <a:pt x="5316" y="0"/>
                                </a:lnTo>
                                <a:lnTo>
                                  <a:pt x="5376" y="0"/>
                                </a:lnTo>
                                <a:lnTo>
                                  <a:pt x="5376" y="14"/>
                                </a:lnTo>
                                <a:close/>
                                <a:moveTo>
                                  <a:pt x="5273" y="14"/>
                                </a:moveTo>
                                <a:lnTo>
                                  <a:pt x="5213" y="14"/>
                                </a:lnTo>
                                <a:lnTo>
                                  <a:pt x="5213" y="0"/>
                                </a:lnTo>
                                <a:lnTo>
                                  <a:pt x="5273" y="0"/>
                                </a:lnTo>
                                <a:lnTo>
                                  <a:pt x="5273" y="14"/>
                                </a:lnTo>
                                <a:close/>
                                <a:moveTo>
                                  <a:pt x="5167" y="14"/>
                                </a:moveTo>
                                <a:lnTo>
                                  <a:pt x="5107" y="14"/>
                                </a:lnTo>
                                <a:lnTo>
                                  <a:pt x="5107" y="0"/>
                                </a:lnTo>
                                <a:lnTo>
                                  <a:pt x="5167" y="0"/>
                                </a:lnTo>
                                <a:lnTo>
                                  <a:pt x="5167" y="14"/>
                                </a:lnTo>
                                <a:close/>
                                <a:moveTo>
                                  <a:pt x="5061" y="14"/>
                                </a:moveTo>
                                <a:lnTo>
                                  <a:pt x="5001" y="14"/>
                                </a:lnTo>
                                <a:lnTo>
                                  <a:pt x="5001" y="0"/>
                                </a:lnTo>
                                <a:lnTo>
                                  <a:pt x="5061" y="0"/>
                                </a:lnTo>
                                <a:lnTo>
                                  <a:pt x="5061" y="14"/>
                                </a:lnTo>
                                <a:close/>
                                <a:moveTo>
                                  <a:pt x="4956" y="14"/>
                                </a:moveTo>
                                <a:lnTo>
                                  <a:pt x="4896" y="14"/>
                                </a:lnTo>
                                <a:lnTo>
                                  <a:pt x="4896" y="0"/>
                                </a:lnTo>
                                <a:lnTo>
                                  <a:pt x="4956" y="0"/>
                                </a:lnTo>
                                <a:lnTo>
                                  <a:pt x="4956" y="14"/>
                                </a:lnTo>
                                <a:close/>
                                <a:moveTo>
                                  <a:pt x="4853" y="14"/>
                                </a:moveTo>
                                <a:lnTo>
                                  <a:pt x="4793" y="14"/>
                                </a:lnTo>
                                <a:lnTo>
                                  <a:pt x="4793" y="0"/>
                                </a:lnTo>
                                <a:lnTo>
                                  <a:pt x="4853" y="0"/>
                                </a:lnTo>
                                <a:lnTo>
                                  <a:pt x="4853" y="14"/>
                                </a:lnTo>
                                <a:close/>
                                <a:moveTo>
                                  <a:pt x="4747" y="14"/>
                                </a:moveTo>
                                <a:lnTo>
                                  <a:pt x="4687" y="14"/>
                                </a:lnTo>
                                <a:lnTo>
                                  <a:pt x="4687" y="0"/>
                                </a:lnTo>
                                <a:lnTo>
                                  <a:pt x="4747" y="0"/>
                                </a:lnTo>
                                <a:lnTo>
                                  <a:pt x="4747" y="14"/>
                                </a:lnTo>
                                <a:close/>
                                <a:moveTo>
                                  <a:pt x="4641" y="14"/>
                                </a:moveTo>
                                <a:lnTo>
                                  <a:pt x="4581" y="14"/>
                                </a:lnTo>
                                <a:lnTo>
                                  <a:pt x="4581" y="0"/>
                                </a:lnTo>
                                <a:lnTo>
                                  <a:pt x="4641" y="0"/>
                                </a:lnTo>
                                <a:lnTo>
                                  <a:pt x="4641" y="14"/>
                                </a:lnTo>
                                <a:close/>
                                <a:moveTo>
                                  <a:pt x="4536" y="14"/>
                                </a:moveTo>
                                <a:lnTo>
                                  <a:pt x="4476" y="14"/>
                                </a:lnTo>
                                <a:lnTo>
                                  <a:pt x="4476" y="0"/>
                                </a:lnTo>
                                <a:lnTo>
                                  <a:pt x="4536" y="0"/>
                                </a:lnTo>
                                <a:lnTo>
                                  <a:pt x="4536" y="14"/>
                                </a:lnTo>
                                <a:close/>
                                <a:moveTo>
                                  <a:pt x="4433" y="14"/>
                                </a:moveTo>
                                <a:lnTo>
                                  <a:pt x="4373" y="14"/>
                                </a:lnTo>
                                <a:lnTo>
                                  <a:pt x="4373" y="0"/>
                                </a:lnTo>
                                <a:lnTo>
                                  <a:pt x="4433" y="0"/>
                                </a:lnTo>
                                <a:lnTo>
                                  <a:pt x="4433" y="14"/>
                                </a:lnTo>
                                <a:close/>
                                <a:moveTo>
                                  <a:pt x="4327" y="14"/>
                                </a:moveTo>
                                <a:lnTo>
                                  <a:pt x="4267" y="14"/>
                                </a:lnTo>
                                <a:lnTo>
                                  <a:pt x="4267" y="0"/>
                                </a:lnTo>
                                <a:lnTo>
                                  <a:pt x="4327" y="0"/>
                                </a:lnTo>
                                <a:lnTo>
                                  <a:pt x="4327" y="14"/>
                                </a:lnTo>
                                <a:close/>
                                <a:moveTo>
                                  <a:pt x="4221" y="14"/>
                                </a:moveTo>
                                <a:lnTo>
                                  <a:pt x="4161" y="14"/>
                                </a:lnTo>
                                <a:lnTo>
                                  <a:pt x="4161" y="0"/>
                                </a:lnTo>
                                <a:lnTo>
                                  <a:pt x="4221" y="0"/>
                                </a:lnTo>
                                <a:lnTo>
                                  <a:pt x="4221" y="14"/>
                                </a:lnTo>
                                <a:close/>
                                <a:moveTo>
                                  <a:pt x="4116" y="14"/>
                                </a:moveTo>
                                <a:lnTo>
                                  <a:pt x="4056" y="14"/>
                                </a:lnTo>
                                <a:lnTo>
                                  <a:pt x="4056" y="0"/>
                                </a:lnTo>
                                <a:lnTo>
                                  <a:pt x="4116" y="0"/>
                                </a:lnTo>
                                <a:lnTo>
                                  <a:pt x="4116" y="14"/>
                                </a:lnTo>
                                <a:close/>
                                <a:moveTo>
                                  <a:pt x="4013" y="14"/>
                                </a:moveTo>
                                <a:lnTo>
                                  <a:pt x="3953" y="14"/>
                                </a:lnTo>
                                <a:lnTo>
                                  <a:pt x="3953" y="0"/>
                                </a:lnTo>
                                <a:lnTo>
                                  <a:pt x="4013" y="0"/>
                                </a:lnTo>
                                <a:lnTo>
                                  <a:pt x="4013" y="14"/>
                                </a:lnTo>
                                <a:close/>
                                <a:moveTo>
                                  <a:pt x="3907" y="14"/>
                                </a:moveTo>
                                <a:lnTo>
                                  <a:pt x="3847" y="14"/>
                                </a:lnTo>
                                <a:lnTo>
                                  <a:pt x="3847" y="0"/>
                                </a:lnTo>
                                <a:lnTo>
                                  <a:pt x="3907" y="0"/>
                                </a:lnTo>
                                <a:lnTo>
                                  <a:pt x="3907" y="14"/>
                                </a:lnTo>
                                <a:close/>
                                <a:moveTo>
                                  <a:pt x="3801" y="14"/>
                                </a:moveTo>
                                <a:lnTo>
                                  <a:pt x="3741" y="14"/>
                                </a:lnTo>
                                <a:lnTo>
                                  <a:pt x="3741" y="0"/>
                                </a:lnTo>
                                <a:lnTo>
                                  <a:pt x="3801" y="0"/>
                                </a:lnTo>
                                <a:lnTo>
                                  <a:pt x="3801" y="14"/>
                                </a:lnTo>
                                <a:close/>
                                <a:moveTo>
                                  <a:pt x="3696" y="14"/>
                                </a:moveTo>
                                <a:lnTo>
                                  <a:pt x="3636" y="14"/>
                                </a:lnTo>
                                <a:lnTo>
                                  <a:pt x="3636" y="0"/>
                                </a:lnTo>
                                <a:lnTo>
                                  <a:pt x="3696" y="0"/>
                                </a:lnTo>
                                <a:lnTo>
                                  <a:pt x="3696" y="14"/>
                                </a:lnTo>
                                <a:close/>
                                <a:moveTo>
                                  <a:pt x="3593" y="14"/>
                                </a:moveTo>
                                <a:lnTo>
                                  <a:pt x="3533" y="14"/>
                                </a:lnTo>
                                <a:lnTo>
                                  <a:pt x="3533" y="0"/>
                                </a:lnTo>
                                <a:lnTo>
                                  <a:pt x="3593" y="0"/>
                                </a:lnTo>
                                <a:lnTo>
                                  <a:pt x="3593" y="14"/>
                                </a:lnTo>
                                <a:close/>
                                <a:moveTo>
                                  <a:pt x="3487" y="14"/>
                                </a:moveTo>
                                <a:lnTo>
                                  <a:pt x="3427" y="14"/>
                                </a:lnTo>
                                <a:lnTo>
                                  <a:pt x="3427" y="0"/>
                                </a:lnTo>
                                <a:lnTo>
                                  <a:pt x="3487" y="0"/>
                                </a:lnTo>
                                <a:lnTo>
                                  <a:pt x="3487" y="14"/>
                                </a:lnTo>
                                <a:close/>
                                <a:moveTo>
                                  <a:pt x="3381" y="14"/>
                                </a:moveTo>
                                <a:lnTo>
                                  <a:pt x="3321" y="14"/>
                                </a:lnTo>
                                <a:lnTo>
                                  <a:pt x="3321" y="0"/>
                                </a:lnTo>
                                <a:lnTo>
                                  <a:pt x="3381" y="0"/>
                                </a:lnTo>
                                <a:lnTo>
                                  <a:pt x="3381" y="14"/>
                                </a:lnTo>
                                <a:close/>
                                <a:moveTo>
                                  <a:pt x="3276" y="14"/>
                                </a:moveTo>
                                <a:lnTo>
                                  <a:pt x="3216" y="14"/>
                                </a:lnTo>
                                <a:lnTo>
                                  <a:pt x="3216" y="0"/>
                                </a:lnTo>
                                <a:lnTo>
                                  <a:pt x="3276" y="0"/>
                                </a:lnTo>
                                <a:lnTo>
                                  <a:pt x="3276" y="14"/>
                                </a:lnTo>
                                <a:close/>
                                <a:moveTo>
                                  <a:pt x="3173" y="14"/>
                                </a:moveTo>
                                <a:lnTo>
                                  <a:pt x="3113" y="14"/>
                                </a:lnTo>
                                <a:lnTo>
                                  <a:pt x="3113" y="0"/>
                                </a:lnTo>
                                <a:lnTo>
                                  <a:pt x="3173" y="0"/>
                                </a:lnTo>
                                <a:lnTo>
                                  <a:pt x="3173" y="14"/>
                                </a:lnTo>
                                <a:close/>
                                <a:moveTo>
                                  <a:pt x="3067" y="14"/>
                                </a:moveTo>
                                <a:lnTo>
                                  <a:pt x="3007" y="14"/>
                                </a:lnTo>
                                <a:lnTo>
                                  <a:pt x="3007" y="0"/>
                                </a:lnTo>
                                <a:lnTo>
                                  <a:pt x="3067" y="0"/>
                                </a:lnTo>
                                <a:lnTo>
                                  <a:pt x="3067" y="14"/>
                                </a:lnTo>
                                <a:close/>
                                <a:moveTo>
                                  <a:pt x="2961" y="14"/>
                                </a:moveTo>
                                <a:lnTo>
                                  <a:pt x="2901" y="14"/>
                                </a:lnTo>
                                <a:lnTo>
                                  <a:pt x="2901" y="0"/>
                                </a:lnTo>
                                <a:lnTo>
                                  <a:pt x="2961" y="0"/>
                                </a:lnTo>
                                <a:lnTo>
                                  <a:pt x="2961" y="14"/>
                                </a:lnTo>
                                <a:close/>
                                <a:moveTo>
                                  <a:pt x="2856" y="14"/>
                                </a:moveTo>
                                <a:lnTo>
                                  <a:pt x="2796" y="14"/>
                                </a:lnTo>
                                <a:lnTo>
                                  <a:pt x="2796" y="0"/>
                                </a:lnTo>
                                <a:lnTo>
                                  <a:pt x="2856" y="0"/>
                                </a:lnTo>
                                <a:lnTo>
                                  <a:pt x="2856" y="14"/>
                                </a:lnTo>
                                <a:close/>
                                <a:moveTo>
                                  <a:pt x="2753" y="14"/>
                                </a:moveTo>
                                <a:lnTo>
                                  <a:pt x="2693" y="14"/>
                                </a:lnTo>
                                <a:lnTo>
                                  <a:pt x="2693" y="0"/>
                                </a:lnTo>
                                <a:lnTo>
                                  <a:pt x="2753" y="0"/>
                                </a:lnTo>
                                <a:lnTo>
                                  <a:pt x="2753" y="14"/>
                                </a:lnTo>
                                <a:close/>
                                <a:moveTo>
                                  <a:pt x="2647" y="14"/>
                                </a:moveTo>
                                <a:lnTo>
                                  <a:pt x="2587" y="14"/>
                                </a:lnTo>
                                <a:lnTo>
                                  <a:pt x="2587" y="0"/>
                                </a:lnTo>
                                <a:lnTo>
                                  <a:pt x="2647" y="0"/>
                                </a:lnTo>
                                <a:lnTo>
                                  <a:pt x="2647" y="14"/>
                                </a:lnTo>
                                <a:close/>
                                <a:moveTo>
                                  <a:pt x="2541" y="14"/>
                                </a:moveTo>
                                <a:lnTo>
                                  <a:pt x="2481" y="14"/>
                                </a:lnTo>
                                <a:lnTo>
                                  <a:pt x="2481" y="0"/>
                                </a:lnTo>
                                <a:lnTo>
                                  <a:pt x="2541" y="0"/>
                                </a:lnTo>
                                <a:lnTo>
                                  <a:pt x="2541" y="14"/>
                                </a:lnTo>
                                <a:close/>
                                <a:moveTo>
                                  <a:pt x="2436" y="14"/>
                                </a:moveTo>
                                <a:lnTo>
                                  <a:pt x="2376" y="14"/>
                                </a:lnTo>
                                <a:lnTo>
                                  <a:pt x="2376" y="0"/>
                                </a:lnTo>
                                <a:lnTo>
                                  <a:pt x="2436" y="0"/>
                                </a:lnTo>
                                <a:lnTo>
                                  <a:pt x="2436" y="14"/>
                                </a:lnTo>
                                <a:close/>
                                <a:moveTo>
                                  <a:pt x="2333" y="14"/>
                                </a:moveTo>
                                <a:lnTo>
                                  <a:pt x="2273" y="14"/>
                                </a:lnTo>
                                <a:lnTo>
                                  <a:pt x="2273" y="0"/>
                                </a:lnTo>
                                <a:lnTo>
                                  <a:pt x="2333" y="0"/>
                                </a:lnTo>
                                <a:lnTo>
                                  <a:pt x="2333" y="14"/>
                                </a:lnTo>
                                <a:close/>
                                <a:moveTo>
                                  <a:pt x="2227" y="14"/>
                                </a:moveTo>
                                <a:lnTo>
                                  <a:pt x="2167" y="14"/>
                                </a:lnTo>
                                <a:lnTo>
                                  <a:pt x="2167" y="0"/>
                                </a:lnTo>
                                <a:lnTo>
                                  <a:pt x="2227" y="0"/>
                                </a:lnTo>
                                <a:lnTo>
                                  <a:pt x="2227" y="14"/>
                                </a:lnTo>
                                <a:close/>
                                <a:moveTo>
                                  <a:pt x="2121" y="14"/>
                                </a:moveTo>
                                <a:lnTo>
                                  <a:pt x="2061" y="14"/>
                                </a:lnTo>
                                <a:lnTo>
                                  <a:pt x="2061" y="0"/>
                                </a:lnTo>
                                <a:lnTo>
                                  <a:pt x="2121" y="0"/>
                                </a:lnTo>
                                <a:lnTo>
                                  <a:pt x="2121" y="14"/>
                                </a:lnTo>
                                <a:close/>
                                <a:moveTo>
                                  <a:pt x="2016" y="14"/>
                                </a:moveTo>
                                <a:lnTo>
                                  <a:pt x="1956" y="14"/>
                                </a:lnTo>
                                <a:lnTo>
                                  <a:pt x="1956" y="0"/>
                                </a:lnTo>
                                <a:lnTo>
                                  <a:pt x="2016" y="0"/>
                                </a:lnTo>
                                <a:lnTo>
                                  <a:pt x="2016" y="14"/>
                                </a:lnTo>
                                <a:close/>
                                <a:moveTo>
                                  <a:pt x="1913" y="14"/>
                                </a:moveTo>
                                <a:lnTo>
                                  <a:pt x="1853" y="14"/>
                                </a:lnTo>
                                <a:lnTo>
                                  <a:pt x="1853" y="0"/>
                                </a:lnTo>
                                <a:lnTo>
                                  <a:pt x="1913" y="0"/>
                                </a:lnTo>
                                <a:lnTo>
                                  <a:pt x="1913" y="14"/>
                                </a:lnTo>
                                <a:close/>
                                <a:moveTo>
                                  <a:pt x="1807" y="14"/>
                                </a:moveTo>
                                <a:lnTo>
                                  <a:pt x="1747" y="14"/>
                                </a:lnTo>
                                <a:lnTo>
                                  <a:pt x="1747" y="0"/>
                                </a:lnTo>
                                <a:lnTo>
                                  <a:pt x="1807" y="0"/>
                                </a:lnTo>
                                <a:lnTo>
                                  <a:pt x="1807" y="14"/>
                                </a:lnTo>
                                <a:close/>
                                <a:moveTo>
                                  <a:pt x="1701" y="14"/>
                                </a:moveTo>
                                <a:lnTo>
                                  <a:pt x="1641" y="14"/>
                                </a:lnTo>
                                <a:lnTo>
                                  <a:pt x="1641" y="0"/>
                                </a:lnTo>
                                <a:lnTo>
                                  <a:pt x="1701" y="0"/>
                                </a:lnTo>
                                <a:lnTo>
                                  <a:pt x="1701" y="14"/>
                                </a:lnTo>
                                <a:close/>
                                <a:moveTo>
                                  <a:pt x="1596" y="14"/>
                                </a:moveTo>
                                <a:lnTo>
                                  <a:pt x="1536" y="14"/>
                                </a:lnTo>
                                <a:lnTo>
                                  <a:pt x="1536" y="0"/>
                                </a:lnTo>
                                <a:lnTo>
                                  <a:pt x="1596" y="0"/>
                                </a:lnTo>
                                <a:lnTo>
                                  <a:pt x="1596" y="14"/>
                                </a:lnTo>
                                <a:close/>
                                <a:moveTo>
                                  <a:pt x="1493" y="14"/>
                                </a:moveTo>
                                <a:lnTo>
                                  <a:pt x="1433" y="14"/>
                                </a:lnTo>
                                <a:lnTo>
                                  <a:pt x="1433" y="0"/>
                                </a:lnTo>
                                <a:lnTo>
                                  <a:pt x="1493" y="0"/>
                                </a:lnTo>
                                <a:lnTo>
                                  <a:pt x="1493" y="14"/>
                                </a:lnTo>
                                <a:close/>
                                <a:moveTo>
                                  <a:pt x="1387" y="14"/>
                                </a:moveTo>
                                <a:lnTo>
                                  <a:pt x="1327" y="14"/>
                                </a:lnTo>
                                <a:lnTo>
                                  <a:pt x="1327" y="0"/>
                                </a:lnTo>
                                <a:lnTo>
                                  <a:pt x="1387" y="0"/>
                                </a:lnTo>
                                <a:lnTo>
                                  <a:pt x="1387" y="14"/>
                                </a:lnTo>
                                <a:close/>
                                <a:moveTo>
                                  <a:pt x="1281" y="14"/>
                                </a:moveTo>
                                <a:lnTo>
                                  <a:pt x="1221" y="14"/>
                                </a:lnTo>
                                <a:lnTo>
                                  <a:pt x="1221" y="0"/>
                                </a:lnTo>
                                <a:lnTo>
                                  <a:pt x="1281" y="0"/>
                                </a:lnTo>
                                <a:lnTo>
                                  <a:pt x="1281" y="14"/>
                                </a:lnTo>
                                <a:close/>
                                <a:moveTo>
                                  <a:pt x="1176" y="14"/>
                                </a:moveTo>
                                <a:lnTo>
                                  <a:pt x="1116" y="14"/>
                                </a:lnTo>
                                <a:lnTo>
                                  <a:pt x="1116" y="0"/>
                                </a:lnTo>
                                <a:lnTo>
                                  <a:pt x="1176" y="0"/>
                                </a:lnTo>
                                <a:lnTo>
                                  <a:pt x="1176" y="14"/>
                                </a:lnTo>
                                <a:close/>
                                <a:moveTo>
                                  <a:pt x="1073" y="14"/>
                                </a:moveTo>
                                <a:lnTo>
                                  <a:pt x="1013" y="14"/>
                                </a:lnTo>
                                <a:lnTo>
                                  <a:pt x="1013" y="0"/>
                                </a:lnTo>
                                <a:lnTo>
                                  <a:pt x="1073" y="0"/>
                                </a:lnTo>
                                <a:lnTo>
                                  <a:pt x="1073" y="14"/>
                                </a:lnTo>
                                <a:close/>
                                <a:moveTo>
                                  <a:pt x="967" y="14"/>
                                </a:moveTo>
                                <a:lnTo>
                                  <a:pt x="907" y="14"/>
                                </a:lnTo>
                                <a:lnTo>
                                  <a:pt x="907" y="0"/>
                                </a:lnTo>
                                <a:lnTo>
                                  <a:pt x="967" y="0"/>
                                </a:lnTo>
                                <a:lnTo>
                                  <a:pt x="967" y="14"/>
                                </a:lnTo>
                                <a:close/>
                                <a:moveTo>
                                  <a:pt x="861" y="14"/>
                                </a:moveTo>
                                <a:lnTo>
                                  <a:pt x="801" y="14"/>
                                </a:lnTo>
                                <a:lnTo>
                                  <a:pt x="801" y="0"/>
                                </a:lnTo>
                                <a:lnTo>
                                  <a:pt x="861" y="0"/>
                                </a:lnTo>
                                <a:lnTo>
                                  <a:pt x="861" y="14"/>
                                </a:lnTo>
                                <a:close/>
                                <a:moveTo>
                                  <a:pt x="756" y="14"/>
                                </a:moveTo>
                                <a:lnTo>
                                  <a:pt x="696" y="14"/>
                                </a:lnTo>
                                <a:lnTo>
                                  <a:pt x="696" y="0"/>
                                </a:lnTo>
                                <a:lnTo>
                                  <a:pt x="756" y="0"/>
                                </a:lnTo>
                                <a:lnTo>
                                  <a:pt x="756" y="14"/>
                                </a:lnTo>
                                <a:close/>
                                <a:moveTo>
                                  <a:pt x="653" y="14"/>
                                </a:moveTo>
                                <a:lnTo>
                                  <a:pt x="593" y="14"/>
                                </a:lnTo>
                                <a:lnTo>
                                  <a:pt x="593" y="0"/>
                                </a:lnTo>
                                <a:lnTo>
                                  <a:pt x="653" y="0"/>
                                </a:lnTo>
                                <a:lnTo>
                                  <a:pt x="653" y="14"/>
                                </a:lnTo>
                                <a:close/>
                                <a:moveTo>
                                  <a:pt x="547" y="14"/>
                                </a:moveTo>
                                <a:lnTo>
                                  <a:pt x="487" y="14"/>
                                </a:lnTo>
                                <a:lnTo>
                                  <a:pt x="487" y="0"/>
                                </a:lnTo>
                                <a:lnTo>
                                  <a:pt x="547" y="0"/>
                                </a:lnTo>
                                <a:lnTo>
                                  <a:pt x="547" y="14"/>
                                </a:lnTo>
                                <a:close/>
                                <a:moveTo>
                                  <a:pt x="441" y="14"/>
                                </a:moveTo>
                                <a:lnTo>
                                  <a:pt x="381" y="14"/>
                                </a:lnTo>
                                <a:lnTo>
                                  <a:pt x="381" y="0"/>
                                </a:lnTo>
                                <a:lnTo>
                                  <a:pt x="441" y="0"/>
                                </a:lnTo>
                                <a:lnTo>
                                  <a:pt x="441" y="14"/>
                                </a:lnTo>
                                <a:close/>
                                <a:moveTo>
                                  <a:pt x="336" y="14"/>
                                </a:moveTo>
                                <a:lnTo>
                                  <a:pt x="276" y="14"/>
                                </a:lnTo>
                                <a:lnTo>
                                  <a:pt x="276" y="0"/>
                                </a:lnTo>
                                <a:lnTo>
                                  <a:pt x="336" y="0"/>
                                </a:lnTo>
                                <a:lnTo>
                                  <a:pt x="336" y="14"/>
                                </a:lnTo>
                                <a:close/>
                                <a:moveTo>
                                  <a:pt x="233" y="14"/>
                                </a:moveTo>
                                <a:lnTo>
                                  <a:pt x="173" y="14"/>
                                </a:lnTo>
                                <a:lnTo>
                                  <a:pt x="173" y="0"/>
                                </a:lnTo>
                                <a:lnTo>
                                  <a:pt x="233" y="0"/>
                                </a:lnTo>
                                <a:lnTo>
                                  <a:pt x="233" y="14"/>
                                </a:lnTo>
                                <a:close/>
                                <a:moveTo>
                                  <a:pt x="127" y="14"/>
                                </a:moveTo>
                                <a:lnTo>
                                  <a:pt x="67" y="14"/>
                                </a:lnTo>
                                <a:lnTo>
                                  <a:pt x="67" y="0"/>
                                </a:lnTo>
                                <a:lnTo>
                                  <a:pt x="127" y="0"/>
                                </a:lnTo>
                                <a:lnTo>
                                  <a:pt x="127" y="14"/>
                                </a:lnTo>
                                <a:close/>
                                <a:moveTo>
                                  <a:pt x="14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21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53"/>
                                </a:lnTo>
                                <a:close/>
                                <a:moveTo>
                                  <a:pt x="14" y="156"/>
                                </a:moveTo>
                                <a:lnTo>
                                  <a:pt x="0" y="156"/>
                                </a:lnTo>
                                <a:lnTo>
                                  <a:pt x="0" y="96"/>
                                </a:lnTo>
                                <a:lnTo>
                                  <a:pt x="14" y="96"/>
                                </a:lnTo>
                                <a:lnTo>
                                  <a:pt x="14" y="156"/>
                                </a:lnTo>
                                <a:close/>
                                <a:moveTo>
                                  <a:pt x="14" y="261"/>
                                </a:moveTo>
                                <a:lnTo>
                                  <a:pt x="0" y="261"/>
                                </a:lnTo>
                                <a:lnTo>
                                  <a:pt x="0" y="201"/>
                                </a:lnTo>
                                <a:lnTo>
                                  <a:pt x="14" y="201"/>
                                </a:lnTo>
                                <a:lnTo>
                                  <a:pt x="14" y="261"/>
                                </a:lnTo>
                                <a:close/>
                                <a:moveTo>
                                  <a:pt x="14" y="367"/>
                                </a:moveTo>
                                <a:lnTo>
                                  <a:pt x="0" y="367"/>
                                </a:lnTo>
                                <a:lnTo>
                                  <a:pt x="0" y="307"/>
                                </a:lnTo>
                                <a:lnTo>
                                  <a:pt x="14" y="307"/>
                                </a:lnTo>
                                <a:lnTo>
                                  <a:pt x="14" y="367"/>
                                </a:lnTo>
                                <a:close/>
                                <a:moveTo>
                                  <a:pt x="14" y="473"/>
                                </a:moveTo>
                                <a:lnTo>
                                  <a:pt x="0" y="473"/>
                                </a:lnTo>
                                <a:lnTo>
                                  <a:pt x="0" y="413"/>
                                </a:lnTo>
                                <a:lnTo>
                                  <a:pt x="14" y="413"/>
                                </a:lnTo>
                                <a:lnTo>
                                  <a:pt x="14" y="473"/>
                                </a:lnTo>
                                <a:close/>
                                <a:moveTo>
                                  <a:pt x="67" y="523"/>
                                </a:moveTo>
                                <a:lnTo>
                                  <a:pt x="7" y="523"/>
                                </a:lnTo>
                                <a:lnTo>
                                  <a:pt x="7" y="509"/>
                                </a:lnTo>
                                <a:lnTo>
                                  <a:pt x="67" y="509"/>
                                </a:lnTo>
                                <a:lnTo>
                                  <a:pt x="67" y="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Text Box 888"/>
                        <wps:cNvSpPr txBox="1">
                          <a:spLocks/>
                        </wps:cNvSpPr>
                        <wps:spPr bwMode="auto">
                          <a:xfrm>
                            <a:off x="2152" y="305"/>
                            <a:ext cx="7906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45E7" w:rsidRDefault="00A545E7" w:rsidP="00A545E7">
                              <w:pPr>
                                <w:spacing w:before="88"/>
                                <w:ind w:left="158"/>
                              </w:pPr>
                              <w:r>
                                <w:t>$ kubectl create -f config-</w:t>
                              </w:r>
                              <w:proofErr w:type="spellStart"/>
                              <w:r>
                                <w:t>map.yaml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83445F" id="Group 887" o:spid="_x0000_s1032" style="position:absolute;margin-left:107.65pt;margin-top:15.3pt;width:395.3pt;height:26.2pt;z-index:-251653120;mso-wrap-distance-left:0;mso-wrap-distance-right:0;mso-position-horizontal-relative:page" coordorigin="2153,306" coordsize="7906,5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">
                <v:shape id="AutoShape 889" o:spid="_x0000_s1033" style="position:absolute;left:2152;top:305;width:7906;height:524;visibility:visible;mso-wrap-style:square;v-text-anchor:top" coordsize="7906,5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" path="m173,523r-60,l113,509r60,l173,523xm276,523r-60,l216,509r60,l276,523xm381,523r-60,l321,509r60,l381,523xm487,523r-60,l427,509r60,l487,523xm593,523r-60,l533,509r60,l593,523xm698,523r-60,l638,509r60,l698,523xm801,523r-60,l741,509r60,l801,523xm907,523r-60,l847,509r60,l907,523xm1013,523r-60,l953,509r60,l1013,523xm1118,523r-60,l1058,509r60,l1118,523xm1221,523r-60,l1161,509r60,l1221,523xm1327,523r-60,l1267,509r60,l1327,523xm1433,523r-60,l1373,509r60,l1433,523xm1538,523r-60,l1478,509r60,l1538,523xm1641,523r-60,l1581,509r60,l1641,523xm1747,523r-60,l1687,509r60,l1747,523xm1853,523r-60,l1793,509r60,l1853,523xm1956,523r-60,l1896,509r60,l1956,523xm2061,523r-60,l2001,509r60,l2061,523xm2167,523r-60,l2107,509r60,l2167,523xm2273,523r-60,l2213,509r60,l2273,523xm2378,523r-62,l2316,509r62,l2378,523xm2481,523r-60,l2421,509r60,l2481,523xm2587,523r-60,l2527,509r60,l2587,523xm2693,523r-60,l2633,509r60,l2693,523xm2798,523r-60,l2738,509r60,l2798,523xm2901,523r-60,l2841,509r60,l2901,523xm3007,523r-60,l2947,509r60,l3007,523xm3113,523r-60,l3053,509r60,l3113,523xm3218,523r-60,l3158,509r60,l3218,523xm3321,523r-60,l3261,509r60,l3321,523xm3427,523r-60,l3367,509r60,l3427,523xm3533,523r-60,l3473,509r60,l3533,523xm3638,523r-60,l3578,509r60,l3638,523xm3741,523r-60,l3681,509r60,l3741,523xm3847,523r-60,l3787,509r60,l3847,523xm3953,523r-60,l3893,509r60,l3953,523xm4058,523r-60,l3998,509r60,l4058,523xm4161,523r-60,l4101,509r60,l4161,523xm4267,523r-60,l4207,509r60,l4267,523xm4373,523r-60,l4313,509r60,l4373,523xm4478,523r-60,l4418,509r60,l4478,523xm4581,523r-60,l4521,509r60,l4581,523xm4687,523r-60,l4627,509r60,l4687,523xm4793,523r-60,l4733,509r60,l4793,523xm4898,523r-60,l4838,509r60,l4898,523xm5001,523r-60,l4941,509r60,l5001,523xm5107,523r-60,l5047,509r60,l5107,523xm5213,523r-60,l5153,509r60,l5213,523xm5318,523r-60,l5258,509r60,l5318,523xm5421,523r-60,l5361,509r60,l5421,523xm5527,523r-60,l5467,509r60,l5527,523xm5633,523r-60,l5573,509r60,l5633,523xm5738,523r-60,l5678,509r60,l5738,523xm5841,523r-60,l5781,509r60,l5841,523xm5947,523r-60,l5887,509r60,l5947,523xm6053,523r-60,l5993,509r60,l6053,523xm6158,523r-60,l6098,509r60,l6158,523xm6261,523r-60,l6201,509r60,l6261,523xm6367,523r-60,l6307,509r60,l6367,523xm6473,523r-60,l6413,509r60,l6473,523xm6578,523r-60,l6518,509r60,l6578,523xm6681,523r-60,l6621,509r60,l6681,523xm6787,523r-60,l6727,509r60,l6787,523xm6893,523r-60,l6833,509r60,l6893,523xm6998,523r-60,l6938,509r60,l6998,523xm7101,523r-60,l7041,509r60,l7101,523xm7207,523r-60,l7147,509r60,l7207,523xm7313,523r-60,l7253,509r60,l7313,523xm7418,523r-60,l7358,509r60,l7418,523xm7521,523r-60,l7461,509r60,l7521,523xm7627,523r-60,l7567,509r60,l7627,523xm7733,523r-60,l7673,509r60,l7733,523xm7838,523r-60,l7778,509r60,l7838,523xm7905,523r-24,l7881,509r8,l7889,473r16,l7905,523xm7905,427r-16,l7889,367r16,l7905,427xm7905,321r-16,l7889,261r16,l7905,321xm7905,216r-16,l7889,156r16,l7905,216xm7905,113r-16,l7889,53r16,l7905,113xm7896,14r-60,l7836,r60,l7896,14xm7793,14r-60,l7733,r60,l7793,14xm7687,14r-60,l7627,r60,l7687,14xm7581,14r-60,l7521,r60,l7581,14xm7476,14r-60,l7416,r60,l7476,14xm7373,14r-60,l7313,r60,l7373,14xm7267,14r-60,l7207,r60,l7267,14xm7161,14r-60,l7101,r60,l7161,14xm7056,14r-60,l6996,r60,l7056,14xm6953,14r-60,l6893,r60,l6953,14xm6847,14r-60,l6787,r60,l6847,14xm6741,14r-60,l6681,r60,l6741,14xm6636,14r-60,l6576,r60,l6636,14xm6533,14r-60,l6473,r60,l6533,14xm6427,14r-60,l6367,r60,l6427,14xm6321,14r-60,l6261,r60,l6321,14xm6216,14r-60,l6156,r60,l6216,14xm6113,14r-60,l6053,r60,l6113,14xm6007,14r-60,l5947,r60,l6007,14xm5901,14r-60,l5841,r60,l5901,14xm5796,14r-60,l5736,r60,l5796,14xm5693,14r-60,l5633,r60,l5693,14xm5587,14r-60,l5527,r60,l5587,14xm5481,14r-60,l5421,r60,l5481,14xm5376,14r-60,l5316,r60,l5376,14xm5273,14r-60,l5213,r60,l5273,14xm5167,14r-60,l5107,r60,l5167,14xm5061,14r-60,l5001,r60,l5061,14xm4956,14r-60,l4896,r60,l4956,14xm4853,14r-60,l4793,r60,l4853,14xm4747,14r-60,l4687,r60,l4747,14xm4641,14r-60,l4581,r60,l4641,14xm4536,14r-60,l4476,r60,l4536,14xm4433,14r-60,l4373,r60,l4433,14xm4327,14r-60,l4267,r60,l4327,14xm4221,14r-60,l4161,r60,l4221,14xm4116,14r-60,l4056,r60,l4116,14xm4013,14r-60,l3953,r60,l4013,14xm3907,14r-60,l3847,r60,l3907,14xm3801,14r-60,l3741,r60,l3801,14xm3696,14r-60,l3636,r60,l3696,14xm3593,14r-60,l3533,r60,l3593,14xm3487,14r-60,l3427,r60,l3487,14xm3381,14r-60,l3321,r60,l3381,14xm3276,14r-60,l3216,r60,l3276,14xm3173,14r-60,l3113,r60,l3173,14xm3067,14r-60,l3007,r60,l3067,14xm2961,14r-60,l2901,r60,l2961,14xm2856,14r-60,l2796,r60,l2856,14xm2753,14r-60,l2693,r60,l2753,14xm2647,14r-60,l2587,r60,l2647,14xm2541,14r-60,l2481,r60,l2541,14xm2436,14r-60,l2376,r60,l2436,14xm2333,14r-60,l2273,r60,l2333,14xm2227,14r-60,l2167,r60,l2227,14xm2121,14r-60,l2061,r60,l2121,14xm2016,14r-60,l1956,r60,l2016,14xm1913,14r-60,l1853,r60,l1913,14xm1807,14r-60,l1747,r60,l1807,14xm1701,14r-60,l1641,r60,l1701,14xm1596,14r-60,l1536,r60,l1596,14xm1493,14r-60,l1433,r60,l1493,14xm1387,14r-60,l1327,r60,l1387,14xm1281,14r-60,l1221,r60,l1281,14xm1176,14r-60,l1116,r60,l1176,14xm1073,14r-60,l1013,r60,l1073,14xm967,14r-60,l907,r60,l967,14xm861,14r-60,l801,r60,l861,14xm756,14r-60,l696,r60,l756,14xm653,14r-60,l593,r60,l653,14xm547,14r-60,l487,r60,l547,14xm441,14r-60,l381,r60,l441,14xm336,14r-60,l276,r60,l336,14xm233,14r-60,l173,r60,l233,14xm127,14r-60,l67,r60,l127,14xm14,53l,53,,,21,r,14l14,14r,39xm14,156l,156,,96r14,l14,156xm14,261l,261,,201r14,l14,261xm14,367l,367,,307r14,l14,367xm14,473l,473,,413r14,l14,473xm67,523r-60,l7,509r60,l67,523xe" fillcolor="black" stroked="f">
                  <v:path arrowok="t" o:connecttype="custom" o:connectlocs="321,815;698,829;907,815;1161,829;1433,829;1687,815;2061,829;2273,815;2527,829;2798,829;3053,815;3427,829;3638,815;3893,829;4161,829;4418,815;4793,829;5001,815;5258,829;5527,829;5781,815;6158,829;6367,815;6621,829;6893,829;7147,815;7521,829;7733,815;7905,829;7889,462;7793,320;7581,306;7207,320;7056,320;6681,306;6427,320;6216,306;5841,320;5693,320;5316,306;5061,320;4853,306;4476,320;4327,320;3953,306;3696,320;3487,306;3113,320;2961,320;2587,306;2333,320;2121,306;1747,320;1596,320;1221,306;967,320;756,306;381,320;233,320;14,462;14,613" o:connectangles="0,0,0,0,0,0,0,0,0,0,0,0,0,0,0,0,0,0,0,0,0,0,0,0,0,0,0,0,0,0,0,0,0,0,0,0,0,0,0,0,0,0,0,0,0,0,0,0,0,0,0,0,0,0,0,0,0,0,0,0,0"/>
                </v:shape>
                <v:shape id="Text Box 888" o:spid="_x0000_s1034" type="#_x0000_t202" style="position:absolute;left:2152;top:305;width:7906;height: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545E7" w:rsidRDefault="00A545E7" w:rsidP="00A545E7">
                        <w:pPr>
                          <w:spacing w:before="88"/>
                          <w:ind w:left="158"/>
                        </w:pPr>
                        <w:r>
                          <w:t>$ kubectl create -f config-</w:t>
                        </w:r>
                        <w:proofErr w:type="spellStart"/>
                        <w:r>
                          <w:t>map.yaml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56179DBE" wp14:editId="630B6FCB">
                <wp:simplePos x="0" y="0"/>
                <wp:positionH relativeFrom="page">
                  <wp:posOffset>1380490</wp:posOffset>
                </wp:positionH>
                <wp:positionV relativeFrom="paragraph">
                  <wp:posOffset>749935</wp:posOffset>
                </wp:positionV>
                <wp:extent cx="5013960" cy="444500"/>
                <wp:effectExtent l="0" t="0" r="0" b="0"/>
                <wp:wrapTopAndBottom/>
                <wp:docPr id="964" name="Group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3960" cy="444500"/>
                          <a:chOff x="2174" y="1181"/>
                          <a:chExt cx="7896" cy="700"/>
                        </a:xfrm>
                      </wpg:grpSpPr>
                      <pic:pic xmlns:pic="http://schemas.openxmlformats.org/drawingml/2006/picture">
                        <pic:nvPicPr>
                          <pic:cNvPr id="965" name="Picture 886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1193"/>
                            <a:ext cx="6628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6" name="Freeform 885"/>
                        <wps:cNvSpPr>
                          <a:spLocks/>
                        </wps:cNvSpPr>
                        <wps:spPr bwMode="auto">
                          <a:xfrm>
                            <a:off x="2174" y="1181"/>
                            <a:ext cx="7897" cy="700"/>
                          </a:xfrm>
                          <a:custGeom>
                            <a:avLst/>
                            <a:gdLst>
                              <a:gd name="T0" fmla="+- 0 10070 2174"/>
                              <a:gd name="T1" fmla="*/ T0 w 7897"/>
                              <a:gd name="T2" fmla="+- 0 1181 1181"/>
                              <a:gd name="T3" fmla="*/ 1181 h 700"/>
                              <a:gd name="T4" fmla="+- 0 10054 2174"/>
                              <a:gd name="T5" fmla="*/ T4 w 7897"/>
                              <a:gd name="T6" fmla="+- 0 1181 1181"/>
                              <a:gd name="T7" fmla="*/ 1181 h 700"/>
                              <a:gd name="T8" fmla="+- 0 10054 2174"/>
                              <a:gd name="T9" fmla="*/ T8 w 7897"/>
                              <a:gd name="T10" fmla="+- 0 1197 1181"/>
                              <a:gd name="T11" fmla="*/ 1197 h 700"/>
                              <a:gd name="T12" fmla="+- 0 10054 2174"/>
                              <a:gd name="T13" fmla="*/ T12 w 7897"/>
                              <a:gd name="T14" fmla="+- 0 1865 1181"/>
                              <a:gd name="T15" fmla="*/ 1865 h 700"/>
                              <a:gd name="T16" fmla="+- 0 2191 2174"/>
                              <a:gd name="T17" fmla="*/ T16 w 7897"/>
                              <a:gd name="T18" fmla="+- 0 1865 1181"/>
                              <a:gd name="T19" fmla="*/ 1865 h 700"/>
                              <a:gd name="T20" fmla="+- 0 2191 2174"/>
                              <a:gd name="T21" fmla="*/ T20 w 7897"/>
                              <a:gd name="T22" fmla="+- 0 1866 1181"/>
                              <a:gd name="T23" fmla="*/ 1866 h 700"/>
                              <a:gd name="T24" fmla="+- 0 2182 2174"/>
                              <a:gd name="T25" fmla="*/ T24 w 7897"/>
                              <a:gd name="T26" fmla="+- 0 1866 1181"/>
                              <a:gd name="T27" fmla="*/ 1866 h 700"/>
                              <a:gd name="T28" fmla="+- 0 2182 2174"/>
                              <a:gd name="T29" fmla="*/ T28 w 7897"/>
                              <a:gd name="T30" fmla="+- 0 1865 1181"/>
                              <a:gd name="T31" fmla="*/ 1865 h 700"/>
                              <a:gd name="T32" fmla="+- 0 2191 2174"/>
                              <a:gd name="T33" fmla="*/ T32 w 7897"/>
                              <a:gd name="T34" fmla="+- 0 1865 1181"/>
                              <a:gd name="T35" fmla="*/ 1865 h 700"/>
                              <a:gd name="T36" fmla="+- 0 2191 2174"/>
                              <a:gd name="T37" fmla="*/ T36 w 7897"/>
                              <a:gd name="T38" fmla="+- 0 1197 1181"/>
                              <a:gd name="T39" fmla="*/ 1197 h 700"/>
                              <a:gd name="T40" fmla="+- 0 10054 2174"/>
                              <a:gd name="T41" fmla="*/ T40 w 7897"/>
                              <a:gd name="T42" fmla="+- 0 1197 1181"/>
                              <a:gd name="T43" fmla="*/ 1197 h 700"/>
                              <a:gd name="T44" fmla="+- 0 10054 2174"/>
                              <a:gd name="T45" fmla="*/ T44 w 7897"/>
                              <a:gd name="T46" fmla="+- 0 1181 1181"/>
                              <a:gd name="T47" fmla="*/ 1181 h 700"/>
                              <a:gd name="T48" fmla="+- 0 2174 2174"/>
                              <a:gd name="T49" fmla="*/ T48 w 7897"/>
                              <a:gd name="T50" fmla="+- 0 1181 1181"/>
                              <a:gd name="T51" fmla="*/ 1181 h 700"/>
                              <a:gd name="T52" fmla="+- 0 2174 2174"/>
                              <a:gd name="T53" fmla="*/ T52 w 7897"/>
                              <a:gd name="T54" fmla="+- 0 1197 1181"/>
                              <a:gd name="T55" fmla="*/ 1197 h 700"/>
                              <a:gd name="T56" fmla="+- 0 2174 2174"/>
                              <a:gd name="T57" fmla="*/ T56 w 7897"/>
                              <a:gd name="T58" fmla="+- 0 1865 1181"/>
                              <a:gd name="T59" fmla="*/ 1865 h 700"/>
                              <a:gd name="T60" fmla="+- 0 2174 2174"/>
                              <a:gd name="T61" fmla="*/ T60 w 7897"/>
                              <a:gd name="T62" fmla="+- 0 1873 1181"/>
                              <a:gd name="T63" fmla="*/ 1873 h 700"/>
                              <a:gd name="T64" fmla="+- 0 2174 2174"/>
                              <a:gd name="T65" fmla="*/ T64 w 7897"/>
                              <a:gd name="T66" fmla="+- 0 1881 1181"/>
                              <a:gd name="T67" fmla="*/ 1881 h 700"/>
                              <a:gd name="T68" fmla="+- 0 10070 2174"/>
                              <a:gd name="T69" fmla="*/ T68 w 7897"/>
                              <a:gd name="T70" fmla="+- 0 1881 1181"/>
                              <a:gd name="T71" fmla="*/ 1881 h 700"/>
                              <a:gd name="T72" fmla="+- 0 10070 2174"/>
                              <a:gd name="T73" fmla="*/ T72 w 7897"/>
                              <a:gd name="T74" fmla="+- 0 1873 1181"/>
                              <a:gd name="T75" fmla="*/ 1873 h 700"/>
                              <a:gd name="T76" fmla="+- 0 10070 2174"/>
                              <a:gd name="T77" fmla="*/ T76 w 7897"/>
                              <a:gd name="T78" fmla="+- 0 1865 1181"/>
                              <a:gd name="T79" fmla="*/ 1865 h 700"/>
                              <a:gd name="T80" fmla="+- 0 10070 2174"/>
                              <a:gd name="T81" fmla="*/ T80 w 7897"/>
                              <a:gd name="T82" fmla="+- 0 1197 1181"/>
                              <a:gd name="T83" fmla="*/ 1197 h 700"/>
                              <a:gd name="T84" fmla="+- 0 10070 2174"/>
                              <a:gd name="T85" fmla="*/ T84 w 7897"/>
                              <a:gd name="T86" fmla="+- 0 1181 1181"/>
                              <a:gd name="T87" fmla="*/ 1181 h 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897" h="700">
                                <a:moveTo>
                                  <a:pt x="7896" y="0"/>
                                </a:moveTo>
                                <a:lnTo>
                                  <a:pt x="7880" y="0"/>
                                </a:lnTo>
                                <a:lnTo>
                                  <a:pt x="7880" y="16"/>
                                </a:lnTo>
                                <a:lnTo>
                                  <a:pt x="7880" y="684"/>
                                </a:lnTo>
                                <a:lnTo>
                                  <a:pt x="17" y="684"/>
                                </a:lnTo>
                                <a:lnTo>
                                  <a:pt x="17" y="685"/>
                                </a:lnTo>
                                <a:lnTo>
                                  <a:pt x="8" y="685"/>
                                </a:lnTo>
                                <a:lnTo>
                                  <a:pt x="8" y="684"/>
                                </a:lnTo>
                                <a:lnTo>
                                  <a:pt x="17" y="684"/>
                                </a:lnTo>
                                <a:lnTo>
                                  <a:pt x="17" y="16"/>
                                </a:lnTo>
                                <a:lnTo>
                                  <a:pt x="7880" y="16"/>
                                </a:lnTo>
                                <a:lnTo>
                                  <a:pt x="78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684"/>
                                </a:lnTo>
                                <a:lnTo>
                                  <a:pt x="0" y="692"/>
                                </a:lnTo>
                                <a:lnTo>
                                  <a:pt x="0" y="700"/>
                                </a:lnTo>
                                <a:lnTo>
                                  <a:pt x="7896" y="700"/>
                                </a:lnTo>
                                <a:lnTo>
                                  <a:pt x="7896" y="692"/>
                                </a:lnTo>
                                <a:lnTo>
                                  <a:pt x="7896" y="684"/>
                                </a:lnTo>
                                <a:lnTo>
                                  <a:pt x="7896" y="16"/>
                                </a:lnTo>
                                <a:lnTo>
                                  <a:pt x="7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E3E71" id="Group 884" o:spid="_x0000_s1026" style="position:absolute;margin-left:108.7pt;margin-top:59.05pt;width:394.8pt;height:35pt;z-index:-251652096;mso-wrap-distance-left:0;mso-wrap-distance-right:0;mso-position-horizontal-relative:page" coordorigin="2174,1181" coordsize="7896,70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">
                <v:shape id="Picture 886" o:spid="_x0000_s1027" type="#_x0000_t75" style="position:absolute;left:2188;top:1193;width:6628;height:6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">
                  <v:imagedata r:id="rId13" o:title=""/>
                  <v:path arrowok="t"/>
                  <o:lock v:ext="edit" aspectratio="f"/>
                </v:shape>
                <v:shape id="Freeform 885" o:spid="_x0000_s1028" style="position:absolute;left:2174;top:1181;width:7897;height:700;visibility:visible;mso-wrap-style:square;v-text-anchor:top" coordsize="7897,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" path="m7896,r-16,l7880,16r,668l17,684r,1l8,685r,-1l17,684,17,16r7863,l7880,,,,,16,,684r,8l,700r7896,l7896,692r,-8l7896,16r,-16xe" fillcolor="black" stroked="f">
                  <v:path arrowok="t" o:connecttype="custom" o:connectlocs="7896,1181;7880,1181;7880,1197;7880,1865;17,1865;17,1866;8,1866;8,1865;17,1865;17,1197;7880,1197;7880,1181;0,1181;0,1197;0,1865;0,1873;0,1881;7896,1881;7896,1873;7896,1865;7896,1197;7896,1181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A545E7" w:rsidRDefault="00A545E7" w:rsidP="00A545E7">
      <w:pPr>
        <w:pStyle w:val="BodyText0"/>
        <w:spacing w:before="3"/>
        <w:rPr>
          <w:sz w:val="23"/>
        </w:rPr>
      </w:pPr>
    </w:p>
    <w:p w:rsidR="00A545E7" w:rsidRDefault="00A545E7" w:rsidP="00A545E7">
      <w:pPr>
        <w:pStyle w:val="BodyText0"/>
        <w:spacing w:before="10"/>
        <w:rPr>
          <w:sz w:val="23"/>
        </w:rPr>
      </w:pPr>
    </w:p>
    <w:p w:rsidR="00A545E7" w:rsidRDefault="00A545E7" w:rsidP="00A545E7">
      <w:pPr>
        <w:pStyle w:val="ListParagraph"/>
        <w:widowControl w:val="0"/>
        <w:numPr>
          <w:ilvl w:val="0"/>
          <w:numId w:val="37"/>
        </w:numPr>
        <w:tabs>
          <w:tab w:val="left" w:pos="1261"/>
        </w:tabs>
        <w:autoSpaceDE w:val="0"/>
        <w:autoSpaceDN w:val="0"/>
        <w:contextualSpacing w:val="0"/>
        <w:rPr>
          <w:sz w:val="24"/>
        </w:rPr>
      </w:pPr>
      <w:r>
        <w:rPr>
          <w:sz w:val="24"/>
        </w:rPr>
        <w:t xml:space="preserve">Create a pod that uses the </w:t>
      </w:r>
      <w:proofErr w:type="spellStart"/>
      <w:r>
        <w:rPr>
          <w:sz w:val="24"/>
        </w:rPr>
        <w:t>ConfigMap</w:t>
      </w:r>
      <w:proofErr w:type="spellEnd"/>
      <w:r>
        <w:rPr>
          <w:sz w:val="24"/>
        </w:rPr>
        <w:t xml:space="preserve"> using the content given</w:t>
      </w:r>
      <w:r>
        <w:rPr>
          <w:spacing w:val="-24"/>
          <w:sz w:val="24"/>
        </w:rPr>
        <w:t xml:space="preserve"> </w:t>
      </w:r>
      <w:r>
        <w:rPr>
          <w:sz w:val="24"/>
        </w:rPr>
        <w:t>below</w:t>
      </w:r>
    </w:p>
    <w:p w:rsidR="00A545E7" w:rsidRDefault="00A545E7" w:rsidP="00A545E7">
      <w:pPr>
        <w:pStyle w:val="BodyText0"/>
        <w:spacing w:before="7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48CC9C8E" wp14:editId="6C9EDD4F">
                <wp:simplePos x="0" y="0"/>
                <wp:positionH relativeFrom="page">
                  <wp:posOffset>1367155</wp:posOffset>
                </wp:positionH>
                <wp:positionV relativeFrom="paragraph">
                  <wp:posOffset>192405</wp:posOffset>
                </wp:positionV>
                <wp:extent cx="5009515" cy="295910"/>
                <wp:effectExtent l="12700" t="0" r="0" b="0"/>
                <wp:wrapTopAndBottom/>
                <wp:docPr id="961" name="Group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9515" cy="295910"/>
                          <a:chOff x="2153" y="303"/>
                          <a:chExt cx="7889" cy="466"/>
                        </a:xfrm>
                      </wpg:grpSpPr>
                      <wps:wsp>
                        <wps:cNvPr id="962" name="AutoShape 883"/>
                        <wps:cNvSpPr>
                          <a:spLocks/>
                        </wps:cNvSpPr>
                        <wps:spPr bwMode="auto">
                          <a:xfrm>
                            <a:off x="2152" y="303"/>
                            <a:ext cx="7889" cy="466"/>
                          </a:xfrm>
                          <a:custGeom>
                            <a:avLst/>
                            <a:gdLst>
                              <a:gd name="T0" fmla="+- 0 2474 2153"/>
                              <a:gd name="T1" fmla="*/ T0 w 7889"/>
                              <a:gd name="T2" fmla="+- 0 754 303"/>
                              <a:gd name="T3" fmla="*/ 754 h 466"/>
                              <a:gd name="T4" fmla="+- 0 2851 2153"/>
                              <a:gd name="T5" fmla="*/ T4 w 7889"/>
                              <a:gd name="T6" fmla="+- 0 769 303"/>
                              <a:gd name="T7" fmla="*/ 769 h 466"/>
                              <a:gd name="T8" fmla="+- 0 3060 2153"/>
                              <a:gd name="T9" fmla="*/ T8 w 7889"/>
                              <a:gd name="T10" fmla="+- 0 754 303"/>
                              <a:gd name="T11" fmla="*/ 754 h 466"/>
                              <a:gd name="T12" fmla="+- 0 3314 2153"/>
                              <a:gd name="T13" fmla="*/ T12 w 7889"/>
                              <a:gd name="T14" fmla="+- 0 769 303"/>
                              <a:gd name="T15" fmla="*/ 769 h 466"/>
                              <a:gd name="T16" fmla="+- 0 3586 2153"/>
                              <a:gd name="T17" fmla="*/ T16 w 7889"/>
                              <a:gd name="T18" fmla="+- 0 769 303"/>
                              <a:gd name="T19" fmla="*/ 769 h 466"/>
                              <a:gd name="T20" fmla="+- 0 3840 2153"/>
                              <a:gd name="T21" fmla="*/ T20 w 7889"/>
                              <a:gd name="T22" fmla="+- 0 754 303"/>
                              <a:gd name="T23" fmla="*/ 754 h 466"/>
                              <a:gd name="T24" fmla="+- 0 4214 2153"/>
                              <a:gd name="T25" fmla="*/ T24 w 7889"/>
                              <a:gd name="T26" fmla="+- 0 769 303"/>
                              <a:gd name="T27" fmla="*/ 769 h 466"/>
                              <a:gd name="T28" fmla="+- 0 4426 2153"/>
                              <a:gd name="T29" fmla="*/ T28 w 7889"/>
                              <a:gd name="T30" fmla="+- 0 754 303"/>
                              <a:gd name="T31" fmla="*/ 754 h 466"/>
                              <a:gd name="T32" fmla="+- 0 4680 2153"/>
                              <a:gd name="T33" fmla="*/ T32 w 7889"/>
                              <a:gd name="T34" fmla="+- 0 769 303"/>
                              <a:gd name="T35" fmla="*/ 769 h 466"/>
                              <a:gd name="T36" fmla="+- 0 4951 2153"/>
                              <a:gd name="T37" fmla="*/ T36 w 7889"/>
                              <a:gd name="T38" fmla="+- 0 769 303"/>
                              <a:gd name="T39" fmla="*/ 769 h 466"/>
                              <a:gd name="T40" fmla="+- 0 5206 2153"/>
                              <a:gd name="T41" fmla="*/ T40 w 7889"/>
                              <a:gd name="T42" fmla="+- 0 754 303"/>
                              <a:gd name="T43" fmla="*/ 754 h 466"/>
                              <a:gd name="T44" fmla="+- 0 5580 2153"/>
                              <a:gd name="T45" fmla="*/ T44 w 7889"/>
                              <a:gd name="T46" fmla="+- 0 769 303"/>
                              <a:gd name="T47" fmla="*/ 769 h 466"/>
                              <a:gd name="T48" fmla="+- 0 5791 2153"/>
                              <a:gd name="T49" fmla="*/ T48 w 7889"/>
                              <a:gd name="T50" fmla="+- 0 754 303"/>
                              <a:gd name="T51" fmla="*/ 754 h 466"/>
                              <a:gd name="T52" fmla="+- 0 6046 2153"/>
                              <a:gd name="T53" fmla="*/ T52 w 7889"/>
                              <a:gd name="T54" fmla="+- 0 769 303"/>
                              <a:gd name="T55" fmla="*/ 769 h 466"/>
                              <a:gd name="T56" fmla="+- 0 6314 2153"/>
                              <a:gd name="T57" fmla="*/ T56 w 7889"/>
                              <a:gd name="T58" fmla="+- 0 769 303"/>
                              <a:gd name="T59" fmla="*/ 769 h 466"/>
                              <a:gd name="T60" fmla="+- 0 6571 2153"/>
                              <a:gd name="T61" fmla="*/ T60 w 7889"/>
                              <a:gd name="T62" fmla="+- 0 754 303"/>
                              <a:gd name="T63" fmla="*/ 754 h 466"/>
                              <a:gd name="T64" fmla="+- 0 6946 2153"/>
                              <a:gd name="T65" fmla="*/ T64 w 7889"/>
                              <a:gd name="T66" fmla="+- 0 769 303"/>
                              <a:gd name="T67" fmla="*/ 769 h 466"/>
                              <a:gd name="T68" fmla="+- 0 7154 2153"/>
                              <a:gd name="T69" fmla="*/ T68 w 7889"/>
                              <a:gd name="T70" fmla="+- 0 754 303"/>
                              <a:gd name="T71" fmla="*/ 754 h 466"/>
                              <a:gd name="T72" fmla="+- 0 7411 2153"/>
                              <a:gd name="T73" fmla="*/ T72 w 7889"/>
                              <a:gd name="T74" fmla="+- 0 769 303"/>
                              <a:gd name="T75" fmla="*/ 769 h 466"/>
                              <a:gd name="T76" fmla="+- 0 7680 2153"/>
                              <a:gd name="T77" fmla="*/ T76 w 7889"/>
                              <a:gd name="T78" fmla="+- 0 769 303"/>
                              <a:gd name="T79" fmla="*/ 769 h 466"/>
                              <a:gd name="T80" fmla="+- 0 7934 2153"/>
                              <a:gd name="T81" fmla="*/ T80 w 7889"/>
                              <a:gd name="T82" fmla="+- 0 754 303"/>
                              <a:gd name="T83" fmla="*/ 754 h 466"/>
                              <a:gd name="T84" fmla="+- 0 8309 2153"/>
                              <a:gd name="T85" fmla="*/ T84 w 7889"/>
                              <a:gd name="T86" fmla="+- 0 769 303"/>
                              <a:gd name="T87" fmla="*/ 769 h 466"/>
                              <a:gd name="T88" fmla="+- 0 8520 2153"/>
                              <a:gd name="T89" fmla="*/ T88 w 7889"/>
                              <a:gd name="T90" fmla="+- 0 754 303"/>
                              <a:gd name="T91" fmla="*/ 754 h 466"/>
                              <a:gd name="T92" fmla="+- 0 8774 2153"/>
                              <a:gd name="T93" fmla="*/ T92 w 7889"/>
                              <a:gd name="T94" fmla="+- 0 769 303"/>
                              <a:gd name="T95" fmla="*/ 769 h 466"/>
                              <a:gd name="T96" fmla="+- 0 9046 2153"/>
                              <a:gd name="T97" fmla="*/ T96 w 7889"/>
                              <a:gd name="T98" fmla="+- 0 769 303"/>
                              <a:gd name="T99" fmla="*/ 769 h 466"/>
                              <a:gd name="T100" fmla="+- 0 9300 2153"/>
                              <a:gd name="T101" fmla="*/ T100 w 7889"/>
                              <a:gd name="T102" fmla="+- 0 754 303"/>
                              <a:gd name="T103" fmla="*/ 754 h 466"/>
                              <a:gd name="T104" fmla="+- 0 9674 2153"/>
                              <a:gd name="T105" fmla="*/ T104 w 7889"/>
                              <a:gd name="T106" fmla="+- 0 769 303"/>
                              <a:gd name="T107" fmla="*/ 769 h 466"/>
                              <a:gd name="T108" fmla="+- 0 9886 2153"/>
                              <a:gd name="T109" fmla="*/ T108 w 7889"/>
                              <a:gd name="T110" fmla="+- 0 754 303"/>
                              <a:gd name="T111" fmla="*/ 754 h 466"/>
                              <a:gd name="T112" fmla="+- 0 10034 2153"/>
                              <a:gd name="T113" fmla="*/ T112 w 7889"/>
                              <a:gd name="T114" fmla="+- 0 762 303"/>
                              <a:gd name="T115" fmla="*/ 762 h 466"/>
                              <a:gd name="T116" fmla="+- 0 10027 2153"/>
                              <a:gd name="T117" fmla="*/ T116 w 7889"/>
                              <a:gd name="T118" fmla="+- 0 490 303"/>
                              <a:gd name="T119" fmla="*/ 490 h 466"/>
                              <a:gd name="T120" fmla="+- 0 10042 2153"/>
                              <a:gd name="T121" fmla="*/ T120 w 7889"/>
                              <a:gd name="T122" fmla="+- 0 303 303"/>
                              <a:gd name="T123" fmla="*/ 303 h 466"/>
                              <a:gd name="T124" fmla="+- 0 9691 2153"/>
                              <a:gd name="T125" fmla="*/ T124 w 7889"/>
                              <a:gd name="T126" fmla="+- 0 318 303"/>
                              <a:gd name="T127" fmla="*/ 318 h 466"/>
                              <a:gd name="T128" fmla="+- 0 9540 2153"/>
                              <a:gd name="T129" fmla="*/ T128 w 7889"/>
                              <a:gd name="T130" fmla="+- 0 318 303"/>
                              <a:gd name="T131" fmla="*/ 318 h 466"/>
                              <a:gd name="T132" fmla="+- 0 9166 2153"/>
                              <a:gd name="T133" fmla="*/ T132 w 7889"/>
                              <a:gd name="T134" fmla="+- 0 303 303"/>
                              <a:gd name="T135" fmla="*/ 303 h 466"/>
                              <a:gd name="T136" fmla="+- 0 8911 2153"/>
                              <a:gd name="T137" fmla="*/ T136 w 7889"/>
                              <a:gd name="T138" fmla="+- 0 318 303"/>
                              <a:gd name="T139" fmla="*/ 318 h 466"/>
                              <a:gd name="T140" fmla="+- 0 8700 2153"/>
                              <a:gd name="T141" fmla="*/ T140 w 7889"/>
                              <a:gd name="T142" fmla="+- 0 303 303"/>
                              <a:gd name="T143" fmla="*/ 303 h 466"/>
                              <a:gd name="T144" fmla="+- 0 8326 2153"/>
                              <a:gd name="T145" fmla="*/ T144 w 7889"/>
                              <a:gd name="T146" fmla="+- 0 318 303"/>
                              <a:gd name="T147" fmla="*/ 318 h 466"/>
                              <a:gd name="T148" fmla="+- 0 8174 2153"/>
                              <a:gd name="T149" fmla="*/ T148 w 7889"/>
                              <a:gd name="T150" fmla="+- 0 318 303"/>
                              <a:gd name="T151" fmla="*/ 318 h 466"/>
                              <a:gd name="T152" fmla="+- 0 7800 2153"/>
                              <a:gd name="T153" fmla="*/ T152 w 7889"/>
                              <a:gd name="T154" fmla="+- 0 303 303"/>
                              <a:gd name="T155" fmla="*/ 303 h 466"/>
                              <a:gd name="T156" fmla="+- 0 7546 2153"/>
                              <a:gd name="T157" fmla="*/ T156 w 7889"/>
                              <a:gd name="T158" fmla="+- 0 318 303"/>
                              <a:gd name="T159" fmla="*/ 318 h 466"/>
                              <a:gd name="T160" fmla="+- 0 7334 2153"/>
                              <a:gd name="T161" fmla="*/ T160 w 7889"/>
                              <a:gd name="T162" fmla="+- 0 303 303"/>
                              <a:gd name="T163" fmla="*/ 303 h 466"/>
                              <a:gd name="T164" fmla="+- 0 6960 2153"/>
                              <a:gd name="T165" fmla="*/ T164 w 7889"/>
                              <a:gd name="T166" fmla="+- 0 318 303"/>
                              <a:gd name="T167" fmla="*/ 318 h 466"/>
                              <a:gd name="T168" fmla="+- 0 6811 2153"/>
                              <a:gd name="T169" fmla="*/ T168 w 7889"/>
                              <a:gd name="T170" fmla="+- 0 318 303"/>
                              <a:gd name="T171" fmla="*/ 318 h 466"/>
                              <a:gd name="T172" fmla="+- 0 6434 2153"/>
                              <a:gd name="T173" fmla="*/ T172 w 7889"/>
                              <a:gd name="T174" fmla="+- 0 303 303"/>
                              <a:gd name="T175" fmla="*/ 303 h 466"/>
                              <a:gd name="T176" fmla="+- 0 6180 2153"/>
                              <a:gd name="T177" fmla="*/ T176 w 7889"/>
                              <a:gd name="T178" fmla="+- 0 318 303"/>
                              <a:gd name="T179" fmla="*/ 318 h 466"/>
                              <a:gd name="T180" fmla="+- 0 5969 2153"/>
                              <a:gd name="T181" fmla="*/ T180 w 7889"/>
                              <a:gd name="T182" fmla="+- 0 303 303"/>
                              <a:gd name="T183" fmla="*/ 303 h 466"/>
                              <a:gd name="T184" fmla="+- 0 5594 2153"/>
                              <a:gd name="T185" fmla="*/ T184 w 7889"/>
                              <a:gd name="T186" fmla="+- 0 318 303"/>
                              <a:gd name="T187" fmla="*/ 318 h 466"/>
                              <a:gd name="T188" fmla="+- 0 5446 2153"/>
                              <a:gd name="T189" fmla="*/ T188 w 7889"/>
                              <a:gd name="T190" fmla="+- 0 318 303"/>
                              <a:gd name="T191" fmla="*/ 318 h 466"/>
                              <a:gd name="T192" fmla="+- 0 5071 2153"/>
                              <a:gd name="T193" fmla="*/ T192 w 7889"/>
                              <a:gd name="T194" fmla="+- 0 303 303"/>
                              <a:gd name="T195" fmla="*/ 303 h 466"/>
                              <a:gd name="T196" fmla="+- 0 4814 2153"/>
                              <a:gd name="T197" fmla="*/ T196 w 7889"/>
                              <a:gd name="T198" fmla="+- 0 318 303"/>
                              <a:gd name="T199" fmla="*/ 318 h 466"/>
                              <a:gd name="T200" fmla="+- 0 4606 2153"/>
                              <a:gd name="T201" fmla="*/ T200 w 7889"/>
                              <a:gd name="T202" fmla="+- 0 303 303"/>
                              <a:gd name="T203" fmla="*/ 303 h 466"/>
                              <a:gd name="T204" fmla="+- 0 4231 2153"/>
                              <a:gd name="T205" fmla="*/ T204 w 7889"/>
                              <a:gd name="T206" fmla="+- 0 318 303"/>
                              <a:gd name="T207" fmla="*/ 318 h 466"/>
                              <a:gd name="T208" fmla="+- 0 4080 2153"/>
                              <a:gd name="T209" fmla="*/ T208 w 7889"/>
                              <a:gd name="T210" fmla="+- 0 318 303"/>
                              <a:gd name="T211" fmla="*/ 318 h 466"/>
                              <a:gd name="T212" fmla="+- 0 3706 2153"/>
                              <a:gd name="T213" fmla="*/ T212 w 7889"/>
                              <a:gd name="T214" fmla="+- 0 303 303"/>
                              <a:gd name="T215" fmla="*/ 303 h 466"/>
                              <a:gd name="T216" fmla="+- 0 3451 2153"/>
                              <a:gd name="T217" fmla="*/ T216 w 7889"/>
                              <a:gd name="T218" fmla="+- 0 318 303"/>
                              <a:gd name="T219" fmla="*/ 318 h 466"/>
                              <a:gd name="T220" fmla="+- 0 3240 2153"/>
                              <a:gd name="T221" fmla="*/ T220 w 7889"/>
                              <a:gd name="T222" fmla="+- 0 303 303"/>
                              <a:gd name="T223" fmla="*/ 303 h 466"/>
                              <a:gd name="T224" fmla="+- 0 2866 2153"/>
                              <a:gd name="T225" fmla="*/ T224 w 7889"/>
                              <a:gd name="T226" fmla="+- 0 318 303"/>
                              <a:gd name="T227" fmla="*/ 318 h 466"/>
                              <a:gd name="T228" fmla="+- 0 2714 2153"/>
                              <a:gd name="T229" fmla="*/ T228 w 7889"/>
                              <a:gd name="T230" fmla="+- 0 318 303"/>
                              <a:gd name="T231" fmla="*/ 318 h 466"/>
                              <a:gd name="T232" fmla="+- 0 2340 2153"/>
                              <a:gd name="T233" fmla="*/ T232 w 7889"/>
                              <a:gd name="T234" fmla="+- 0 303 303"/>
                              <a:gd name="T235" fmla="*/ 303 h 466"/>
                              <a:gd name="T236" fmla="+- 0 2167 2153"/>
                              <a:gd name="T237" fmla="*/ T236 w 7889"/>
                              <a:gd name="T238" fmla="+- 0 318 303"/>
                              <a:gd name="T239" fmla="*/ 318 h 466"/>
                              <a:gd name="T240" fmla="+- 0 2153 2153"/>
                              <a:gd name="T241" fmla="*/ T240 w 7889"/>
                              <a:gd name="T242" fmla="+- 0 656 303"/>
                              <a:gd name="T243" fmla="*/ 656 h 466"/>
                              <a:gd name="T244" fmla="+- 0 2160 2153"/>
                              <a:gd name="T245" fmla="*/ T244 w 7889"/>
                              <a:gd name="T246" fmla="+- 0 754 303"/>
                              <a:gd name="T247" fmla="*/ 754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889" h="466">
                                <a:moveTo>
                                  <a:pt x="173" y="466"/>
                                </a:moveTo>
                                <a:lnTo>
                                  <a:pt x="113" y="466"/>
                                </a:lnTo>
                                <a:lnTo>
                                  <a:pt x="113" y="451"/>
                                </a:lnTo>
                                <a:lnTo>
                                  <a:pt x="173" y="451"/>
                                </a:lnTo>
                                <a:lnTo>
                                  <a:pt x="173" y="466"/>
                                </a:lnTo>
                                <a:close/>
                                <a:moveTo>
                                  <a:pt x="276" y="466"/>
                                </a:moveTo>
                                <a:lnTo>
                                  <a:pt x="216" y="466"/>
                                </a:lnTo>
                                <a:lnTo>
                                  <a:pt x="216" y="451"/>
                                </a:lnTo>
                                <a:lnTo>
                                  <a:pt x="276" y="451"/>
                                </a:lnTo>
                                <a:lnTo>
                                  <a:pt x="276" y="466"/>
                                </a:lnTo>
                                <a:close/>
                                <a:moveTo>
                                  <a:pt x="381" y="466"/>
                                </a:moveTo>
                                <a:lnTo>
                                  <a:pt x="321" y="466"/>
                                </a:lnTo>
                                <a:lnTo>
                                  <a:pt x="321" y="451"/>
                                </a:lnTo>
                                <a:lnTo>
                                  <a:pt x="381" y="451"/>
                                </a:lnTo>
                                <a:lnTo>
                                  <a:pt x="381" y="466"/>
                                </a:lnTo>
                                <a:close/>
                                <a:moveTo>
                                  <a:pt x="487" y="466"/>
                                </a:moveTo>
                                <a:lnTo>
                                  <a:pt x="427" y="466"/>
                                </a:lnTo>
                                <a:lnTo>
                                  <a:pt x="427" y="451"/>
                                </a:lnTo>
                                <a:lnTo>
                                  <a:pt x="487" y="451"/>
                                </a:lnTo>
                                <a:lnTo>
                                  <a:pt x="487" y="466"/>
                                </a:lnTo>
                                <a:close/>
                                <a:moveTo>
                                  <a:pt x="593" y="466"/>
                                </a:moveTo>
                                <a:lnTo>
                                  <a:pt x="533" y="466"/>
                                </a:lnTo>
                                <a:lnTo>
                                  <a:pt x="533" y="451"/>
                                </a:lnTo>
                                <a:lnTo>
                                  <a:pt x="593" y="451"/>
                                </a:lnTo>
                                <a:lnTo>
                                  <a:pt x="593" y="466"/>
                                </a:lnTo>
                                <a:close/>
                                <a:moveTo>
                                  <a:pt x="698" y="466"/>
                                </a:moveTo>
                                <a:lnTo>
                                  <a:pt x="638" y="466"/>
                                </a:lnTo>
                                <a:lnTo>
                                  <a:pt x="638" y="451"/>
                                </a:lnTo>
                                <a:lnTo>
                                  <a:pt x="698" y="451"/>
                                </a:lnTo>
                                <a:lnTo>
                                  <a:pt x="698" y="466"/>
                                </a:lnTo>
                                <a:close/>
                                <a:moveTo>
                                  <a:pt x="801" y="466"/>
                                </a:moveTo>
                                <a:lnTo>
                                  <a:pt x="741" y="466"/>
                                </a:lnTo>
                                <a:lnTo>
                                  <a:pt x="741" y="451"/>
                                </a:lnTo>
                                <a:lnTo>
                                  <a:pt x="801" y="451"/>
                                </a:lnTo>
                                <a:lnTo>
                                  <a:pt x="801" y="466"/>
                                </a:lnTo>
                                <a:close/>
                                <a:moveTo>
                                  <a:pt x="907" y="466"/>
                                </a:moveTo>
                                <a:lnTo>
                                  <a:pt x="847" y="466"/>
                                </a:lnTo>
                                <a:lnTo>
                                  <a:pt x="847" y="451"/>
                                </a:lnTo>
                                <a:lnTo>
                                  <a:pt x="907" y="451"/>
                                </a:lnTo>
                                <a:lnTo>
                                  <a:pt x="907" y="466"/>
                                </a:lnTo>
                                <a:close/>
                                <a:moveTo>
                                  <a:pt x="1013" y="466"/>
                                </a:moveTo>
                                <a:lnTo>
                                  <a:pt x="953" y="466"/>
                                </a:lnTo>
                                <a:lnTo>
                                  <a:pt x="953" y="451"/>
                                </a:lnTo>
                                <a:lnTo>
                                  <a:pt x="1013" y="451"/>
                                </a:lnTo>
                                <a:lnTo>
                                  <a:pt x="1013" y="466"/>
                                </a:lnTo>
                                <a:close/>
                                <a:moveTo>
                                  <a:pt x="1118" y="466"/>
                                </a:moveTo>
                                <a:lnTo>
                                  <a:pt x="1058" y="466"/>
                                </a:lnTo>
                                <a:lnTo>
                                  <a:pt x="105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18" y="466"/>
                                </a:lnTo>
                                <a:close/>
                                <a:moveTo>
                                  <a:pt x="1221" y="466"/>
                                </a:moveTo>
                                <a:lnTo>
                                  <a:pt x="1161" y="466"/>
                                </a:lnTo>
                                <a:lnTo>
                                  <a:pt x="1161" y="451"/>
                                </a:lnTo>
                                <a:lnTo>
                                  <a:pt x="1221" y="451"/>
                                </a:lnTo>
                                <a:lnTo>
                                  <a:pt x="1221" y="466"/>
                                </a:lnTo>
                                <a:close/>
                                <a:moveTo>
                                  <a:pt x="1327" y="466"/>
                                </a:moveTo>
                                <a:lnTo>
                                  <a:pt x="1267" y="466"/>
                                </a:lnTo>
                                <a:lnTo>
                                  <a:pt x="1267" y="451"/>
                                </a:lnTo>
                                <a:lnTo>
                                  <a:pt x="1327" y="451"/>
                                </a:lnTo>
                                <a:lnTo>
                                  <a:pt x="1327" y="466"/>
                                </a:lnTo>
                                <a:close/>
                                <a:moveTo>
                                  <a:pt x="1433" y="466"/>
                                </a:moveTo>
                                <a:lnTo>
                                  <a:pt x="1373" y="466"/>
                                </a:lnTo>
                                <a:lnTo>
                                  <a:pt x="1373" y="451"/>
                                </a:lnTo>
                                <a:lnTo>
                                  <a:pt x="1433" y="451"/>
                                </a:lnTo>
                                <a:lnTo>
                                  <a:pt x="1433" y="466"/>
                                </a:lnTo>
                                <a:close/>
                                <a:moveTo>
                                  <a:pt x="1538" y="466"/>
                                </a:moveTo>
                                <a:lnTo>
                                  <a:pt x="1478" y="466"/>
                                </a:lnTo>
                                <a:lnTo>
                                  <a:pt x="1478" y="451"/>
                                </a:lnTo>
                                <a:lnTo>
                                  <a:pt x="1538" y="451"/>
                                </a:lnTo>
                                <a:lnTo>
                                  <a:pt x="1538" y="466"/>
                                </a:lnTo>
                                <a:close/>
                                <a:moveTo>
                                  <a:pt x="1641" y="466"/>
                                </a:moveTo>
                                <a:lnTo>
                                  <a:pt x="1581" y="466"/>
                                </a:lnTo>
                                <a:lnTo>
                                  <a:pt x="1581" y="451"/>
                                </a:lnTo>
                                <a:lnTo>
                                  <a:pt x="1641" y="451"/>
                                </a:lnTo>
                                <a:lnTo>
                                  <a:pt x="1641" y="466"/>
                                </a:lnTo>
                                <a:close/>
                                <a:moveTo>
                                  <a:pt x="1747" y="466"/>
                                </a:moveTo>
                                <a:lnTo>
                                  <a:pt x="1687" y="466"/>
                                </a:lnTo>
                                <a:lnTo>
                                  <a:pt x="1687" y="451"/>
                                </a:lnTo>
                                <a:lnTo>
                                  <a:pt x="1747" y="451"/>
                                </a:lnTo>
                                <a:lnTo>
                                  <a:pt x="1747" y="466"/>
                                </a:lnTo>
                                <a:close/>
                                <a:moveTo>
                                  <a:pt x="1853" y="466"/>
                                </a:moveTo>
                                <a:lnTo>
                                  <a:pt x="1793" y="466"/>
                                </a:lnTo>
                                <a:lnTo>
                                  <a:pt x="1793" y="451"/>
                                </a:lnTo>
                                <a:lnTo>
                                  <a:pt x="1853" y="451"/>
                                </a:lnTo>
                                <a:lnTo>
                                  <a:pt x="1853" y="466"/>
                                </a:lnTo>
                                <a:close/>
                                <a:moveTo>
                                  <a:pt x="1956" y="466"/>
                                </a:moveTo>
                                <a:lnTo>
                                  <a:pt x="1896" y="466"/>
                                </a:lnTo>
                                <a:lnTo>
                                  <a:pt x="1896" y="451"/>
                                </a:lnTo>
                                <a:lnTo>
                                  <a:pt x="1956" y="451"/>
                                </a:lnTo>
                                <a:lnTo>
                                  <a:pt x="1956" y="466"/>
                                </a:lnTo>
                                <a:close/>
                                <a:moveTo>
                                  <a:pt x="2061" y="466"/>
                                </a:moveTo>
                                <a:lnTo>
                                  <a:pt x="2001" y="466"/>
                                </a:lnTo>
                                <a:lnTo>
                                  <a:pt x="2001" y="451"/>
                                </a:lnTo>
                                <a:lnTo>
                                  <a:pt x="2061" y="451"/>
                                </a:lnTo>
                                <a:lnTo>
                                  <a:pt x="2061" y="466"/>
                                </a:lnTo>
                                <a:close/>
                                <a:moveTo>
                                  <a:pt x="2167" y="466"/>
                                </a:moveTo>
                                <a:lnTo>
                                  <a:pt x="2107" y="466"/>
                                </a:lnTo>
                                <a:lnTo>
                                  <a:pt x="2107" y="451"/>
                                </a:lnTo>
                                <a:lnTo>
                                  <a:pt x="2167" y="451"/>
                                </a:lnTo>
                                <a:lnTo>
                                  <a:pt x="2167" y="466"/>
                                </a:lnTo>
                                <a:close/>
                                <a:moveTo>
                                  <a:pt x="2273" y="466"/>
                                </a:moveTo>
                                <a:lnTo>
                                  <a:pt x="2213" y="466"/>
                                </a:lnTo>
                                <a:lnTo>
                                  <a:pt x="2213" y="451"/>
                                </a:lnTo>
                                <a:lnTo>
                                  <a:pt x="2273" y="451"/>
                                </a:lnTo>
                                <a:lnTo>
                                  <a:pt x="2273" y="466"/>
                                </a:lnTo>
                                <a:close/>
                                <a:moveTo>
                                  <a:pt x="2378" y="466"/>
                                </a:moveTo>
                                <a:lnTo>
                                  <a:pt x="2318" y="466"/>
                                </a:lnTo>
                                <a:lnTo>
                                  <a:pt x="2318" y="451"/>
                                </a:lnTo>
                                <a:lnTo>
                                  <a:pt x="2378" y="451"/>
                                </a:lnTo>
                                <a:lnTo>
                                  <a:pt x="2378" y="466"/>
                                </a:lnTo>
                                <a:close/>
                                <a:moveTo>
                                  <a:pt x="2481" y="466"/>
                                </a:moveTo>
                                <a:lnTo>
                                  <a:pt x="2421" y="466"/>
                                </a:lnTo>
                                <a:lnTo>
                                  <a:pt x="2421" y="451"/>
                                </a:lnTo>
                                <a:lnTo>
                                  <a:pt x="2481" y="451"/>
                                </a:lnTo>
                                <a:lnTo>
                                  <a:pt x="2481" y="466"/>
                                </a:lnTo>
                                <a:close/>
                                <a:moveTo>
                                  <a:pt x="2587" y="466"/>
                                </a:moveTo>
                                <a:lnTo>
                                  <a:pt x="2527" y="466"/>
                                </a:lnTo>
                                <a:lnTo>
                                  <a:pt x="2527" y="451"/>
                                </a:lnTo>
                                <a:lnTo>
                                  <a:pt x="2587" y="451"/>
                                </a:lnTo>
                                <a:lnTo>
                                  <a:pt x="2587" y="466"/>
                                </a:lnTo>
                                <a:close/>
                                <a:moveTo>
                                  <a:pt x="2693" y="466"/>
                                </a:moveTo>
                                <a:lnTo>
                                  <a:pt x="2633" y="466"/>
                                </a:lnTo>
                                <a:lnTo>
                                  <a:pt x="2633" y="451"/>
                                </a:lnTo>
                                <a:lnTo>
                                  <a:pt x="2693" y="451"/>
                                </a:lnTo>
                                <a:lnTo>
                                  <a:pt x="2693" y="466"/>
                                </a:lnTo>
                                <a:close/>
                                <a:moveTo>
                                  <a:pt x="2798" y="466"/>
                                </a:moveTo>
                                <a:lnTo>
                                  <a:pt x="2738" y="466"/>
                                </a:lnTo>
                                <a:lnTo>
                                  <a:pt x="2738" y="451"/>
                                </a:lnTo>
                                <a:lnTo>
                                  <a:pt x="2798" y="451"/>
                                </a:lnTo>
                                <a:lnTo>
                                  <a:pt x="2798" y="466"/>
                                </a:lnTo>
                                <a:close/>
                                <a:moveTo>
                                  <a:pt x="2901" y="466"/>
                                </a:moveTo>
                                <a:lnTo>
                                  <a:pt x="2841" y="466"/>
                                </a:lnTo>
                                <a:lnTo>
                                  <a:pt x="2841" y="451"/>
                                </a:lnTo>
                                <a:lnTo>
                                  <a:pt x="2901" y="451"/>
                                </a:lnTo>
                                <a:lnTo>
                                  <a:pt x="2901" y="466"/>
                                </a:lnTo>
                                <a:close/>
                                <a:moveTo>
                                  <a:pt x="3007" y="466"/>
                                </a:moveTo>
                                <a:lnTo>
                                  <a:pt x="2947" y="466"/>
                                </a:lnTo>
                                <a:lnTo>
                                  <a:pt x="2947" y="451"/>
                                </a:lnTo>
                                <a:lnTo>
                                  <a:pt x="3007" y="451"/>
                                </a:lnTo>
                                <a:lnTo>
                                  <a:pt x="3007" y="466"/>
                                </a:lnTo>
                                <a:close/>
                                <a:moveTo>
                                  <a:pt x="3113" y="466"/>
                                </a:moveTo>
                                <a:lnTo>
                                  <a:pt x="3053" y="466"/>
                                </a:lnTo>
                                <a:lnTo>
                                  <a:pt x="3053" y="451"/>
                                </a:lnTo>
                                <a:lnTo>
                                  <a:pt x="3113" y="451"/>
                                </a:lnTo>
                                <a:lnTo>
                                  <a:pt x="3113" y="466"/>
                                </a:lnTo>
                                <a:close/>
                                <a:moveTo>
                                  <a:pt x="3218" y="466"/>
                                </a:moveTo>
                                <a:lnTo>
                                  <a:pt x="3158" y="466"/>
                                </a:lnTo>
                                <a:lnTo>
                                  <a:pt x="3158" y="451"/>
                                </a:lnTo>
                                <a:lnTo>
                                  <a:pt x="3218" y="451"/>
                                </a:lnTo>
                                <a:lnTo>
                                  <a:pt x="3218" y="466"/>
                                </a:lnTo>
                                <a:close/>
                                <a:moveTo>
                                  <a:pt x="3321" y="466"/>
                                </a:moveTo>
                                <a:lnTo>
                                  <a:pt x="3261" y="466"/>
                                </a:lnTo>
                                <a:lnTo>
                                  <a:pt x="3261" y="451"/>
                                </a:lnTo>
                                <a:lnTo>
                                  <a:pt x="3321" y="451"/>
                                </a:lnTo>
                                <a:lnTo>
                                  <a:pt x="3321" y="466"/>
                                </a:lnTo>
                                <a:close/>
                                <a:moveTo>
                                  <a:pt x="3427" y="466"/>
                                </a:moveTo>
                                <a:lnTo>
                                  <a:pt x="3367" y="466"/>
                                </a:lnTo>
                                <a:lnTo>
                                  <a:pt x="3367" y="451"/>
                                </a:lnTo>
                                <a:lnTo>
                                  <a:pt x="3427" y="451"/>
                                </a:lnTo>
                                <a:lnTo>
                                  <a:pt x="3427" y="466"/>
                                </a:lnTo>
                                <a:close/>
                                <a:moveTo>
                                  <a:pt x="3533" y="466"/>
                                </a:moveTo>
                                <a:lnTo>
                                  <a:pt x="3473" y="466"/>
                                </a:lnTo>
                                <a:lnTo>
                                  <a:pt x="3473" y="451"/>
                                </a:lnTo>
                                <a:lnTo>
                                  <a:pt x="3533" y="451"/>
                                </a:lnTo>
                                <a:lnTo>
                                  <a:pt x="3533" y="466"/>
                                </a:lnTo>
                                <a:close/>
                                <a:moveTo>
                                  <a:pt x="3638" y="466"/>
                                </a:moveTo>
                                <a:lnTo>
                                  <a:pt x="3578" y="466"/>
                                </a:lnTo>
                                <a:lnTo>
                                  <a:pt x="3578" y="451"/>
                                </a:lnTo>
                                <a:lnTo>
                                  <a:pt x="3638" y="451"/>
                                </a:lnTo>
                                <a:lnTo>
                                  <a:pt x="3638" y="466"/>
                                </a:lnTo>
                                <a:close/>
                                <a:moveTo>
                                  <a:pt x="3741" y="466"/>
                                </a:moveTo>
                                <a:lnTo>
                                  <a:pt x="3681" y="466"/>
                                </a:lnTo>
                                <a:lnTo>
                                  <a:pt x="3681" y="451"/>
                                </a:lnTo>
                                <a:lnTo>
                                  <a:pt x="3741" y="451"/>
                                </a:lnTo>
                                <a:lnTo>
                                  <a:pt x="3741" y="466"/>
                                </a:lnTo>
                                <a:close/>
                                <a:moveTo>
                                  <a:pt x="3847" y="466"/>
                                </a:moveTo>
                                <a:lnTo>
                                  <a:pt x="3787" y="466"/>
                                </a:lnTo>
                                <a:lnTo>
                                  <a:pt x="3787" y="451"/>
                                </a:lnTo>
                                <a:lnTo>
                                  <a:pt x="3847" y="451"/>
                                </a:lnTo>
                                <a:lnTo>
                                  <a:pt x="3847" y="466"/>
                                </a:lnTo>
                                <a:close/>
                                <a:moveTo>
                                  <a:pt x="3953" y="466"/>
                                </a:moveTo>
                                <a:lnTo>
                                  <a:pt x="3893" y="466"/>
                                </a:lnTo>
                                <a:lnTo>
                                  <a:pt x="3893" y="451"/>
                                </a:lnTo>
                                <a:lnTo>
                                  <a:pt x="3953" y="451"/>
                                </a:lnTo>
                                <a:lnTo>
                                  <a:pt x="3953" y="466"/>
                                </a:lnTo>
                                <a:close/>
                                <a:moveTo>
                                  <a:pt x="4058" y="466"/>
                                </a:moveTo>
                                <a:lnTo>
                                  <a:pt x="3998" y="466"/>
                                </a:lnTo>
                                <a:lnTo>
                                  <a:pt x="3998" y="451"/>
                                </a:lnTo>
                                <a:lnTo>
                                  <a:pt x="4058" y="451"/>
                                </a:lnTo>
                                <a:lnTo>
                                  <a:pt x="4058" y="466"/>
                                </a:lnTo>
                                <a:close/>
                                <a:moveTo>
                                  <a:pt x="4161" y="466"/>
                                </a:moveTo>
                                <a:lnTo>
                                  <a:pt x="4101" y="466"/>
                                </a:lnTo>
                                <a:lnTo>
                                  <a:pt x="4101" y="451"/>
                                </a:lnTo>
                                <a:lnTo>
                                  <a:pt x="4161" y="451"/>
                                </a:lnTo>
                                <a:lnTo>
                                  <a:pt x="4161" y="466"/>
                                </a:lnTo>
                                <a:close/>
                                <a:moveTo>
                                  <a:pt x="4267" y="466"/>
                                </a:moveTo>
                                <a:lnTo>
                                  <a:pt x="4207" y="466"/>
                                </a:lnTo>
                                <a:lnTo>
                                  <a:pt x="4207" y="451"/>
                                </a:lnTo>
                                <a:lnTo>
                                  <a:pt x="4267" y="451"/>
                                </a:lnTo>
                                <a:lnTo>
                                  <a:pt x="4267" y="466"/>
                                </a:lnTo>
                                <a:close/>
                                <a:moveTo>
                                  <a:pt x="4373" y="466"/>
                                </a:moveTo>
                                <a:lnTo>
                                  <a:pt x="4313" y="466"/>
                                </a:lnTo>
                                <a:lnTo>
                                  <a:pt x="4313" y="451"/>
                                </a:lnTo>
                                <a:lnTo>
                                  <a:pt x="4373" y="451"/>
                                </a:lnTo>
                                <a:lnTo>
                                  <a:pt x="4373" y="466"/>
                                </a:lnTo>
                                <a:close/>
                                <a:moveTo>
                                  <a:pt x="4478" y="466"/>
                                </a:moveTo>
                                <a:lnTo>
                                  <a:pt x="4418" y="466"/>
                                </a:lnTo>
                                <a:lnTo>
                                  <a:pt x="4418" y="451"/>
                                </a:lnTo>
                                <a:lnTo>
                                  <a:pt x="4478" y="451"/>
                                </a:lnTo>
                                <a:lnTo>
                                  <a:pt x="4478" y="466"/>
                                </a:lnTo>
                                <a:close/>
                                <a:moveTo>
                                  <a:pt x="4581" y="466"/>
                                </a:moveTo>
                                <a:lnTo>
                                  <a:pt x="4521" y="466"/>
                                </a:lnTo>
                                <a:lnTo>
                                  <a:pt x="4521" y="451"/>
                                </a:lnTo>
                                <a:lnTo>
                                  <a:pt x="4581" y="451"/>
                                </a:lnTo>
                                <a:lnTo>
                                  <a:pt x="4581" y="466"/>
                                </a:lnTo>
                                <a:close/>
                                <a:moveTo>
                                  <a:pt x="4687" y="466"/>
                                </a:moveTo>
                                <a:lnTo>
                                  <a:pt x="4627" y="466"/>
                                </a:lnTo>
                                <a:lnTo>
                                  <a:pt x="4627" y="451"/>
                                </a:lnTo>
                                <a:lnTo>
                                  <a:pt x="4687" y="451"/>
                                </a:lnTo>
                                <a:lnTo>
                                  <a:pt x="4687" y="466"/>
                                </a:lnTo>
                                <a:close/>
                                <a:moveTo>
                                  <a:pt x="4793" y="466"/>
                                </a:moveTo>
                                <a:lnTo>
                                  <a:pt x="4733" y="466"/>
                                </a:lnTo>
                                <a:lnTo>
                                  <a:pt x="4733" y="451"/>
                                </a:lnTo>
                                <a:lnTo>
                                  <a:pt x="4793" y="451"/>
                                </a:lnTo>
                                <a:lnTo>
                                  <a:pt x="4793" y="466"/>
                                </a:lnTo>
                                <a:close/>
                                <a:moveTo>
                                  <a:pt x="4898" y="466"/>
                                </a:moveTo>
                                <a:lnTo>
                                  <a:pt x="4838" y="466"/>
                                </a:lnTo>
                                <a:lnTo>
                                  <a:pt x="4838" y="451"/>
                                </a:lnTo>
                                <a:lnTo>
                                  <a:pt x="4898" y="451"/>
                                </a:lnTo>
                                <a:lnTo>
                                  <a:pt x="4898" y="466"/>
                                </a:lnTo>
                                <a:close/>
                                <a:moveTo>
                                  <a:pt x="5001" y="466"/>
                                </a:moveTo>
                                <a:lnTo>
                                  <a:pt x="4941" y="466"/>
                                </a:lnTo>
                                <a:lnTo>
                                  <a:pt x="4941" y="451"/>
                                </a:lnTo>
                                <a:lnTo>
                                  <a:pt x="5001" y="451"/>
                                </a:lnTo>
                                <a:lnTo>
                                  <a:pt x="5001" y="466"/>
                                </a:lnTo>
                                <a:close/>
                                <a:moveTo>
                                  <a:pt x="5107" y="466"/>
                                </a:moveTo>
                                <a:lnTo>
                                  <a:pt x="5047" y="466"/>
                                </a:lnTo>
                                <a:lnTo>
                                  <a:pt x="5047" y="451"/>
                                </a:lnTo>
                                <a:lnTo>
                                  <a:pt x="5107" y="451"/>
                                </a:lnTo>
                                <a:lnTo>
                                  <a:pt x="5107" y="466"/>
                                </a:lnTo>
                                <a:close/>
                                <a:moveTo>
                                  <a:pt x="5213" y="466"/>
                                </a:moveTo>
                                <a:lnTo>
                                  <a:pt x="5153" y="466"/>
                                </a:lnTo>
                                <a:lnTo>
                                  <a:pt x="5153" y="451"/>
                                </a:lnTo>
                                <a:lnTo>
                                  <a:pt x="5213" y="451"/>
                                </a:lnTo>
                                <a:lnTo>
                                  <a:pt x="5213" y="466"/>
                                </a:lnTo>
                                <a:close/>
                                <a:moveTo>
                                  <a:pt x="5318" y="466"/>
                                </a:moveTo>
                                <a:lnTo>
                                  <a:pt x="5258" y="466"/>
                                </a:lnTo>
                                <a:lnTo>
                                  <a:pt x="5258" y="451"/>
                                </a:lnTo>
                                <a:lnTo>
                                  <a:pt x="5318" y="451"/>
                                </a:lnTo>
                                <a:lnTo>
                                  <a:pt x="5318" y="466"/>
                                </a:lnTo>
                                <a:close/>
                                <a:moveTo>
                                  <a:pt x="5421" y="466"/>
                                </a:moveTo>
                                <a:lnTo>
                                  <a:pt x="5361" y="466"/>
                                </a:lnTo>
                                <a:lnTo>
                                  <a:pt x="5361" y="451"/>
                                </a:lnTo>
                                <a:lnTo>
                                  <a:pt x="5421" y="451"/>
                                </a:lnTo>
                                <a:lnTo>
                                  <a:pt x="5421" y="466"/>
                                </a:lnTo>
                                <a:close/>
                                <a:moveTo>
                                  <a:pt x="5527" y="466"/>
                                </a:moveTo>
                                <a:lnTo>
                                  <a:pt x="5467" y="466"/>
                                </a:lnTo>
                                <a:lnTo>
                                  <a:pt x="5467" y="451"/>
                                </a:lnTo>
                                <a:lnTo>
                                  <a:pt x="5527" y="451"/>
                                </a:lnTo>
                                <a:lnTo>
                                  <a:pt x="5527" y="466"/>
                                </a:lnTo>
                                <a:close/>
                                <a:moveTo>
                                  <a:pt x="5633" y="466"/>
                                </a:moveTo>
                                <a:lnTo>
                                  <a:pt x="5573" y="466"/>
                                </a:lnTo>
                                <a:lnTo>
                                  <a:pt x="5573" y="451"/>
                                </a:lnTo>
                                <a:lnTo>
                                  <a:pt x="5633" y="451"/>
                                </a:lnTo>
                                <a:lnTo>
                                  <a:pt x="5633" y="466"/>
                                </a:lnTo>
                                <a:close/>
                                <a:moveTo>
                                  <a:pt x="5738" y="466"/>
                                </a:moveTo>
                                <a:lnTo>
                                  <a:pt x="5678" y="466"/>
                                </a:lnTo>
                                <a:lnTo>
                                  <a:pt x="5678" y="451"/>
                                </a:lnTo>
                                <a:lnTo>
                                  <a:pt x="5738" y="451"/>
                                </a:lnTo>
                                <a:lnTo>
                                  <a:pt x="5738" y="466"/>
                                </a:lnTo>
                                <a:close/>
                                <a:moveTo>
                                  <a:pt x="5841" y="466"/>
                                </a:moveTo>
                                <a:lnTo>
                                  <a:pt x="5781" y="466"/>
                                </a:lnTo>
                                <a:lnTo>
                                  <a:pt x="5781" y="451"/>
                                </a:lnTo>
                                <a:lnTo>
                                  <a:pt x="5841" y="451"/>
                                </a:lnTo>
                                <a:lnTo>
                                  <a:pt x="5841" y="466"/>
                                </a:lnTo>
                                <a:close/>
                                <a:moveTo>
                                  <a:pt x="5947" y="466"/>
                                </a:moveTo>
                                <a:lnTo>
                                  <a:pt x="5887" y="466"/>
                                </a:lnTo>
                                <a:lnTo>
                                  <a:pt x="5887" y="451"/>
                                </a:lnTo>
                                <a:lnTo>
                                  <a:pt x="5947" y="451"/>
                                </a:lnTo>
                                <a:lnTo>
                                  <a:pt x="5947" y="466"/>
                                </a:lnTo>
                                <a:close/>
                                <a:moveTo>
                                  <a:pt x="6053" y="466"/>
                                </a:moveTo>
                                <a:lnTo>
                                  <a:pt x="5993" y="466"/>
                                </a:lnTo>
                                <a:lnTo>
                                  <a:pt x="5993" y="451"/>
                                </a:lnTo>
                                <a:lnTo>
                                  <a:pt x="6053" y="451"/>
                                </a:lnTo>
                                <a:lnTo>
                                  <a:pt x="6053" y="466"/>
                                </a:lnTo>
                                <a:close/>
                                <a:moveTo>
                                  <a:pt x="6156" y="466"/>
                                </a:moveTo>
                                <a:lnTo>
                                  <a:pt x="6096" y="466"/>
                                </a:lnTo>
                                <a:lnTo>
                                  <a:pt x="6096" y="451"/>
                                </a:lnTo>
                                <a:lnTo>
                                  <a:pt x="6156" y="451"/>
                                </a:lnTo>
                                <a:lnTo>
                                  <a:pt x="6156" y="466"/>
                                </a:lnTo>
                                <a:close/>
                                <a:moveTo>
                                  <a:pt x="6261" y="466"/>
                                </a:moveTo>
                                <a:lnTo>
                                  <a:pt x="6201" y="466"/>
                                </a:lnTo>
                                <a:lnTo>
                                  <a:pt x="6201" y="451"/>
                                </a:lnTo>
                                <a:lnTo>
                                  <a:pt x="6261" y="451"/>
                                </a:lnTo>
                                <a:lnTo>
                                  <a:pt x="6261" y="466"/>
                                </a:lnTo>
                                <a:close/>
                                <a:moveTo>
                                  <a:pt x="6367" y="466"/>
                                </a:moveTo>
                                <a:lnTo>
                                  <a:pt x="6307" y="466"/>
                                </a:lnTo>
                                <a:lnTo>
                                  <a:pt x="6307" y="451"/>
                                </a:lnTo>
                                <a:lnTo>
                                  <a:pt x="6367" y="451"/>
                                </a:lnTo>
                                <a:lnTo>
                                  <a:pt x="6367" y="466"/>
                                </a:lnTo>
                                <a:close/>
                                <a:moveTo>
                                  <a:pt x="6473" y="466"/>
                                </a:moveTo>
                                <a:lnTo>
                                  <a:pt x="6413" y="466"/>
                                </a:lnTo>
                                <a:lnTo>
                                  <a:pt x="6413" y="451"/>
                                </a:lnTo>
                                <a:lnTo>
                                  <a:pt x="6473" y="451"/>
                                </a:lnTo>
                                <a:lnTo>
                                  <a:pt x="6473" y="466"/>
                                </a:lnTo>
                                <a:close/>
                                <a:moveTo>
                                  <a:pt x="6576" y="466"/>
                                </a:moveTo>
                                <a:lnTo>
                                  <a:pt x="6516" y="466"/>
                                </a:lnTo>
                                <a:lnTo>
                                  <a:pt x="6516" y="451"/>
                                </a:lnTo>
                                <a:lnTo>
                                  <a:pt x="6576" y="451"/>
                                </a:lnTo>
                                <a:lnTo>
                                  <a:pt x="6576" y="466"/>
                                </a:lnTo>
                                <a:close/>
                                <a:moveTo>
                                  <a:pt x="6681" y="466"/>
                                </a:moveTo>
                                <a:lnTo>
                                  <a:pt x="6621" y="466"/>
                                </a:lnTo>
                                <a:lnTo>
                                  <a:pt x="6621" y="451"/>
                                </a:lnTo>
                                <a:lnTo>
                                  <a:pt x="6681" y="451"/>
                                </a:lnTo>
                                <a:lnTo>
                                  <a:pt x="6681" y="466"/>
                                </a:lnTo>
                                <a:close/>
                                <a:moveTo>
                                  <a:pt x="6787" y="466"/>
                                </a:moveTo>
                                <a:lnTo>
                                  <a:pt x="6727" y="466"/>
                                </a:lnTo>
                                <a:lnTo>
                                  <a:pt x="6727" y="451"/>
                                </a:lnTo>
                                <a:lnTo>
                                  <a:pt x="6787" y="451"/>
                                </a:lnTo>
                                <a:lnTo>
                                  <a:pt x="6787" y="466"/>
                                </a:lnTo>
                                <a:close/>
                                <a:moveTo>
                                  <a:pt x="6893" y="466"/>
                                </a:moveTo>
                                <a:lnTo>
                                  <a:pt x="6833" y="466"/>
                                </a:lnTo>
                                <a:lnTo>
                                  <a:pt x="6833" y="451"/>
                                </a:lnTo>
                                <a:lnTo>
                                  <a:pt x="6893" y="451"/>
                                </a:lnTo>
                                <a:lnTo>
                                  <a:pt x="6893" y="466"/>
                                </a:lnTo>
                                <a:close/>
                                <a:moveTo>
                                  <a:pt x="6996" y="466"/>
                                </a:moveTo>
                                <a:lnTo>
                                  <a:pt x="6936" y="466"/>
                                </a:lnTo>
                                <a:lnTo>
                                  <a:pt x="6936" y="451"/>
                                </a:lnTo>
                                <a:lnTo>
                                  <a:pt x="6996" y="451"/>
                                </a:lnTo>
                                <a:lnTo>
                                  <a:pt x="6996" y="466"/>
                                </a:lnTo>
                                <a:close/>
                                <a:moveTo>
                                  <a:pt x="7101" y="466"/>
                                </a:moveTo>
                                <a:lnTo>
                                  <a:pt x="7041" y="466"/>
                                </a:lnTo>
                                <a:lnTo>
                                  <a:pt x="7041" y="451"/>
                                </a:lnTo>
                                <a:lnTo>
                                  <a:pt x="7101" y="451"/>
                                </a:lnTo>
                                <a:lnTo>
                                  <a:pt x="7101" y="466"/>
                                </a:lnTo>
                                <a:close/>
                                <a:moveTo>
                                  <a:pt x="7207" y="466"/>
                                </a:moveTo>
                                <a:lnTo>
                                  <a:pt x="7147" y="466"/>
                                </a:lnTo>
                                <a:lnTo>
                                  <a:pt x="7147" y="451"/>
                                </a:lnTo>
                                <a:lnTo>
                                  <a:pt x="7207" y="451"/>
                                </a:lnTo>
                                <a:lnTo>
                                  <a:pt x="7207" y="466"/>
                                </a:lnTo>
                                <a:close/>
                                <a:moveTo>
                                  <a:pt x="7313" y="466"/>
                                </a:moveTo>
                                <a:lnTo>
                                  <a:pt x="7253" y="466"/>
                                </a:lnTo>
                                <a:lnTo>
                                  <a:pt x="7253" y="451"/>
                                </a:lnTo>
                                <a:lnTo>
                                  <a:pt x="7313" y="451"/>
                                </a:lnTo>
                                <a:lnTo>
                                  <a:pt x="7313" y="466"/>
                                </a:lnTo>
                                <a:close/>
                                <a:moveTo>
                                  <a:pt x="7416" y="466"/>
                                </a:moveTo>
                                <a:lnTo>
                                  <a:pt x="7356" y="466"/>
                                </a:lnTo>
                                <a:lnTo>
                                  <a:pt x="7356" y="451"/>
                                </a:lnTo>
                                <a:lnTo>
                                  <a:pt x="7416" y="451"/>
                                </a:lnTo>
                                <a:lnTo>
                                  <a:pt x="7416" y="466"/>
                                </a:lnTo>
                                <a:close/>
                                <a:moveTo>
                                  <a:pt x="7521" y="466"/>
                                </a:moveTo>
                                <a:lnTo>
                                  <a:pt x="7461" y="466"/>
                                </a:lnTo>
                                <a:lnTo>
                                  <a:pt x="7461" y="451"/>
                                </a:lnTo>
                                <a:lnTo>
                                  <a:pt x="7521" y="451"/>
                                </a:lnTo>
                                <a:lnTo>
                                  <a:pt x="7521" y="466"/>
                                </a:lnTo>
                                <a:close/>
                                <a:moveTo>
                                  <a:pt x="7627" y="466"/>
                                </a:moveTo>
                                <a:lnTo>
                                  <a:pt x="7567" y="466"/>
                                </a:lnTo>
                                <a:lnTo>
                                  <a:pt x="7567" y="451"/>
                                </a:lnTo>
                                <a:lnTo>
                                  <a:pt x="7627" y="451"/>
                                </a:lnTo>
                                <a:lnTo>
                                  <a:pt x="7627" y="466"/>
                                </a:lnTo>
                                <a:close/>
                                <a:moveTo>
                                  <a:pt x="7733" y="466"/>
                                </a:moveTo>
                                <a:lnTo>
                                  <a:pt x="7673" y="466"/>
                                </a:lnTo>
                                <a:lnTo>
                                  <a:pt x="7673" y="451"/>
                                </a:lnTo>
                                <a:lnTo>
                                  <a:pt x="7733" y="451"/>
                                </a:lnTo>
                                <a:lnTo>
                                  <a:pt x="7733" y="466"/>
                                </a:lnTo>
                                <a:close/>
                                <a:moveTo>
                                  <a:pt x="7836" y="466"/>
                                </a:moveTo>
                                <a:lnTo>
                                  <a:pt x="7776" y="466"/>
                                </a:lnTo>
                                <a:lnTo>
                                  <a:pt x="7776" y="451"/>
                                </a:lnTo>
                                <a:lnTo>
                                  <a:pt x="7836" y="451"/>
                                </a:lnTo>
                                <a:lnTo>
                                  <a:pt x="7836" y="466"/>
                                </a:lnTo>
                                <a:close/>
                                <a:moveTo>
                                  <a:pt x="7881" y="459"/>
                                </a:moveTo>
                                <a:lnTo>
                                  <a:pt x="7874" y="459"/>
                                </a:lnTo>
                                <a:lnTo>
                                  <a:pt x="7874" y="399"/>
                                </a:lnTo>
                                <a:lnTo>
                                  <a:pt x="7889" y="399"/>
                                </a:lnTo>
                                <a:lnTo>
                                  <a:pt x="7889" y="451"/>
                                </a:lnTo>
                                <a:lnTo>
                                  <a:pt x="7881" y="451"/>
                                </a:lnTo>
                                <a:lnTo>
                                  <a:pt x="7881" y="459"/>
                                </a:lnTo>
                                <a:close/>
                                <a:moveTo>
                                  <a:pt x="7889" y="466"/>
                                </a:moveTo>
                                <a:lnTo>
                                  <a:pt x="7881" y="466"/>
                                </a:lnTo>
                                <a:lnTo>
                                  <a:pt x="7881" y="451"/>
                                </a:lnTo>
                                <a:lnTo>
                                  <a:pt x="7889" y="451"/>
                                </a:lnTo>
                                <a:lnTo>
                                  <a:pt x="7889" y="466"/>
                                </a:lnTo>
                                <a:close/>
                                <a:moveTo>
                                  <a:pt x="7889" y="353"/>
                                </a:moveTo>
                                <a:lnTo>
                                  <a:pt x="7874" y="353"/>
                                </a:lnTo>
                                <a:lnTo>
                                  <a:pt x="7874" y="293"/>
                                </a:lnTo>
                                <a:lnTo>
                                  <a:pt x="7889" y="293"/>
                                </a:lnTo>
                                <a:lnTo>
                                  <a:pt x="7889" y="353"/>
                                </a:lnTo>
                                <a:close/>
                                <a:moveTo>
                                  <a:pt x="7889" y="247"/>
                                </a:moveTo>
                                <a:lnTo>
                                  <a:pt x="7874" y="247"/>
                                </a:lnTo>
                                <a:lnTo>
                                  <a:pt x="7874" y="187"/>
                                </a:lnTo>
                                <a:lnTo>
                                  <a:pt x="7889" y="187"/>
                                </a:lnTo>
                                <a:lnTo>
                                  <a:pt x="7889" y="247"/>
                                </a:lnTo>
                                <a:close/>
                                <a:moveTo>
                                  <a:pt x="7889" y="142"/>
                                </a:moveTo>
                                <a:lnTo>
                                  <a:pt x="7874" y="142"/>
                                </a:lnTo>
                                <a:lnTo>
                                  <a:pt x="7874" y="82"/>
                                </a:lnTo>
                                <a:lnTo>
                                  <a:pt x="7889" y="82"/>
                                </a:lnTo>
                                <a:lnTo>
                                  <a:pt x="7889" y="142"/>
                                </a:lnTo>
                                <a:close/>
                                <a:moveTo>
                                  <a:pt x="7889" y="39"/>
                                </a:moveTo>
                                <a:lnTo>
                                  <a:pt x="7874" y="39"/>
                                </a:lnTo>
                                <a:lnTo>
                                  <a:pt x="7874" y="15"/>
                                </a:lnTo>
                                <a:lnTo>
                                  <a:pt x="7853" y="15"/>
                                </a:lnTo>
                                <a:lnTo>
                                  <a:pt x="7853" y="0"/>
                                </a:lnTo>
                                <a:lnTo>
                                  <a:pt x="7889" y="0"/>
                                </a:lnTo>
                                <a:lnTo>
                                  <a:pt x="7889" y="39"/>
                                </a:lnTo>
                                <a:close/>
                                <a:moveTo>
                                  <a:pt x="7807" y="15"/>
                                </a:moveTo>
                                <a:lnTo>
                                  <a:pt x="7747" y="15"/>
                                </a:lnTo>
                                <a:lnTo>
                                  <a:pt x="7747" y="0"/>
                                </a:lnTo>
                                <a:lnTo>
                                  <a:pt x="7807" y="0"/>
                                </a:lnTo>
                                <a:lnTo>
                                  <a:pt x="7807" y="15"/>
                                </a:lnTo>
                                <a:close/>
                                <a:moveTo>
                                  <a:pt x="7701" y="15"/>
                                </a:moveTo>
                                <a:lnTo>
                                  <a:pt x="7641" y="15"/>
                                </a:lnTo>
                                <a:lnTo>
                                  <a:pt x="7641" y="0"/>
                                </a:lnTo>
                                <a:lnTo>
                                  <a:pt x="7701" y="0"/>
                                </a:lnTo>
                                <a:lnTo>
                                  <a:pt x="7701" y="15"/>
                                </a:lnTo>
                                <a:close/>
                                <a:moveTo>
                                  <a:pt x="7598" y="15"/>
                                </a:moveTo>
                                <a:lnTo>
                                  <a:pt x="7538" y="15"/>
                                </a:lnTo>
                                <a:lnTo>
                                  <a:pt x="7538" y="0"/>
                                </a:lnTo>
                                <a:lnTo>
                                  <a:pt x="7598" y="0"/>
                                </a:lnTo>
                                <a:lnTo>
                                  <a:pt x="7598" y="15"/>
                                </a:lnTo>
                                <a:close/>
                                <a:moveTo>
                                  <a:pt x="7493" y="15"/>
                                </a:moveTo>
                                <a:lnTo>
                                  <a:pt x="7433" y="15"/>
                                </a:lnTo>
                                <a:lnTo>
                                  <a:pt x="7433" y="0"/>
                                </a:lnTo>
                                <a:lnTo>
                                  <a:pt x="7493" y="0"/>
                                </a:lnTo>
                                <a:lnTo>
                                  <a:pt x="7493" y="15"/>
                                </a:lnTo>
                                <a:close/>
                                <a:moveTo>
                                  <a:pt x="7387" y="15"/>
                                </a:moveTo>
                                <a:lnTo>
                                  <a:pt x="7327" y="15"/>
                                </a:lnTo>
                                <a:lnTo>
                                  <a:pt x="7327" y="0"/>
                                </a:lnTo>
                                <a:lnTo>
                                  <a:pt x="7387" y="0"/>
                                </a:lnTo>
                                <a:lnTo>
                                  <a:pt x="7387" y="15"/>
                                </a:lnTo>
                                <a:close/>
                                <a:moveTo>
                                  <a:pt x="7281" y="15"/>
                                </a:moveTo>
                                <a:lnTo>
                                  <a:pt x="7221" y="15"/>
                                </a:lnTo>
                                <a:lnTo>
                                  <a:pt x="7221" y="0"/>
                                </a:lnTo>
                                <a:lnTo>
                                  <a:pt x="7281" y="0"/>
                                </a:lnTo>
                                <a:lnTo>
                                  <a:pt x="7281" y="15"/>
                                </a:lnTo>
                                <a:close/>
                                <a:moveTo>
                                  <a:pt x="7178" y="15"/>
                                </a:move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lnTo>
                                  <a:pt x="7178" y="0"/>
                                </a:lnTo>
                                <a:lnTo>
                                  <a:pt x="7178" y="15"/>
                                </a:lnTo>
                                <a:close/>
                                <a:moveTo>
                                  <a:pt x="7073" y="15"/>
                                </a:moveTo>
                                <a:lnTo>
                                  <a:pt x="7013" y="15"/>
                                </a:lnTo>
                                <a:lnTo>
                                  <a:pt x="7013" y="0"/>
                                </a:ln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close/>
                                <a:moveTo>
                                  <a:pt x="6967" y="15"/>
                                </a:moveTo>
                                <a:lnTo>
                                  <a:pt x="6907" y="15"/>
                                </a:lnTo>
                                <a:lnTo>
                                  <a:pt x="6907" y="0"/>
                                </a:lnTo>
                                <a:lnTo>
                                  <a:pt x="6967" y="0"/>
                                </a:lnTo>
                                <a:lnTo>
                                  <a:pt x="6967" y="15"/>
                                </a:lnTo>
                                <a:close/>
                                <a:moveTo>
                                  <a:pt x="6861" y="15"/>
                                </a:moveTo>
                                <a:lnTo>
                                  <a:pt x="6801" y="15"/>
                                </a:lnTo>
                                <a:lnTo>
                                  <a:pt x="6801" y="0"/>
                                </a:lnTo>
                                <a:lnTo>
                                  <a:pt x="6861" y="0"/>
                                </a:lnTo>
                                <a:lnTo>
                                  <a:pt x="6861" y="15"/>
                                </a:lnTo>
                                <a:close/>
                                <a:moveTo>
                                  <a:pt x="6758" y="15"/>
                                </a:moveTo>
                                <a:lnTo>
                                  <a:pt x="6698" y="15"/>
                                </a:lnTo>
                                <a:lnTo>
                                  <a:pt x="6698" y="0"/>
                                </a:lnTo>
                                <a:lnTo>
                                  <a:pt x="6758" y="0"/>
                                </a:lnTo>
                                <a:lnTo>
                                  <a:pt x="6758" y="15"/>
                                </a:lnTo>
                                <a:close/>
                                <a:moveTo>
                                  <a:pt x="6653" y="15"/>
                                </a:moveTo>
                                <a:lnTo>
                                  <a:pt x="6593" y="15"/>
                                </a:lnTo>
                                <a:lnTo>
                                  <a:pt x="6593" y="0"/>
                                </a:lnTo>
                                <a:lnTo>
                                  <a:pt x="6653" y="0"/>
                                </a:lnTo>
                                <a:lnTo>
                                  <a:pt x="6653" y="15"/>
                                </a:lnTo>
                                <a:close/>
                                <a:moveTo>
                                  <a:pt x="6547" y="15"/>
                                </a:moveTo>
                                <a:lnTo>
                                  <a:pt x="6487" y="15"/>
                                </a:lnTo>
                                <a:lnTo>
                                  <a:pt x="6487" y="0"/>
                                </a:lnTo>
                                <a:lnTo>
                                  <a:pt x="6547" y="0"/>
                                </a:lnTo>
                                <a:lnTo>
                                  <a:pt x="6547" y="15"/>
                                </a:lnTo>
                                <a:close/>
                                <a:moveTo>
                                  <a:pt x="6441" y="15"/>
                                </a:moveTo>
                                <a:lnTo>
                                  <a:pt x="6381" y="15"/>
                                </a:lnTo>
                                <a:lnTo>
                                  <a:pt x="6381" y="0"/>
                                </a:lnTo>
                                <a:lnTo>
                                  <a:pt x="6441" y="0"/>
                                </a:lnTo>
                                <a:lnTo>
                                  <a:pt x="6441" y="15"/>
                                </a:lnTo>
                                <a:close/>
                                <a:moveTo>
                                  <a:pt x="6338" y="15"/>
                                </a:moveTo>
                                <a:lnTo>
                                  <a:pt x="6278" y="15"/>
                                </a:lnTo>
                                <a:lnTo>
                                  <a:pt x="6278" y="0"/>
                                </a:lnTo>
                                <a:lnTo>
                                  <a:pt x="6338" y="0"/>
                                </a:lnTo>
                                <a:lnTo>
                                  <a:pt x="6338" y="15"/>
                                </a:lnTo>
                                <a:close/>
                                <a:moveTo>
                                  <a:pt x="6233" y="15"/>
                                </a:moveTo>
                                <a:lnTo>
                                  <a:pt x="6173" y="15"/>
                                </a:lnTo>
                                <a:lnTo>
                                  <a:pt x="6173" y="0"/>
                                </a:lnTo>
                                <a:lnTo>
                                  <a:pt x="6233" y="0"/>
                                </a:lnTo>
                                <a:lnTo>
                                  <a:pt x="6233" y="15"/>
                                </a:lnTo>
                                <a:close/>
                                <a:moveTo>
                                  <a:pt x="6127" y="15"/>
                                </a:moveTo>
                                <a:lnTo>
                                  <a:pt x="6067" y="15"/>
                                </a:lnTo>
                                <a:lnTo>
                                  <a:pt x="6067" y="0"/>
                                </a:lnTo>
                                <a:lnTo>
                                  <a:pt x="6127" y="0"/>
                                </a:lnTo>
                                <a:lnTo>
                                  <a:pt x="6127" y="15"/>
                                </a:lnTo>
                                <a:close/>
                                <a:moveTo>
                                  <a:pt x="6021" y="15"/>
                                </a:moveTo>
                                <a:lnTo>
                                  <a:pt x="5961" y="15"/>
                                </a:lnTo>
                                <a:lnTo>
                                  <a:pt x="5961" y="0"/>
                                </a:lnTo>
                                <a:lnTo>
                                  <a:pt x="6021" y="0"/>
                                </a:lnTo>
                                <a:lnTo>
                                  <a:pt x="6021" y="15"/>
                                </a:lnTo>
                                <a:close/>
                                <a:moveTo>
                                  <a:pt x="5918" y="15"/>
                                </a:moveTo>
                                <a:lnTo>
                                  <a:pt x="5858" y="15"/>
                                </a:lnTo>
                                <a:lnTo>
                                  <a:pt x="5858" y="0"/>
                                </a:lnTo>
                                <a:lnTo>
                                  <a:pt x="5918" y="0"/>
                                </a:lnTo>
                                <a:lnTo>
                                  <a:pt x="5918" y="15"/>
                                </a:lnTo>
                                <a:close/>
                                <a:moveTo>
                                  <a:pt x="5813" y="15"/>
                                </a:moveTo>
                                <a:lnTo>
                                  <a:pt x="5753" y="15"/>
                                </a:lnTo>
                                <a:lnTo>
                                  <a:pt x="5753" y="0"/>
                                </a:lnTo>
                                <a:lnTo>
                                  <a:pt x="5813" y="0"/>
                                </a:lnTo>
                                <a:lnTo>
                                  <a:pt x="5813" y="15"/>
                                </a:lnTo>
                                <a:close/>
                                <a:moveTo>
                                  <a:pt x="5707" y="15"/>
                                </a:moveTo>
                                <a:lnTo>
                                  <a:pt x="5647" y="15"/>
                                </a:lnTo>
                                <a:lnTo>
                                  <a:pt x="5647" y="0"/>
                                </a:lnTo>
                                <a:lnTo>
                                  <a:pt x="5707" y="0"/>
                                </a:lnTo>
                                <a:lnTo>
                                  <a:pt x="5707" y="15"/>
                                </a:lnTo>
                                <a:close/>
                                <a:moveTo>
                                  <a:pt x="5601" y="15"/>
                                </a:moveTo>
                                <a:lnTo>
                                  <a:pt x="5541" y="15"/>
                                </a:lnTo>
                                <a:lnTo>
                                  <a:pt x="5541" y="0"/>
                                </a:lnTo>
                                <a:lnTo>
                                  <a:pt x="5601" y="0"/>
                                </a:lnTo>
                                <a:lnTo>
                                  <a:pt x="5601" y="15"/>
                                </a:lnTo>
                                <a:close/>
                                <a:moveTo>
                                  <a:pt x="5498" y="15"/>
                                </a:moveTo>
                                <a:lnTo>
                                  <a:pt x="5438" y="15"/>
                                </a:lnTo>
                                <a:lnTo>
                                  <a:pt x="5438" y="0"/>
                                </a:lnTo>
                                <a:lnTo>
                                  <a:pt x="5498" y="0"/>
                                </a:lnTo>
                                <a:lnTo>
                                  <a:pt x="5498" y="15"/>
                                </a:lnTo>
                                <a:close/>
                                <a:moveTo>
                                  <a:pt x="5393" y="15"/>
                                </a:moveTo>
                                <a:lnTo>
                                  <a:pt x="5333" y="15"/>
                                </a:lnTo>
                                <a:lnTo>
                                  <a:pt x="5333" y="0"/>
                                </a:lnTo>
                                <a:lnTo>
                                  <a:pt x="5393" y="0"/>
                                </a:lnTo>
                                <a:lnTo>
                                  <a:pt x="5393" y="15"/>
                                </a:lnTo>
                                <a:close/>
                                <a:moveTo>
                                  <a:pt x="5287" y="15"/>
                                </a:moveTo>
                                <a:lnTo>
                                  <a:pt x="5227" y="15"/>
                                </a:lnTo>
                                <a:lnTo>
                                  <a:pt x="5227" y="0"/>
                                </a:lnTo>
                                <a:lnTo>
                                  <a:pt x="5287" y="0"/>
                                </a:lnTo>
                                <a:lnTo>
                                  <a:pt x="5287" y="15"/>
                                </a:lnTo>
                                <a:close/>
                                <a:moveTo>
                                  <a:pt x="5181" y="15"/>
                                </a:moveTo>
                                <a:lnTo>
                                  <a:pt x="5121" y="15"/>
                                </a:lnTo>
                                <a:lnTo>
                                  <a:pt x="5121" y="0"/>
                                </a:lnTo>
                                <a:lnTo>
                                  <a:pt x="5181" y="0"/>
                                </a:lnTo>
                                <a:lnTo>
                                  <a:pt x="5181" y="15"/>
                                </a:lnTo>
                                <a:close/>
                                <a:moveTo>
                                  <a:pt x="5078" y="15"/>
                                </a:moveTo>
                                <a:lnTo>
                                  <a:pt x="5018" y="15"/>
                                </a:lnTo>
                                <a:lnTo>
                                  <a:pt x="5018" y="0"/>
                                </a:lnTo>
                                <a:lnTo>
                                  <a:pt x="5078" y="0"/>
                                </a:lnTo>
                                <a:lnTo>
                                  <a:pt x="5078" y="15"/>
                                </a:lnTo>
                                <a:close/>
                                <a:moveTo>
                                  <a:pt x="4973" y="15"/>
                                </a:moveTo>
                                <a:lnTo>
                                  <a:pt x="4913" y="15"/>
                                </a:lnTo>
                                <a:lnTo>
                                  <a:pt x="4913" y="0"/>
                                </a:lnTo>
                                <a:lnTo>
                                  <a:pt x="4973" y="0"/>
                                </a:lnTo>
                                <a:lnTo>
                                  <a:pt x="4973" y="15"/>
                                </a:lnTo>
                                <a:close/>
                                <a:moveTo>
                                  <a:pt x="4867" y="15"/>
                                </a:moveTo>
                                <a:lnTo>
                                  <a:pt x="4807" y="15"/>
                                </a:lnTo>
                                <a:lnTo>
                                  <a:pt x="4807" y="0"/>
                                </a:lnTo>
                                <a:lnTo>
                                  <a:pt x="4867" y="0"/>
                                </a:lnTo>
                                <a:lnTo>
                                  <a:pt x="4867" y="15"/>
                                </a:lnTo>
                                <a:close/>
                                <a:moveTo>
                                  <a:pt x="4761" y="15"/>
                                </a:moveTo>
                                <a:lnTo>
                                  <a:pt x="4701" y="15"/>
                                </a:lnTo>
                                <a:lnTo>
                                  <a:pt x="4701" y="0"/>
                                </a:lnTo>
                                <a:lnTo>
                                  <a:pt x="4761" y="0"/>
                                </a:lnTo>
                                <a:lnTo>
                                  <a:pt x="4761" y="15"/>
                                </a:lnTo>
                                <a:close/>
                                <a:moveTo>
                                  <a:pt x="4658" y="15"/>
                                </a:moveTo>
                                <a:lnTo>
                                  <a:pt x="4598" y="15"/>
                                </a:lnTo>
                                <a:lnTo>
                                  <a:pt x="4598" y="0"/>
                                </a:lnTo>
                                <a:lnTo>
                                  <a:pt x="4658" y="0"/>
                                </a:lnTo>
                                <a:lnTo>
                                  <a:pt x="4658" y="15"/>
                                </a:lnTo>
                                <a:close/>
                                <a:moveTo>
                                  <a:pt x="4553" y="15"/>
                                </a:moveTo>
                                <a:lnTo>
                                  <a:pt x="4493" y="15"/>
                                </a:lnTo>
                                <a:lnTo>
                                  <a:pt x="4493" y="0"/>
                                </a:lnTo>
                                <a:lnTo>
                                  <a:pt x="4553" y="0"/>
                                </a:lnTo>
                                <a:lnTo>
                                  <a:pt x="4553" y="15"/>
                                </a:lnTo>
                                <a:close/>
                                <a:moveTo>
                                  <a:pt x="4447" y="15"/>
                                </a:moveTo>
                                <a:lnTo>
                                  <a:pt x="4387" y="15"/>
                                </a:lnTo>
                                <a:lnTo>
                                  <a:pt x="4387" y="0"/>
                                </a:lnTo>
                                <a:lnTo>
                                  <a:pt x="4447" y="0"/>
                                </a:lnTo>
                                <a:lnTo>
                                  <a:pt x="4447" y="15"/>
                                </a:lnTo>
                                <a:close/>
                                <a:moveTo>
                                  <a:pt x="4341" y="15"/>
                                </a:moveTo>
                                <a:lnTo>
                                  <a:pt x="4281" y="15"/>
                                </a:lnTo>
                                <a:lnTo>
                                  <a:pt x="4281" y="0"/>
                                </a:lnTo>
                                <a:lnTo>
                                  <a:pt x="4341" y="0"/>
                                </a:lnTo>
                                <a:lnTo>
                                  <a:pt x="4341" y="15"/>
                                </a:lnTo>
                                <a:close/>
                                <a:moveTo>
                                  <a:pt x="4236" y="15"/>
                                </a:moveTo>
                                <a:lnTo>
                                  <a:pt x="4176" y="15"/>
                                </a:lnTo>
                                <a:lnTo>
                                  <a:pt x="4176" y="0"/>
                                </a:lnTo>
                                <a:lnTo>
                                  <a:pt x="4236" y="0"/>
                                </a:lnTo>
                                <a:lnTo>
                                  <a:pt x="4236" y="15"/>
                                </a:lnTo>
                                <a:close/>
                                <a:moveTo>
                                  <a:pt x="4133" y="15"/>
                                </a:moveTo>
                                <a:lnTo>
                                  <a:pt x="4073" y="15"/>
                                </a:lnTo>
                                <a:lnTo>
                                  <a:pt x="4073" y="0"/>
                                </a:lnTo>
                                <a:lnTo>
                                  <a:pt x="4133" y="0"/>
                                </a:lnTo>
                                <a:lnTo>
                                  <a:pt x="4133" y="15"/>
                                </a:lnTo>
                                <a:close/>
                                <a:moveTo>
                                  <a:pt x="4027" y="15"/>
                                </a:moveTo>
                                <a:lnTo>
                                  <a:pt x="3967" y="15"/>
                                </a:lnTo>
                                <a:lnTo>
                                  <a:pt x="3967" y="0"/>
                                </a:lnTo>
                                <a:lnTo>
                                  <a:pt x="4027" y="0"/>
                                </a:lnTo>
                                <a:lnTo>
                                  <a:pt x="4027" y="15"/>
                                </a:lnTo>
                                <a:close/>
                                <a:moveTo>
                                  <a:pt x="3921" y="15"/>
                                </a:moveTo>
                                <a:lnTo>
                                  <a:pt x="3861" y="15"/>
                                </a:lnTo>
                                <a:lnTo>
                                  <a:pt x="3861" y="0"/>
                                </a:lnTo>
                                <a:lnTo>
                                  <a:pt x="3921" y="0"/>
                                </a:lnTo>
                                <a:lnTo>
                                  <a:pt x="3921" y="15"/>
                                </a:lnTo>
                                <a:close/>
                                <a:moveTo>
                                  <a:pt x="3816" y="15"/>
                                </a:moveTo>
                                <a:lnTo>
                                  <a:pt x="3756" y="15"/>
                                </a:lnTo>
                                <a:lnTo>
                                  <a:pt x="3756" y="0"/>
                                </a:lnTo>
                                <a:lnTo>
                                  <a:pt x="3816" y="0"/>
                                </a:lnTo>
                                <a:lnTo>
                                  <a:pt x="3816" y="15"/>
                                </a:lnTo>
                                <a:close/>
                                <a:moveTo>
                                  <a:pt x="3713" y="15"/>
                                </a:moveTo>
                                <a:lnTo>
                                  <a:pt x="3653" y="15"/>
                                </a:lnTo>
                                <a:lnTo>
                                  <a:pt x="3653" y="0"/>
                                </a:lnTo>
                                <a:lnTo>
                                  <a:pt x="3713" y="0"/>
                                </a:lnTo>
                                <a:lnTo>
                                  <a:pt x="3713" y="15"/>
                                </a:lnTo>
                                <a:close/>
                                <a:moveTo>
                                  <a:pt x="3607" y="15"/>
                                </a:moveTo>
                                <a:lnTo>
                                  <a:pt x="3547" y="15"/>
                                </a:lnTo>
                                <a:lnTo>
                                  <a:pt x="3547" y="0"/>
                                </a:lnTo>
                                <a:lnTo>
                                  <a:pt x="3607" y="0"/>
                                </a:lnTo>
                                <a:lnTo>
                                  <a:pt x="3607" y="15"/>
                                </a:lnTo>
                                <a:close/>
                                <a:moveTo>
                                  <a:pt x="3501" y="15"/>
                                </a:moveTo>
                                <a:lnTo>
                                  <a:pt x="3441" y="15"/>
                                </a:lnTo>
                                <a:lnTo>
                                  <a:pt x="3441" y="0"/>
                                </a:lnTo>
                                <a:lnTo>
                                  <a:pt x="3501" y="0"/>
                                </a:lnTo>
                                <a:lnTo>
                                  <a:pt x="3501" y="15"/>
                                </a:lnTo>
                                <a:close/>
                                <a:moveTo>
                                  <a:pt x="3396" y="15"/>
                                </a:moveTo>
                                <a:lnTo>
                                  <a:pt x="3338" y="15"/>
                                </a:lnTo>
                                <a:lnTo>
                                  <a:pt x="3338" y="0"/>
                                </a:lnTo>
                                <a:lnTo>
                                  <a:pt x="3396" y="0"/>
                                </a:lnTo>
                                <a:lnTo>
                                  <a:pt x="3396" y="15"/>
                                </a:lnTo>
                                <a:close/>
                                <a:moveTo>
                                  <a:pt x="3293" y="15"/>
                                </a:moveTo>
                                <a:lnTo>
                                  <a:pt x="3233" y="15"/>
                                </a:lnTo>
                                <a:lnTo>
                                  <a:pt x="3233" y="0"/>
                                </a:lnTo>
                                <a:lnTo>
                                  <a:pt x="3293" y="0"/>
                                </a:lnTo>
                                <a:lnTo>
                                  <a:pt x="3293" y="15"/>
                                </a:lnTo>
                                <a:close/>
                                <a:moveTo>
                                  <a:pt x="3187" y="15"/>
                                </a:moveTo>
                                <a:lnTo>
                                  <a:pt x="3127" y="15"/>
                                </a:lnTo>
                                <a:lnTo>
                                  <a:pt x="3127" y="0"/>
                                </a:lnTo>
                                <a:lnTo>
                                  <a:pt x="3187" y="0"/>
                                </a:lnTo>
                                <a:lnTo>
                                  <a:pt x="3187" y="15"/>
                                </a:lnTo>
                                <a:close/>
                                <a:moveTo>
                                  <a:pt x="3081" y="15"/>
                                </a:moveTo>
                                <a:lnTo>
                                  <a:pt x="3021" y="15"/>
                                </a:lnTo>
                                <a:lnTo>
                                  <a:pt x="3021" y="0"/>
                                </a:lnTo>
                                <a:lnTo>
                                  <a:pt x="3081" y="0"/>
                                </a:lnTo>
                                <a:lnTo>
                                  <a:pt x="3081" y="15"/>
                                </a:lnTo>
                                <a:close/>
                                <a:moveTo>
                                  <a:pt x="2978" y="15"/>
                                </a:moveTo>
                                <a:lnTo>
                                  <a:pt x="2918" y="15"/>
                                </a:lnTo>
                                <a:lnTo>
                                  <a:pt x="2918" y="0"/>
                                </a:lnTo>
                                <a:lnTo>
                                  <a:pt x="2978" y="0"/>
                                </a:lnTo>
                                <a:lnTo>
                                  <a:pt x="2978" y="15"/>
                                </a:lnTo>
                                <a:close/>
                                <a:moveTo>
                                  <a:pt x="2873" y="15"/>
                                </a:moveTo>
                                <a:lnTo>
                                  <a:pt x="2813" y="15"/>
                                </a:lnTo>
                                <a:lnTo>
                                  <a:pt x="2813" y="0"/>
                                </a:lnTo>
                                <a:lnTo>
                                  <a:pt x="2873" y="0"/>
                                </a:lnTo>
                                <a:lnTo>
                                  <a:pt x="2873" y="15"/>
                                </a:lnTo>
                                <a:close/>
                                <a:moveTo>
                                  <a:pt x="2767" y="15"/>
                                </a:moveTo>
                                <a:lnTo>
                                  <a:pt x="2707" y="15"/>
                                </a:lnTo>
                                <a:lnTo>
                                  <a:pt x="2707" y="0"/>
                                </a:lnTo>
                                <a:lnTo>
                                  <a:pt x="2767" y="0"/>
                                </a:lnTo>
                                <a:lnTo>
                                  <a:pt x="2767" y="15"/>
                                </a:lnTo>
                                <a:close/>
                                <a:moveTo>
                                  <a:pt x="2661" y="15"/>
                                </a:moveTo>
                                <a:lnTo>
                                  <a:pt x="2601" y="15"/>
                                </a:lnTo>
                                <a:lnTo>
                                  <a:pt x="2601" y="0"/>
                                </a:lnTo>
                                <a:lnTo>
                                  <a:pt x="2661" y="0"/>
                                </a:lnTo>
                                <a:lnTo>
                                  <a:pt x="2661" y="15"/>
                                </a:lnTo>
                                <a:close/>
                                <a:moveTo>
                                  <a:pt x="2558" y="15"/>
                                </a:moveTo>
                                <a:lnTo>
                                  <a:pt x="2498" y="15"/>
                                </a:lnTo>
                                <a:lnTo>
                                  <a:pt x="2498" y="0"/>
                                </a:ln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close/>
                                <a:moveTo>
                                  <a:pt x="2453" y="15"/>
                                </a:moveTo>
                                <a:lnTo>
                                  <a:pt x="2393" y="15"/>
                                </a:lnTo>
                                <a:lnTo>
                                  <a:pt x="2393" y="0"/>
                                </a:lnTo>
                                <a:lnTo>
                                  <a:pt x="2453" y="0"/>
                                </a:lnTo>
                                <a:lnTo>
                                  <a:pt x="2453" y="15"/>
                                </a:lnTo>
                                <a:close/>
                                <a:moveTo>
                                  <a:pt x="2347" y="15"/>
                                </a:moveTo>
                                <a:lnTo>
                                  <a:pt x="2287" y="15"/>
                                </a:lnTo>
                                <a:lnTo>
                                  <a:pt x="2287" y="0"/>
                                </a:lnTo>
                                <a:lnTo>
                                  <a:pt x="2347" y="0"/>
                                </a:lnTo>
                                <a:lnTo>
                                  <a:pt x="2347" y="15"/>
                                </a:lnTo>
                                <a:close/>
                                <a:moveTo>
                                  <a:pt x="2241" y="15"/>
                                </a:moveTo>
                                <a:lnTo>
                                  <a:pt x="2181" y="15"/>
                                </a:lnTo>
                                <a:lnTo>
                                  <a:pt x="2181" y="0"/>
                                </a:lnTo>
                                <a:lnTo>
                                  <a:pt x="2241" y="0"/>
                                </a:lnTo>
                                <a:lnTo>
                                  <a:pt x="2241" y="15"/>
                                </a:lnTo>
                                <a:close/>
                                <a:moveTo>
                                  <a:pt x="2138" y="15"/>
                                </a:moveTo>
                                <a:lnTo>
                                  <a:pt x="2078" y="15"/>
                                </a:lnTo>
                                <a:lnTo>
                                  <a:pt x="2078" y="0"/>
                                </a:lnTo>
                                <a:lnTo>
                                  <a:pt x="2138" y="0"/>
                                </a:lnTo>
                                <a:lnTo>
                                  <a:pt x="2138" y="15"/>
                                </a:lnTo>
                                <a:close/>
                                <a:moveTo>
                                  <a:pt x="2033" y="15"/>
                                </a:moveTo>
                                <a:lnTo>
                                  <a:pt x="1973" y="15"/>
                                </a:lnTo>
                                <a:lnTo>
                                  <a:pt x="1973" y="0"/>
                                </a:lnTo>
                                <a:lnTo>
                                  <a:pt x="2033" y="0"/>
                                </a:lnTo>
                                <a:lnTo>
                                  <a:pt x="2033" y="15"/>
                                </a:lnTo>
                                <a:close/>
                                <a:moveTo>
                                  <a:pt x="1927" y="15"/>
                                </a:moveTo>
                                <a:lnTo>
                                  <a:pt x="1867" y="15"/>
                                </a:lnTo>
                                <a:lnTo>
                                  <a:pt x="1867" y="0"/>
                                </a:lnTo>
                                <a:lnTo>
                                  <a:pt x="1927" y="0"/>
                                </a:lnTo>
                                <a:lnTo>
                                  <a:pt x="1927" y="15"/>
                                </a:lnTo>
                                <a:close/>
                                <a:moveTo>
                                  <a:pt x="1821" y="15"/>
                                </a:moveTo>
                                <a:lnTo>
                                  <a:pt x="1761" y="15"/>
                                </a:lnTo>
                                <a:lnTo>
                                  <a:pt x="1761" y="0"/>
                                </a:lnTo>
                                <a:lnTo>
                                  <a:pt x="1821" y="0"/>
                                </a:lnTo>
                                <a:lnTo>
                                  <a:pt x="1821" y="15"/>
                                </a:lnTo>
                                <a:close/>
                                <a:moveTo>
                                  <a:pt x="1718" y="15"/>
                                </a:moveTo>
                                <a:lnTo>
                                  <a:pt x="1658" y="15"/>
                                </a:lnTo>
                                <a:lnTo>
                                  <a:pt x="1658" y="0"/>
                                </a:lnTo>
                                <a:lnTo>
                                  <a:pt x="1718" y="0"/>
                                </a:lnTo>
                                <a:lnTo>
                                  <a:pt x="1718" y="15"/>
                                </a:lnTo>
                                <a:close/>
                                <a:moveTo>
                                  <a:pt x="1613" y="15"/>
                                </a:moveTo>
                                <a:lnTo>
                                  <a:pt x="1553" y="15"/>
                                </a:lnTo>
                                <a:lnTo>
                                  <a:pt x="1553" y="0"/>
                                </a:lnTo>
                                <a:lnTo>
                                  <a:pt x="1613" y="0"/>
                                </a:lnTo>
                                <a:lnTo>
                                  <a:pt x="1613" y="15"/>
                                </a:lnTo>
                                <a:close/>
                                <a:moveTo>
                                  <a:pt x="1507" y="15"/>
                                </a:moveTo>
                                <a:lnTo>
                                  <a:pt x="1447" y="15"/>
                                </a:lnTo>
                                <a:lnTo>
                                  <a:pt x="1447" y="0"/>
                                </a:lnTo>
                                <a:lnTo>
                                  <a:pt x="1507" y="0"/>
                                </a:lnTo>
                                <a:lnTo>
                                  <a:pt x="1507" y="15"/>
                                </a:lnTo>
                                <a:close/>
                                <a:moveTo>
                                  <a:pt x="1401" y="15"/>
                                </a:moveTo>
                                <a:lnTo>
                                  <a:pt x="1341" y="15"/>
                                </a:lnTo>
                                <a:lnTo>
                                  <a:pt x="1341" y="0"/>
                                </a:lnTo>
                                <a:lnTo>
                                  <a:pt x="1401" y="0"/>
                                </a:lnTo>
                                <a:lnTo>
                                  <a:pt x="1401" y="15"/>
                                </a:lnTo>
                                <a:close/>
                                <a:moveTo>
                                  <a:pt x="1298" y="15"/>
                                </a:moveTo>
                                <a:lnTo>
                                  <a:pt x="1238" y="15"/>
                                </a:lnTo>
                                <a:lnTo>
                                  <a:pt x="1238" y="0"/>
                                </a:lnTo>
                                <a:lnTo>
                                  <a:pt x="1298" y="0"/>
                                </a:lnTo>
                                <a:lnTo>
                                  <a:pt x="1298" y="15"/>
                                </a:lnTo>
                                <a:close/>
                                <a:moveTo>
                                  <a:pt x="1193" y="15"/>
                                </a:moveTo>
                                <a:lnTo>
                                  <a:pt x="1133" y="15"/>
                                </a:lnTo>
                                <a:lnTo>
                                  <a:pt x="1133" y="0"/>
                                </a:lnTo>
                                <a:lnTo>
                                  <a:pt x="1193" y="0"/>
                                </a:lnTo>
                                <a:lnTo>
                                  <a:pt x="1193" y="15"/>
                                </a:lnTo>
                                <a:close/>
                                <a:moveTo>
                                  <a:pt x="1087" y="15"/>
                                </a:moveTo>
                                <a:lnTo>
                                  <a:pt x="1027" y="15"/>
                                </a:lnTo>
                                <a:lnTo>
                                  <a:pt x="1027" y="0"/>
                                </a:lnTo>
                                <a:lnTo>
                                  <a:pt x="1087" y="0"/>
                                </a:lnTo>
                                <a:lnTo>
                                  <a:pt x="1087" y="15"/>
                                </a:lnTo>
                                <a:close/>
                                <a:moveTo>
                                  <a:pt x="981" y="15"/>
                                </a:moveTo>
                                <a:lnTo>
                                  <a:pt x="921" y="15"/>
                                </a:lnTo>
                                <a:lnTo>
                                  <a:pt x="921" y="0"/>
                                </a:lnTo>
                                <a:lnTo>
                                  <a:pt x="981" y="0"/>
                                </a:lnTo>
                                <a:lnTo>
                                  <a:pt x="981" y="15"/>
                                </a:lnTo>
                                <a:close/>
                                <a:moveTo>
                                  <a:pt x="878" y="15"/>
                                </a:moveTo>
                                <a:lnTo>
                                  <a:pt x="818" y="15"/>
                                </a:lnTo>
                                <a:lnTo>
                                  <a:pt x="818" y="0"/>
                                </a:lnTo>
                                <a:lnTo>
                                  <a:pt x="878" y="0"/>
                                </a:lnTo>
                                <a:lnTo>
                                  <a:pt x="878" y="15"/>
                                </a:lnTo>
                                <a:close/>
                                <a:moveTo>
                                  <a:pt x="773" y="15"/>
                                </a:moveTo>
                                <a:lnTo>
                                  <a:pt x="713" y="15"/>
                                </a:lnTo>
                                <a:lnTo>
                                  <a:pt x="713" y="0"/>
                                </a:lnTo>
                                <a:lnTo>
                                  <a:pt x="773" y="0"/>
                                </a:lnTo>
                                <a:lnTo>
                                  <a:pt x="773" y="15"/>
                                </a:lnTo>
                                <a:close/>
                                <a:moveTo>
                                  <a:pt x="667" y="15"/>
                                </a:moveTo>
                                <a:lnTo>
                                  <a:pt x="607" y="15"/>
                                </a:lnTo>
                                <a:lnTo>
                                  <a:pt x="607" y="0"/>
                                </a:lnTo>
                                <a:lnTo>
                                  <a:pt x="667" y="0"/>
                                </a:lnTo>
                                <a:lnTo>
                                  <a:pt x="667" y="15"/>
                                </a:lnTo>
                                <a:close/>
                                <a:moveTo>
                                  <a:pt x="561" y="15"/>
                                </a:moveTo>
                                <a:lnTo>
                                  <a:pt x="501" y="15"/>
                                </a:lnTo>
                                <a:lnTo>
                                  <a:pt x="501" y="0"/>
                                </a:lnTo>
                                <a:lnTo>
                                  <a:pt x="561" y="0"/>
                                </a:lnTo>
                                <a:lnTo>
                                  <a:pt x="561" y="15"/>
                                </a:lnTo>
                                <a:close/>
                                <a:moveTo>
                                  <a:pt x="458" y="15"/>
                                </a:moveTo>
                                <a:lnTo>
                                  <a:pt x="398" y="15"/>
                                </a:lnTo>
                                <a:lnTo>
                                  <a:pt x="398" y="0"/>
                                </a:lnTo>
                                <a:lnTo>
                                  <a:pt x="458" y="0"/>
                                </a:lnTo>
                                <a:lnTo>
                                  <a:pt x="458" y="15"/>
                                </a:lnTo>
                                <a:close/>
                                <a:moveTo>
                                  <a:pt x="353" y="15"/>
                                </a:moveTo>
                                <a:lnTo>
                                  <a:pt x="293" y="15"/>
                                </a:lnTo>
                                <a:lnTo>
                                  <a:pt x="293" y="0"/>
                                </a:lnTo>
                                <a:lnTo>
                                  <a:pt x="353" y="0"/>
                                </a:lnTo>
                                <a:lnTo>
                                  <a:pt x="353" y="15"/>
                                </a:lnTo>
                                <a:close/>
                                <a:moveTo>
                                  <a:pt x="247" y="15"/>
                                </a:moveTo>
                                <a:lnTo>
                                  <a:pt x="187" y="15"/>
                                </a:lnTo>
                                <a:lnTo>
                                  <a:pt x="187" y="0"/>
                                </a:lnTo>
                                <a:lnTo>
                                  <a:pt x="247" y="0"/>
                                </a:lnTo>
                                <a:lnTo>
                                  <a:pt x="247" y="15"/>
                                </a:lnTo>
                                <a:close/>
                                <a:moveTo>
                                  <a:pt x="141" y="15"/>
                                </a:moveTo>
                                <a:lnTo>
                                  <a:pt x="81" y="15"/>
                                </a:lnTo>
                                <a:lnTo>
                                  <a:pt x="81" y="0"/>
                                </a:lnTo>
                                <a:lnTo>
                                  <a:pt x="141" y="0"/>
                                </a:lnTo>
                                <a:lnTo>
                                  <a:pt x="141" y="15"/>
                                </a:lnTo>
                                <a:close/>
                                <a:moveTo>
                                  <a:pt x="14" y="39"/>
                                </a:moveTo>
                                <a:lnTo>
                                  <a:pt x="0" y="39"/>
                                </a:lnTo>
                                <a:lnTo>
                                  <a:pt x="0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39"/>
                                </a:lnTo>
                                <a:close/>
                                <a:moveTo>
                                  <a:pt x="14" y="142"/>
                                </a:moveTo>
                                <a:lnTo>
                                  <a:pt x="0" y="142"/>
                                </a:lnTo>
                                <a:lnTo>
                                  <a:pt x="0" y="82"/>
                                </a:lnTo>
                                <a:lnTo>
                                  <a:pt x="14" y="82"/>
                                </a:lnTo>
                                <a:lnTo>
                                  <a:pt x="14" y="142"/>
                                </a:lnTo>
                                <a:close/>
                                <a:moveTo>
                                  <a:pt x="14" y="247"/>
                                </a:moveTo>
                                <a:lnTo>
                                  <a:pt x="0" y="247"/>
                                </a:lnTo>
                                <a:lnTo>
                                  <a:pt x="0" y="187"/>
                                </a:lnTo>
                                <a:lnTo>
                                  <a:pt x="14" y="187"/>
                                </a:lnTo>
                                <a:lnTo>
                                  <a:pt x="14" y="247"/>
                                </a:lnTo>
                                <a:close/>
                                <a:moveTo>
                                  <a:pt x="14" y="353"/>
                                </a:moveTo>
                                <a:lnTo>
                                  <a:pt x="0" y="353"/>
                                </a:lnTo>
                                <a:lnTo>
                                  <a:pt x="0" y="293"/>
                                </a:lnTo>
                                <a:lnTo>
                                  <a:pt x="14" y="293"/>
                                </a:lnTo>
                                <a:lnTo>
                                  <a:pt x="14" y="353"/>
                                </a:lnTo>
                                <a:close/>
                                <a:moveTo>
                                  <a:pt x="7" y="459"/>
                                </a:moveTo>
                                <a:lnTo>
                                  <a:pt x="0" y="459"/>
                                </a:lnTo>
                                <a:lnTo>
                                  <a:pt x="0" y="399"/>
                                </a:lnTo>
                                <a:lnTo>
                                  <a:pt x="14" y="399"/>
                                </a:lnTo>
                                <a:lnTo>
                                  <a:pt x="14" y="451"/>
                                </a:lnTo>
                                <a:lnTo>
                                  <a:pt x="7" y="451"/>
                                </a:lnTo>
                                <a:lnTo>
                                  <a:pt x="7" y="459"/>
                                </a:lnTo>
                                <a:close/>
                                <a:moveTo>
                                  <a:pt x="67" y="466"/>
                                </a:moveTo>
                                <a:lnTo>
                                  <a:pt x="7" y="466"/>
                                </a:lnTo>
                                <a:lnTo>
                                  <a:pt x="7" y="451"/>
                                </a:lnTo>
                                <a:lnTo>
                                  <a:pt x="14" y="451"/>
                                </a:lnTo>
                                <a:lnTo>
                                  <a:pt x="14" y="459"/>
                                </a:lnTo>
                                <a:lnTo>
                                  <a:pt x="67" y="459"/>
                                </a:lnTo>
                                <a:lnTo>
                                  <a:pt x="67" y="466"/>
                                </a:lnTo>
                                <a:close/>
                                <a:moveTo>
                                  <a:pt x="67" y="459"/>
                                </a:moveTo>
                                <a:lnTo>
                                  <a:pt x="14" y="459"/>
                                </a:lnTo>
                                <a:lnTo>
                                  <a:pt x="14" y="451"/>
                                </a:lnTo>
                                <a:lnTo>
                                  <a:pt x="67" y="451"/>
                                </a:lnTo>
                                <a:lnTo>
                                  <a:pt x="67" y="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Text Box 882"/>
                        <wps:cNvSpPr txBox="1">
                          <a:spLocks/>
                        </wps:cNvSpPr>
                        <wps:spPr bwMode="auto">
                          <a:xfrm>
                            <a:off x="2152" y="303"/>
                            <a:ext cx="7889" cy="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45E7" w:rsidRDefault="00A545E7" w:rsidP="00A545E7">
                              <w:pPr>
                                <w:spacing w:before="88"/>
                                <w:ind w:left="158"/>
                              </w:pPr>
                              <w:r>
                                <w:t>$ vi cm-pod.yaml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CC9C8E" id="Group 881" o:spid="_x0000_s1035" style="position:absolute;margin-left:107.65pt;margin-top:15.15pt;width:394.45pt;height:23.3pt;z-index:-251651072;mso-wrap-distance-left:0;mso-wrap-distance-right:0;mso-position-horizontal-relative:page" coordorigin="2153,303" coordsize="7889,4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">
                <v:shape id="AutoShape 883" o:spid="_x0000_s1036" style="position:absolute;left:2152;top:303;width:7889;height:466;visibility:visible;mso-wrap-style:square;v-text-anchor:top" coordsize="7889,4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" path="m173,466r-60,l113,451r60,l173,466xm276,466r-60,l216,451r60,l276,466xm381,466r-60,l321,451r60,l381,466xm487,466r-60,l427,451r60,l487,466xm593,466r-60,l533,451r60,l593,466xm698,466r-60,l638,451r60,l698,466xm801,466r-60,l741,451r60,l801,466xm907,466r-60,l847,451r60,l907,466xm1013,466r-60,l953,451r60,l1013,466xm1118,466r-60,l1058,451r60,l1118,466xm1221,466r-60,l1161,451r60,l1221,466xm1327,466r-60,l1267,451r60,l1327,466xm1433,466r-60,l1373,451r60,l1433,466xm1538,466r-60,l1478,451r60,l1538,466xm1641,466r-60,l1581,451r60,l1641,466xm1747,466r-60,l1687,451r60,l1747,466xm1853,466r-60,l1793,451r60,l1853,466xm1956,466r-60,l1896,451r60,l1956,466xm2061,466r-60,l2001,451r60,l2061,466xm2167,466r-60,l2107,451r60,l2167,466xm2273,466r-60,l2213,451r60,l2273,466xm2378,466r-60,l2318,451r60,l2378,466xm2481,466r-60,l2421,451r60,l2481,466xm2587,466r-60,l2527,451r60,l2587,466xm2693,466r-60,l2633,451r60,l2693,466xm2798,466r-60,l2738,451r60,l2798,466xm2901,466r-60,l2841,451r60,l2901,466xm3007,466r-60,l2947,451r60,l3007,466xm3113,466r-60,l3053,451r60,l3113,466xm3218,466r-60,l3158,451r60,l3218,466xm3321,466r-60,l3261,451r60,l3321,466xm3427,466r-60,l3367,451r60,l3427,466xm3533,466r-60,l3473,451r60,l3533,466xm3638,466r-60,l3578,451r60,l3638,466xm3741,466r-60,l3681,451r60,l3741,466xm3847,466r-60,l3787,451r60,l3847,466xm3953,466r-60,l3893,451r60,l3953,466xm4058,466r-60,l3998,451r60,l4058,466xm4161,466r-60,l4101,451r60,l4161,466xm4267,466r-60,l4207,451r60,l4267,466xm4373,466r-60,l4313,451r60,l4373,466xm4478,466r-60,l4418,451r60,l4478,466xm4581,466r-60,l4521,451r60,l4581,466xm4687,466r-60,l4627,451r60,l4687,466xm4793,466r-60,l4733,451r60,l4793,466xm4898,466r-60,l4838,451r60,l4898,466xm5001,466r-60,l4941,451r60,l5001,466xm5107,466r-60,l5047,451r60,l5107,466xm5213,466r-60,l5153,451r60,l5213,466xm5318,466r-60,l5258,451r60,l5318,466xm5421,466r-60,l5361,451r60,l5421,466xm5527,466r-60,l5467,451r60,l5527,466xm5633,466r-60,l5573,451r60,l5633,466xm5738,466r-60,l5678,451r60,l5738,466xm5841,466r-60,l5781,451r60,l5841,466xm5947,466r-60,l5887,451r60,l5947,466xm6053,466r-60,l5993,451r60,l6053,466xm6156,466r-60,l6096,451r60,l6156,466xm6261,466r-60,l6201,451r60,l6261,466xm6367,466r-60,l6307,451r60,l6367,466xm6473,466r-60,l6413,451r60,l6473,466xm6576,466r-60,l6516,451r60,l6576,466xm6681,466r-60,l6621,451r60,l6681,466xm6787,466r-60,l6727,451r60,l6787,466xm6893,466r-60,l6833,451r60,l6893,466xm6996,466r-60,l6936,451r60,l6996,466xm7101,466r-60,l7041,451r60,l7101,466xm7207,466r-60,l7147,451r60,l7207,466xm7313,466r-60,l7253,451r60,l7313,466xm7416,466r-60,l7356,451r60,l7416,466xm7521,466r-60,l7461,451r60,l7521,466xm7627,466r-60,l7567,451r60,l7627,466xm7733,466r-60,l7673,451r60,l7733,466xm7836,466r-60,l7776,451r60,l7836,466xm7881,459r-7,l7874,399r15,l7889,451r-8,l7881,459xm7889,466r-8,l7881,451r8,l7889,466xm7889,353r-15,l7874,293r15,l7889,353xm7889,247r-15,l7874,187r15,l7889,247xm7889,142r-15,l7874,82r15,l7889,142xm7889,39r-15,l7874,15r-21,l7853,r36,l7889,39xm7807,15r-60,l7747,r60,l7807,15xm7701,15r-60,l7641,r60,l7701,15xm7598,15r-60,l7538,r60,l7598,15xm7493,15r-60,l7433,r60,l7493,15xm7387,15r-60,l7327,r60,l7387,15xm7281,15r-60,l7221,r60,l7281,15xm7178,15r-60,l7118,r60,l7178,15xm7073,15r-60,l7013,r60,l7073,15xm6967,15r-60,l6907,r60,l6967,15xm6861,15r-60,l6801,r60,l6861,15xm6758,15r-60,l6698,r60,l6758,15xm6653,15r-60,l6593,r60,l6653,15xm6547,15r-60,l6487,r60,l6547,15xm6441,15r-60,l6381,r60,l6441,15xm6338,15r-60,l6278,r60,l6338,15xm6233,15r-60,l6173,r60,l6233,15xm6127,15r-60,l6067,r60,l6127,15xm6021,15r-60,l5961,r60,l6021,15xm5918,15r-60,l5858,r60,l5918,15xm5813,15r-60,l5753,r60,l5813,15xm5707,15r-60,l5647,r60,l5707,15xm5601,15r-60,l5541,r60,l5601,15xm5498,15r-60,l5438,r60,l5498,15xm5393,15r-60,l5333,r60,l5393,15xm5287,15r-60,l5227,r60,l5287,15xm5181,15r-60,l5121,r60,l5181,15xm5078,15r-60,l5018,r60,l5078,15xm4973,15r-60,l4913,r60,l4973,15xm4867,15r-60,l4807,r60,l4867,15xm4761,15r-60,l4701,r60,l4761,15xm4658,15r-60,l4598,r60,l4658,15xm4553,15r-60,l4493,r60,l4553,15xm4447,15r-60,l4387,r60,l4447,15xm4341,15r-60,l4281,r60,l4341,15xm4236,15r-60,l4176,r60,l4236,15xm4133,15r-60,l4073,r60,l4133,15xm4027,15r-60,l3967,r60,l4027,15xm3921,15r-60,l3861,r60,l3921,15xm3816,15r-60,l3756,r60,l3816,15xm3713,15r-60,l3653,r60,l3713,15xm3607,15r-60,l3547,r60,l3607,15xm3501,15r-60,l3441,r60,l3501,15xm3396,15r-58,l3338,r58,l3396,15xm3293,15r-60,l3233,r60,l3293,15xm3187,15r-60,l3127,r60,l3187,15xm3081,15r-60,l3021,r60,l3081,15xm2978,15r-60,l2918,r60,l2978,15xm2873,15r-60,l2813,r60,l2873,15xm2767,15r-60,l2707,r60,l2767,15xm2661,15r-60,l2601,r60,l2661,15xm2558,15r-60,l2498,r60,l2558,15xm2453,15r-60,l2393,r60,l2453,15xm2347,15r-60,l2287,r60,l2347,15xm2241,15r-60,l2181,r60,l2241,15xm2138,15r-60,l2078,r60,l2138,15xm2033,15r-60,l1973,r60,l2033,15xm1927,15r-60,l1867,r60,l1927,15xm1821,15r-60,l1761,r60,l1821,15xm1718,15r-60,l1658,r60,l1718,15xm1613,15r-60,l1553,r60,l1613,15xm1507,15r-60,l1447,r60,l1507,15xm1401,15r-60,l1341,r60,l1401,15xm1298,15r-60,l1238,r60,l1298,15xm1193,15r-60,l1133,r60,l1193,15xm1087,15r-60,l1027,r60,l1087,15xm981,15r-60,l921,r60,l981,15xm878,15r-60,l818,r60,l878,15xm773,15r-60,l713,r60,l773,15xm667,15r-60,l607,r60,l667,15xm561,15r-60,l501,r60,l561,15xm458,15r-60,l398,r60,l458,15xm353,15r-60,l293,r60,l353,15xm247,15r-60,l187,r60,l247,15xm141,15r-60,l81,r60,l141,15xm14,39l,39,,,38,r,15l14,15r,24xm14,142l,142,,82r14,l14,142xm14,247l,247,,187r14,l14,247xm14,353l,353,,293r14,l14,353xm7,459r-7,l,399r14,l14,451r-7,l7,459xm67,466r-60,l7,451r7,l14,459r53,l67,466xm67,459r-53,l14,451r53,l67,459xe" fillcolor="black" stroked="f">
                  <v:path arrowok="t" o:connecttype="custom" o:connectlocs="321,754;698,769;907,754;1161,769;1433,769;1687,754;2061,769;2273,754;2527,769;2798,769;3053,754;3427,769;3638,754;3893,769;4161,769;4418,754;4793,769;5001,754;5258,769;5527,769;5781,754;6156,769;6367,754;6621,769;6893,769;7147,754;7521,769;7733,754;7881,762;7874,490;7889,303;7538,318;7387,318;7013,303;6758,318;6547,303;6173,318;6021,318;5647,303;5393,318;5181,303;4807,318;4658,318;4281,303;4027,318;3816,303;3441,318;3293,318;2918,303;2661,318;2453,303;2078,318;1927,318;1553,303;1298,318;1087,303;713,318;561,318;187,303;14,318;0,656;7,754" o:connectangles="0,0,0,0,0,0,0,0,0,0,0,0,0,0,0,0,0,0,0,0,0,0,0,0,0,0,0,0,0,0,0,0,0,0,0,0,0,0,0,0,0,0,0,0,0,0,0,0,0,0,0,0,0,0,0,0,0,0,0,0,0,0"/>
                </v:shape>
                <v:shape id="Text Box 882" o:spid="_x0000_s1037" type="#_x0000_t202" style="position:absolute;left:2152;top:303;width:7889;height:4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545E7" w:rsidRDefault="00A545E7" w:rsidP="00A545E7">
                        <w:pPr>
                          <w:spacing w:before="88"/>
                          <w:ind w:left="158"/>
                        </w:pPr>
                        <w:r>
                          <w:t>$ vi cm-pod.yaml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59D04DB" wp14:editId="13D0016E">
                <wp:simplePos x="0" y="0"/>
                <wp:positionH relativeFrom="page">
                  <wp:posOffset>1380490</wp:posOffset>
                </wp:positionH>
                <wp:positionV relativeFrom="paragraph">
                  <wp:posOffset>710565</wp:posOffset>
                </wp:positionV>
                <wp:extent cx="4979035" cy="226060"/>
                <wp:effectExtent l="0" t="0" r="0" b="0"/>
                <wp:wrapTopAndBottom/>
                <wp:docPr id="958" name="Group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9035" cy="226060"/>
                          <a:chOff x="2174" y="1119"/>
                          <a:chExt cx="7841" cy="356"/>
                        </a:xfrm>
                      </wpg:grpSpPr>
                      <pic:pic xmlns:pic="http://schemas.openxmlformats.org/drawingml/2006/picture">
                        <pic:nvPicPr>
                          <pic:cNvPr id="959" name="Picture 880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1133"/>
                            <a:ext cx="5304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0" name="Freeform 879"/>
                        <wps:cNvSpPr>
                          <a:spLocks/>
                        </wps:cNvSpPr>
                        <wps:spPr bwMode="auto">
                          <a:xfrm>
                            <a:off x="2174" y="1119"/>
                            <a:ext cx="7841" cy="356"/>
                          </a:xfrm>
                          <a:custGeom>
                            <a:avLst/>
                            <a:gdLst>
                              <a:gd name="T0" fmla="+- 0 10015 2174"/>
                              <a:gd name="T1" fmla="*/ T0 w 7841"/>
                              <a:gd name="T2" fmla="+- 0 1119 1119"/>
                              <a:gd name="T3" fmla="*/ 1119 h 356"/>
                              <a:gd name="T4" fmla="+- 0 10001 2174"/>
                              <a:gd name="T5" fmla="*/ T4 w 7841"/>
                              <a:gd name="T6" fmla="+- 0 1119 1119"/>
                              <a:gd name="T7" fmla="*/ 1119 h 356"/>
                              <a:gd name="T8" fmla="+- 0 10001 2174"/>
                              <a:gd name="T9" fmla="*/ T8 w 7841"/>
                              <a:gd name="T10" fmla="+- 0 1133 1119"/>
                              <a:gd name="T11" fmla="*/ 1133 h 356"/>
                              <a:gd name="T12" fmla="+- 0 10001 2174"/>
                              <a:gd name="T13" fmla="*/ T12 w 7841"/>
                              <a:gd name="T14" fmla="+- 0 1459 1119"/>
                              <a:gd name="T15" fmla="*/ 1459 h 356"/>
                              <a:gd name="T16" fmla="+- 0 2191 2174"/>
                              <a:gd name="T17" fmla="*/ T16 w 7841"/>
                              <a:gd name="T18" fmla="+- 0 1459 1119"/>
                              <a:gd name="T19" fmla="*/ 1459 h 356"/>
                              <a:gd name="T20" fmla="+- 0 2191 2174"/>
                              <a:gd name="T21" fmla="*/ T20 w 7841"/>
                              <a:gd name="T22" fmla="+- 0 1460 1119"/>
                              <a:gd name="T23" fmla="*/ 1460 h 356"/>
                              <a:gd name="T24" fmla="+- 0 2182 2174"/>
                              <a:gd name="T25" fmla="*/ T24 w 7841"/>
                              <a:gd name="T26" fmla="+- 0 1460 1119"/>
                              <a:gd name="T27" fmla="*/ 1460 h 356"/>
                              <a:gd name="T28" fmla="+- 0 2182 2174"/>
                              <a:gd name="T29" fmla="*/ T28 w 7841"/>
                              <a:gd name="T30" fmla="+- 0 1459 1119"/>
                              <a:gd name="T31" fmla="*/ 1459 h 356"/>
                              <a:gd name="T32" fmla="+- 0 2191 2174"/>
                              <a:gd name="T33" fmla="*/ T32 w 7841"/>
                              <a:gd name="T34" fmla="+- 0 1459 1119"/>
                              <a:gd name="T35" fmla="*/ 1459 h 356"/>
                              <a:gd name="T36" fmla="+- 0 2191 2174"/>
                              <a:gd name="T37" fmla="*/ T36 w 7841"/>
                              <a:gd name="T38" fmla="+- 0 1133 1119"/>
                              <a:gd name="T39" fmla="*/ 1133 h 356"/>
                              <a:gd name="T40" fmla="+- 0 10001 2174"/>
                              <a:gd name="T41" fmla="*/ T40 w 7841"/>
                              <a:gd name="T42" fmla="+- 0 1133 1119"/>
                              <a:gd name="T43" fmla="*/ 1133 h 356"/>
                              <a:gd name="T44" fmla="+- 0 10001 2174"/>
                              <a:gd name="T45" fmla="*/ T44 w 7841"/>
                              <a:gd name="T46" fmla="+- 0 1119 1119"/>
                              <a:gd name="T47" fmla="*/ 1119 h 356"/>
                              <a:gd name="T48" fmla="+- 0 2174 2174"/>
                              <a:gd name="T49" fmla="*/ T48 w 7841"/>
                              <a:gd name="T50" fmla="+- 0 1119 1119"/>
                              <a:gd name="T51" fmla="*/ 1119 h 356"/>
                              <a:gd name="T52" fmla="+- 0 2174 2174"/>
                              <a:gd name="T53" fmla="*/ T52 w 7841"/>
                              <a:gd name="T54" fmla="+- 0 1133 1119"/>
                              <a:gd name="T55" fmla="*/ 1133 h 356"/>
                              <a:gd name="T56" fmla="+- 0 2174 2174"/>
                              <a:gd name="T57" fmla="*/ T56 w 7841"/>
                              <a:gd name="T58" fmla="+- 0 1459 1119"/>
                              <a:gd name="T59" fmla="*/ 1459 h 356"/>
                              <a:gd name="T60" fmla="+- 0 2174 2174"/>
                              <a:gd name="T61" fmla="*/ T60 w 7841"/>
                              <a:gd name="T62" fmla="+- 0 1467 1119"/>
                              <a:gd name="T63" fmla="*/ 1467 h 356"/>
                              <a:gd name="T64" fmla="+- 0 2174 2174"/>
                              <a:gd name="T65" fmla="*/ T64 w 7841"/>
                              <a:gd name="T66" fmla="+- 0 1475 1119"/>
                              <a:gd name="T67" fmla="*/ 1475 h 356"/>
                              <a:gd name="T68" fmla="+- 0 10015 2174"/>
                              <a:gd name="T69" fmla="*/ T68 w 7841"/>
                              <a:gd name="T70" fmla="+- 0 1475 1119"/>
                              <a:gd name="T71" fmla="*/ 1475 h 356"/>
                              <a:gd name="T72" fmla="+- 0 10015 2174"/>
                              <a:gd name="T73" fmla="*/ T72 w 7841"/>
                              <a:gd name="T74" fmla="+- 0 1467 1119"/>
                              <a:gd name="T75" fmla="*/ 1467 h 356"/>
                              <a:gd name="T76" fmla="+- 0 10015 2174"/>
                              <a:gd name="T77" fmla="*/ T76 w 7841"/>
                              <a:gd name="T78" fmla="+- 0 1459 1119"/>
                              <a:gd name="T79" fmla="*/ 1459 h 356"/>
                              <a:gd name="T80" fmla="+- 0 10015 2174"/>
                              <a:gd name="T81" fmla="*/ T80 w 7841"/>
                              <a:gd name="T82" fmla="+- 0 1133 1119"/>
                              <a:gd name="T83" fmla="*/ 1133 h 356"/>
                              <a:gd name="T84" fmla="+- 0 10015 2174"/>
                              <a:gd name="T85" fmla="*/ T84 w 7841"/>
                              <a:gd name="T86" fmla="+- 0 1119 1119"/>
                              <a:gd name="T87" fmla="*/ 1119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841" h="356">
                                <a:moveTo>
                                  <a:pt x="7841" y="0"/>
                                </a:moveTo>
                                <a:lnTo>
                                  <a:pt x="7827" y="0"/>
                                </a:lnTo>
                                <a:lnTo>
                                  <a:pt x="7827" y="14"/>
                                </a:lnTo>
                                <a:lnTo>
                                  <a:pt x="7827" y="340"/>
                                </a:lnTo>
                                <a:lnTo>
                                  <a:pt x="17" y="340"/>
                                </a:lnTo>
                                <a:lnTo>
                                  <a:pt x="17" y="341"/>
                                </a:lnTo>
                                <a:lnTo>
                                  <a:pt x="8" y="341"/>
                                </a:lnTo>
                                <a:lnTo>
                                  <a:pt x="8" y="340"/>
                                </a:lnTo>
                                <a:lnTo>
                                  <a:pt x="17" y="340"/>
                                </a:lnTo>
                                <a:lnTo>
                                  <a:pt x="17" y="14"/>
                                </a:lnTo>
                                <a:lnTo>
                                  <a:pt x="7827" y="14"/>
                                </a:lnTo>
                                <a:lnTo>
                                  <a:pt x="78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40"/>
                                </a:lnTo>
                                <a:lnTo>
                                  <a:pt x="0" y="348"/>
                                </a:lnTo>
                                <a:lnTo>
                                  <a:pt x="0" y="356"/>
                                </a:lnTo>
                                <a:lnTo>
                                  <a:pt x="7841" y="356"/>
                                </a:lnTo>
                                <a:lnTo>
                                  <a:pt x="7841" y="348"/>
                                </a:lnTo>
                                <a:lnTo>
                                  <a:pt x="7841" y="340"/>
                                </a:lnTo>
                                <a:lnTo>
                                  <a:pt x="7841" y="14"/>
                                </a:lnTo>
                                <a:lnTo>
                                  <a:pt x="7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917CC3" id="Group 878" o:spid="_x0000_s1026" style="position:absolute;margin-left:108.7pt;margin-top:55.95pt;width:392.05pt;height:17.8pt;z-index:-251650048;mso-wrap-distance-left:0;mso-wrap-distance-right:0;mso-position-horizontal-relative:page" coordorigin="2174,1119" coordsize="7841,35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">
                <v:shape id="Picture 880" o:spid="_x0000_s1027" type="#_x0000_t75" style="position:absolute;left:2188;top:1133;width:5304;height:3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">
                  <v:imagedata r:id="rId15" o:title=""/>
                  <v:path arrowok="t"/>
                  <o:lock v:ext="edit" aspectratio="f"/>
                </v:shape>
                <v:shape id="Freeform 879" o:spid="_x0000_s1028" style="position:absolute;left:2174;top:1119;width:7841;height:356;visibility:visible;mso-wrap-style:square;v-text-anchor:top" coordsize="7841,3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" path="m7841,r-14,l7827,14r,326l17,340r,1l8,341r,-1l17,340,17,14r7810,l7827,,,,,14,,340r,8l,356r7841,l7841,348r,-8l7841,14r,-14xe" fillcolor="black" stroked="f">
                  <v:path arrowok="t" o:connecttype="custom" o:connectlocs="7841,1119;7827,1119;7827,1133;7827,1459;17,1459;17,1460;8,1460;8,1459;17,1459;17,1133;7827,1133;7827,1119;0,1119;0,1133;0,1459;0,1467;0,1475;7841,1475;7841,1467;7841,1459;7841,1133;7841,1119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A545E7" w:rsidRDefault="00A545E7" w:rsidP="00A545E7">
      <w:pPr>
        <w:pStyle w:val="BodyText0"/>
        <w:spacing w:before="1"/>
        <w:rPr>
          <w:sz w:val="23"/>
        </w:rPr>
      </w:pPr>
    </w:p>
    <w:p w:rsidR="00A545E7" w:rsidRDefault="00A545E7" w:rsidP="00A545E7">
      <w:pPr>
        <w:rPr>
          <w:sz w:val="23"/>
        </w:rPr>
        <w:sectPr w:rsidR="00A545E7">
          <w:headerReference w:type="default" r:id="rId16"/>
          <w:footerReference w:type="default" r:id="rId17"/>
          <w:pgSz w:w="12240" w:h="15840"/>
          <w:pgMar w:top="960" w:right="620" w:bottom="1000" w:left="900" w:header="762" w:footer="815" w:gutter="0"/>
          <w:pgNumType w:start="84"/>
          <w:cols w:space="720"/>
        </w:sectPr>
      </w:pPr>
    </w:p>
    <w:p w:rsidR="00A545E7" w:rsidRDefault="00A545E7" w:rsidP="00A545E7">
      <w:pPr>
        <w:pStyle w:val="BodyText0"/>
        <w:rPr>
          <w:sz w:val="20"/>
        </w:rPr>
      </w:pPr>
    </w:p>
    <w:p w:rsidR="00A545E7" w:rsidRDefault="00A545E7" w:rsidP="00A545E7">
      <w:pPr>
        <w:pStyle w:val="BodyText0"/>
        <w:spacing w:before="7"/>
        <w:rPr>
          <w:sz w:val="18"/>
        </w:rPr>
      </w:pPr>
    </w:p>
    <w:p w:rsidR="00A545E7" w:rsidRDefault="00A545E7" w:rsidP="00A545E7">
      <w:pPr>
        <w:pStyle w:val="BodyText0"/>
        <w:ind w:left="125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DD39175" wp14:editId="28800DB2">
                <wp:extent cx="5038725" cy="2875915"/>
                <wp:effectExtent l="0" t="0" r="0" b="0"/>
                <wp:docPr id="955" name="Group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8725" cy="2875915"/>
                          <a:chOff x="0" y="0"/>
                          <a:chExt cx="7935" cy="4529"/>
                        </a:xfrm>
                      </wpg:grpSpPr>
                      <wps:wsp>
                        <wps:cNvPr id="956" name="AutoShape 87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935" cy="4529"/>
                          </a:xfrm>
                          <a:custGeom>
                            <a:avLst/>
                            <a:gdLst>
                              <a:gd name="T0" fmla="*/ 487 w 7935"/>
                              <a:gd name="T1" fmla="*/ 4514 h 4529"/>
                              <a:gd name="T2" fmla="*/ 847 w 7935"/>
                              <a:gd name="T3" fmla="*/ 4514 h 4529"/>
                              <a:gd name="T4" fmla="*/ 1267 w 7935"/>
                              <a:gd name="T5" fmla="*/ 4529 h 4529"/>
                              <a:gd name="T6" fmla="*/ 1747 w 7935"/>
                              <a:gd name="T7" fmla="*/ 4529 h 4529"/>
                              <a:gd name="T8" fmla="*/ 2062 w 7935"/>
                              <a:gd name="T9" fmla="*/ 4529 h 4529"/>
                              <a:gd name="T10" fmla="*/ 2482 w 7935"/>
                              <a:gd name="T11" fmla="*/ 4514 h 4529"/>
                              <a:gd name="T12" fmla="*/ 2842 w 7935"/>
                              <a:gd name="T13" fmla="*/ 4514 h 4529"/>
                              <a:gd name="T14" fmla="*/ 3262 w 7935"/>
                              <a:gd name="T15" fmla="*/ 4529 h 4529"/>
                              <a:gd name="T16" fmla="*/ 3742 w 7935"/>
                              <a:gd name="T17" fmla="*/ 4529 h 4529"/>
                              <a:gd name="T18" fmla="*/ 4056 w 7935"/>
                              <a:gd name="T19" fmla="*/ 4529 h 4529"/>
                              <a:gd name="T20" fmla="*/ 4476 w 7935"/>
                              <a:gd name="T21" fmla="*/ 4514 h 4529"/>
                              <a:gd name="T22" fmla="*/ 4836 w 7935"/>
                              <a:gd name="T23" fmla="*/ 4514 h 4529"/>
                              <a:gd name="T24" fmla="*/ 5256 w 7935"/>
                              <a:gd name="T25" fmla="*/ 4529 h 4529"/>
                              <a:gd name="T26" fmla="*/ 5736 w 7935"/>
                              <a:gd name="T27" fmla="*/ 4529 h 4529"/>
                              <a:gd name="T28" fmla="*/ 6053 w 7935"/>
                              <a:gd name="T29" fmla="*/ 4529 h 4529"/>
                              <a:gd name="T30" fmla="*/ 6473 w 7935"/>
                              <a:gd name="T31" fmla="*/ 4514 h 4529"/>
                              <a:gd name="T32" fmla="*/ 6833 w 7935"/>
                              <a:gd name="T33" fmla="*/ 4514 h 4529"/>
                              <a:gd name="T34" fmla="*/ 7253 w 7935"/>
                              <a:gd name="T35" fmla="*/ 4529 h 4529"/>
                              <a:gd name="T36" fmla="*/ 7733 w 7935"/>
                              <a:gd name="T37" fmla="*/ 4529 h 4529"/>
                              <a:gd name="T38" fmla="*/ 7920 w 7935"/>
                              <a:gd name="T39" fmla="*/ 4402 h 4529"/>
                              <a:gd name="T40" fmla="*/ 7920 w 7935"/>
                              <a:gd name="T41" fmla="*/ 4042 h 4529"/>
                              <a:gd name="T42" fmla="*/ 7934 w 7935"/>
                              <a:gd name="T43" fmla="*/ 3622 h 4529"/>
                              <a:gd name="T44" fmla="*/ 7934 w 7935"/>
                              <a:gd name="T45" fmla="*/ 3307 h 4529"/>
                              <a:gd name="T46" fmla="*/ 7934 w 7935"/>
                              <a:gd name="T47" fmla="*/ 2827 h 4529"/>
                              <a:gd name="T48" fmla="*/ 7920 w 7935"/>
                              <a:gd name="T49" fmla="*/ 2407 h 4529"/>
                              <a:gd name="T50" fmla="*/ 7920 w 7935"/>
                              <a:gd name="T51" fmla="*/ 2047 h 4529"/>
                              <a:gd name="T52" fmla="*/ 7934 w 7935"/>
                              <a:gd name="T53" fmla="*/ 1627 h 4529"/>
                              <a:gd name="T54" fmla="*/ 7934 w 7935"/>
                              <a:gd name="T55" fmla="*/ 1313 h 4529"/>
                              <a:gd name="T56" fmla="*/ 7934 w 7935"/>
                              <a:gd name="T57" fmla="*/ 833 h 4529"/>
                              <a:gd name="T58" fmla="*/ 7920 w 7935"/>
                              <a:gd name="T59" fmla="*/ 413 h 4529"/>
                              <a:gd name="T60" fmla="*/ 7920 w 7935"/>
                              <a:gd name="T61" fmla="*/ 53 h 4529"/>
                              <a:gd name="T62" fmla="*/ 7658 w 7935"/>
                              <a:gd name="T63" fmla="*/ 0 h 4529"/>
                              <a:gd name="T64" fmla="*/ 7178 w 7935"/>
                              <a:gd name="T65" fmla="*/ 0 h 4529"/>
                              <a:gd name="T66" fmla="*/ 6758 w 7935"/>
                              <a:gd name="T67" fmla="*/ 14 h 4529"/>
                              <a:gd name="T68" fmla="*/ 6398 w 7935"/>
                              <a:gd name="T69" fmla="*/ 14 h 4529"/>
                              <a:gd name="T70" fmla="*/ 6082 w 7935"/>
                              <a:gd name="T71" fmla="*/ 14 h 4529"/>
                              <a:gd name="T72" fmla="*/ 5662 w 7935"/>
                              <a:gd name="T73" fmla="*/ 0 h 4529"/>
                              <a:gd name="T74" fmla="*/ 5182 w 7935"/>
                              <a:gd name="T75" fmla="*/ 0 h 4529"/>
                              <a:gd name="T76" fmla="*/ 4762 w 7935"/>
                              <a:gd name="T77" fmla="*/ 14 h 4529"/>
                              <a:gd name="T78" fmla="*/ 4402 w 7935"/>
                              <a:gd name="T79" fmla="*/ 14 h 4529"/>
                              <a:gd name="T80" fmla="*/ 4087 w 7935"/>
                              <a:gd name="T81" fmla="*/ 14 h 4529"/>
                              <a:gd name="T82" fmla="*/ 3667 w 7935"/>
                              <a:gd name="T83" fmla="*/ 0 h 4529"/>
                              <a:gd name="T84" fmla="*/ 3187 w 7935"/>
                              <a:gd name="T85" fmla="*/ 0 h 4529"/>
                              <a:gd name="T86" fmla="*/ 2767 w 7935"/>
                              <a:gd name="T87" fmla="*/ 14 h 4529"/>
                              <a:gd name="T88" fmla="*/ 2407 w 7935"/>
                              <a:gd name="T89" fmla="*/ 14 h 4529"/>
                              <a:gd name="T90" fmla="*/ 2093 w 7935"/>
                              <a:gd name="T91" fmla="*/ 14 h 4529"/>
                              <a:gd name="T92" fmla="*/ 1673 w 7935"/>
                              <a:gd name="T93" fmla="*/ 0 h 4529"/>
                              <a:gd name="T94" fmla="*/ 1193 w 7935"/>
                              <a:gd name="T95" fmla="*/ 0 h 4529"/>
                              <a:gd name="T96" fmla="*/ 773 w 7935"/>
                              <a:gd name="T97" fmla="*/ 14 h 4529"/>
                              <a:gd name="T98" fmla="*/ 413 w 7935"/>
                              <a:gd name="T99" fmla="*/ 14 h 4529"/>
                              <a:gd name="T100" fmla="*/ 98 w 7935"/>
                              <a:gd name="T101" fmla="*/ 14 h 4529"/>
                              <a:gd name="T102" fmla="*/ 14 w 7935"/>
                              <a:gd name="T103" fmla="*/ 336 h 4529"/>
                              <a:gd name="T104" fmla="*/ 0 w 7935"/>
                              <a:gd name="T105" fmla="*/ 756 h 4529"/>
                              <a:gd name="T106" fmla="*/ 0 w 7935"/>
                              <a:gd name="T107" fmla="*/ 1236 h 4529"/>
                              <a:gd name="T108" fmla="*/ 14 w 7935"/>
                              <a:gd name="T109" fmla="*/ 1656 h 4529"/>
                              <a:gd name="T110" fmla="*/ 14 w 7935"/>
                              <a:gd name="T111" fmla="*/ 1973 h 4529"/>
                              <a:gd name="T112" fmla="*/ 14 w 7935"/>
                              <a:gd name="T113" fmla="*/ 2333 h 4529"/>
                              <a:gd name="T114" fmla="*/ 0 w 7935"/>
                              <a:gd name="T115" fmla="*/ 2753 h 4529"/>
                              <a:gd name="T116" fmla="*/ 0 w 7935"/>
                              <a:gd name="T117" fmla="*/ 3233 h 4529"/>
                              <a:gd name="T118" fmla="*/ 14 w 7935"/>
                              <a:gd name="T119" fmla="*/ 3653 h 4529"/>
                              <a:gd name="T120" fmla="*/ 14 w 7935"/>
                              <a:gd name="T121" fmla="*/ 3967 h 4529"/>
                              <a:gd name="T122" fmla="*/ 14 w 7935"/>
                              <a:gd name="T123" fmla="*/ 4327 h 45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7935" h="4529">
                                <a:moveTo>
                                  <a:pt x="173" y="4529"/>
                                </a:moveTo>
                                <a:lnTo>
                                  <a:pt x="113" y="4529"/>
                                </a:lnTo>
                                <a:lnTo>
                                  <a:pt x="113" y="4514"/>
                                </a:lnTo>
                                <a:lnTo>
                                  <a:pt x="173" y="4514"/>
                                </a:lnTo>
                                <a:lnTo>
                                  <a:pt x="173" y="4529"/>
                                </a:lnTo>
                                <a:close/>
                                <a:moveTo>
                                  <a:pt x="276" y="4529"/>
                                </a:moveTo>
                                <a:lnTo>
                                  <a:pt x="216" y="4529"/>
                                </a:lnTo>
                                <a:lnTo>
                                  <a:pt x="216" y="4514"/>
                                </a:lnTo>
                                <a:lnTo>
                                  <a:pt x="276" y="4514"/>
                                </a:lnTo>
                                <a:lnTo>
                                  <a:pt x="276" y="4529"/>
                                </a:lnTo>
                                <a:close/>
                                <a:moveTo>
                                  <a:pt x="382" y="4529"/>
                                </a:moveTo>
                                <a:lnTo>
                                  <a:pt x="322" y="4529"/>
                                </a:lnTo>
                                <a:lnTo>
                                  <a:pt x="322" y="4514"/>
                                </a:lnTo>
                                <a:lnTo>
                                  <a:pt x="382" y="4514"/>
                                </a:lnTo>
                                <a:lnTo>
                                  <a:pt x="382" y="4529"/>
                                </a:lnTo>
                                <a:close/>
                                <a:moveTo>
                                  <a:pt x="487" y="4529"/>
                                </a:moveTo>
                                <a:lnTo>
                                  <a:pt x="427" y="4529"/>
                                </a:lnTo>
                                <a:lnTo>
                                  <a:pt x="427" y="4514"/>
                                </a:lnTo>
                                <a:lnTo>
                                  <a:pt x="487" y="4514"/>
                                </a:lnTo>
                                <a:lnTo>
                                  <a:pt x="487" y="4529"/>
                                </a:lnTo>
                                <a:close/>
                                <a:moveTo>
                                  <a:pt x="593" y="4529"/>
                                </a:moveTo>
                                <a:lnTo>
                                  <a:pt x="533" y="4529"/>
                                </a:lnTo>
                                <a:lnTo>
                                  <a:pt x="533" y="4514"/>
                                </a:lnTo>
                                <a:lnTo>
                                  <a:pt x="593" y="4514"/>
                                </a:lnTo>
                                <a:lnTo>
                                  <a:pt x="593" y="4529"/>
                                </a:lnTo>
                                <a:close/>
                                <a:moveTo>
                                  <a:pt x="698" y="4529"/>
                                </a:moveTo>
                                <a:lnTo>
                                  <a:pt x="638" y="4529"/>
                                </a:lnTo>
                                <a:lnTo>
                                  <a:pt x="638" y="4514"/>
                                </a:lnTo>
                                <a:lnTo>
                                  <a:pt x="698" y="4514"/>
                                </a:lnTo>
                                <a:lnTo>
                                  <a:pt x="698" y="4529"/>
                                </a:lnTo>
                                <a:close/>
                                <a:moveTo>
                                  <a:pt x="802" y="4529"/>
                                </a:moveTo>
                                <a:lnTo>
                                  <a:pt x="742" y="4529"/>
                                </a:lnTo>
                                <a:lnTo>
                                  <a:pt x="742" y="4514"/>
                                </a:lnTo>
                                <a:lnTo>
                                  <a:pt x="802" y="4514"/>
                                </a:lnTo>
                                <a:lnTo>
                                  <a:pt x="802" y="4529"/>
                                </a:lnTo>
                                <a:close/>
                                <a:moveTo>
                                  <a:pt x="907" y="4529"/>
                                </a:moveTo>
                                <a:lnTo>
                                  <a:pt x="847" y="4529"/>
                                </a:lnTo>
                                <a:lnTo>
                                  <a:pt x="847" y="4514"/>
                                </a:lnTo>
                                <a:lnTo>
                                  <a:pt x="907" y="4514"/>
                                </a:lnTo>
                                <a:lnTo>
                                  <a:pt x="907" y="4529"/>
                                </a:lnTo>
                                <a:close/>
                                <a:moveTo>
                                  <a:pt x="1013" y="4529"/>
                                </a:moveTo>
                                <a:lnTo>
                                  <a:pt x="953" y="4529"/>
                                </a:lnTo>
                                <a:lnTo>
                                  <a:pt x="953" y="4514"/>
                                </a:lnTo>
                                <a:lnTo>
                                  <a:pt x="1013" y="4514"/>
                                </a:lnTo>
                                <a:lnTo>
                                  <a:pt x="1013" y="4529"/>
                                </a:lnTo>
                                <a:close/>
                                <a:moveTo>
                                  <a:pt x="1118" y="4529"/>
                                </a:moveTo>
                                <a:lnTo>
                                  <a:pt x="1058" y="4529"/>
                                </a:lnTo>
                                <a:lnTo>
                                  <a:pt x="1058" y="4514"/>
                                </a:lnTo>
                                <a:lnTo>
                                  <a:pt x="1118" y="4514"/>
                                </a:lnTo>
                                <a:lnTo>
                                  <a:pt x="1118" y="4529"/>
                                </a:lnTo>
                                <a:close/>
                                <a:moveTo>
                                  <a:pt x="1222" y="4529"/>
                                </a:moveTo>
                                <a:lnTo>
                                  <a:pt x="1162" y="4529"/>
                                </a:lnTo>
                                <a:lnTo>
                                  <a:pt x="1162" y="4514"/>
                                </a:lnTo>
                                <a:lnTo>
                                  <a:pt x="1222" y="4514"/>
                                </a:lnTo>
                                <a:lnTo>
                                  <a:pt x="1222" y="4529"/>
                                </a:lnTo>
                                <a:close/>
                                <a:moveTo>
                                  <a:pt x="1327" y="4529"/>
                                </a:moveTo>
                                <a:lnTo>
                                  <a:pt x="1267" y="4529"/>
                                </a:lnTo>
                                <a:lnTo>
                                  <a:pt x="1267" y="4514"/>
                                </a:lnTo>
                                <a:lnTo>
                                  <a:pt x="1327" y="4514"/>
                                </a:lnTo>
                                <a:lnTo>
                                  <a:pt x="1327" y="4529"/>
                                </a:lnTo>
                                <a:close/>
                                <a:moveTo>
                                  <a:pt x="1433" y="4529"/>
                                </a:moveTo>
                                <a:lnTo>
                                  <a:pt x="1373" y="4529"/>
                                </a:lnTo>
                                <a:lnTo>
                                  <a:pt x="1373" y="4514"/>
                                </a:lnTo>
                                <a:lnTo>
                                  <a:pt x="1433" y="4514"/>
                                </a:lnTo>
                                <a:lnTo>
                                  <a:pt x="1433" y="4529"/>
                                </a:lnTo>
                                <a:close/>
                                <a:moveTo>
                                  <a:pt x="1536" y="4529"/>
                                </a:moveTo>
                                <a:lnTo>
                                  <a:pt x="1478" y="4529"/>
                                </a:lnTo>
                                <a:lnTo>
                                  <a:pt x="1478" y="4514"/>
                                </a:lnTo>
                                <a:lnTo>
                                  <a:pt x="1536" y="4514"/>
                                </a:lnTo>
                                <a:lnTo>
                                  <a:pt x="1536" y="4529"/>
                                </a:lnTo>
                                <a:close/>
                                <a:moveTo>
                                  <a:pt x="1642" y="4529"/>
                                </a:moveTo>
                                <a:lnTo>
                                  <a:pt x="1582" y="4529"/>
                                </a:lnTo>
                                <a:lnTo>
                                  <a:pt x="1582" y="4514"/>
                                </a:lnTo>
                                <a:lnTo>
                                  <a:pt x="1642" y="4514"/>
                                </a:lnTo>
                                <a:lnTo>
                                  <a:pt x="1642" y="4529"/>
                                </a:lnTo>
                                <a:close/>
                                <a:moveTo>
                                  <a:pt x="1747" y="4529"/>
                                </a:moveTo>
                                <a:lnTo>
                                  <a:pt x="1687" y="4529"/>
                                </a:lnTo>
                                <a:lnTo>
                                  <a:pt x="1687" y="4514"/>
                                </a:lnTo>
                                <a:lnTo>
                                  <a:pt x="1747" y="4514"/>
                                </a:lnTo>
                                <a:lnTo>
                                  <a:pt x="1747" y="4529"/>
                                </a:lnTo>
                                <a:close/>
                                <a:moveTo>
                                  <a:pt x="1853" y="4529"/>
                                </a:moveTo>
                                <a:lnTo>
                                  <a:pt x="1793" y="4529"/>
                                </a:lnTo>
                                <a:lnTo>
                                  <a:pt x="1793" y="4514"/>
                                </a:lnTo>
                                <a:lnTo>
                                  <a:pt x="1853" y="4514"/>
                                </a:lnTo>
                                <a:lnTo>
                                  <a:pt x="1853" y="4529"/>
                                </a:lnTo>
                                <a:close/>
                                <a:moveTo>
                                  <a:pt x="1956" y="4529"/>
                                </a:moveTo>
                                <a:lnTo>
                                  <a:pt x="1896" y="4529"/>
                                </a:lnTo>
                                <a:lnTo>
                                  <a:pt x="1896" y="4514"/>
                                </a:lnTo>
                                <a:lnTo>
                                  <a:pt x="1956" y="4514"/>
                                </a:lnTo>
                                <a:lnTo>
                                  <a:pt x="1956" y="4529"/>
                                </a:lnTo>
                                <a:close/>
                                <a:moveTo>
                                  <a:pt x="2062" y="4529"/>
                                </a:moveTo>
                                <a:lnTo>
                                  <a:pt x="2002" y="4529"/>
                                </a:lnTo>
                                <a:lnTo>
                                  <a:pt x="2002" y="4514"/>
                                </a:lnTo>
                                <a:lnTo>
                                  <a:pt x="2062" y="4514"/>
                                </a:lnTo>
                                <a:lnTo>
                                  <a:pt x="2062" y="4529"/>
                                </a:lnTo>
                                <a:close/>
                                <a:moveTo>
                                  <a:pt x="2167" y="4529"/>
                                </a:moveTo>
                                <a:lnTo>
                                  <a:pt x="2107" y="4529"/>
                                </a:lnTo>
                                <a:lnTo>
                                  <a:pt x="2107" y="4514"/>
                                </a:lnTo>
                                <a:lnTo>
                                  <a:pt x="2167" y="4514"/>
                                </a:lnTo>
                                <a:lnTo>
                                  <a:pt x="2167" y="4529"/>
                                </a:lnTo>
                                <a:close/>
                                <a:moveTo>
                                  <a:pt x="2273" y="4529"/>
                                </a:moveTo>
                                <a:lnTo>
                                  <a:pt x="2213" y="4529"/>
                                </a:lnTo>
                                <a:lnTo>
                                  <a:pt x="2213" y="4514"/>
                                </a:lnTo>
                                <a:lnTo>
                                  <a:pt x="2273" y="4514"/>
                                </a:lnTo>
                                <a:lnTo>
                                  <a:pt x="2273" y="4529"/>
                                </a:lnTo>
                                <a:close/>
                                <a:moveTo>
                                  <a:pt x="2376" y="4529"/>
                                </a:moveTo>
                                <a:lnTo>
                                  <a:pt x="2316" y="4529"/>
                                </a:lnTo>
                                <a:lnTo>
                                  <a:pt x="2316" y="4514"/>
                                </a:lnTo>
                                <a:lnTo>
                                  <a:pt x="2376" y="4514"/>
                                </a:lnTo>
                                <a:lnTo>
                                  <a:pt x="2376" y="4529"/>
                                </a:lnTo>
                                <a:close/>
                                <a:moveTo>
                                  <a:pt x="2482" y="4529"/>
                                </a:moveTo>
                                <a:lnTo>
                                  <a:pt x="2422" y="4529"/>
                                </a:lnTo>
                                <a:lnTo>
                                  <a:pt x="2422" y="4514"/>
                                </a:lnTo>
                                <a:lnTo>
                                  <a:pt x="2482" y="4514"/>
                                </a:lnTo>
                                <a:lnTo>
                                  <a:pt x="2482" y="4529"/>
                                </a:lnTo>
                                <a:close/>
                                <a:moveTo>
                                  <a:pt x="2587" y="4529"/>
                                </a:moveTo>
                                <a:lnTo>
                                  <a:pt x="2527" y="4529"/>
                                </a:lnTo>
                                <a:lnTo>
                                  <a:pt x="2527" y="4514"/>
                                </a:lnTo>
                                <a:lnTo>
                                  <a:pt x="2587" y="4514"/>
                                </a:lnTo>
                                <a:lnTo>
                                  <a:pt x="2587" y="4529"/>
                                </a:lnTo>
                                <a:close/>
                                <a:moveTo>
                                  <a:pt x="2693" y="4529"/>
                                </a:moveTo>
                                <a:lnTo>
                                  <a:pt x="2633" y="4529"/>
                                </a:lnTo>
                                <a:lnTo>
                                  <a:pt x="2633" y="4514"/>
                                </a:lnTo>
                                <a:lnTo>
                                  <a:pt x="2693" y="4514"/>
                                </a:lnTo>
                                <a:lnTo>
                                  <a:pt x="2693" y="4529"/>
                                </a:lnTo>
                                <a:close/>
                                <a:moveTo>
                                  <a:pt x="2796" y="4529"/>
                                </a:moveTo>
                                <a:lnTo>
                                  <a:pt x="2736" y="4529"/>
                                </a:lnTo>
                                <a:lnTo>
                                  <a:pt x="2736" y="4514"/>
                                </a:lnTo>
                                <a:lnTo>
                                  <a:pt x="2796" y="4514"/>
                                </a:lnTo>
                                <a:lnTo>
                                  <a:pt x="2796" y="4529"/>
                                </a:lnTo>
                                <a:close/>
                                <a:moveTo>
                                  <a:pt x="2902" y="4529"/>
                                </a:moveTo>
                                <a:lnTo>
                                  <a:pt x="2842" y="4529"/>
                                </a:lnTo>
                                <a:lnTo>
                                  <a:pt x="2842" y="4514"/>
                                </a:lnTo>
                                <a:lnTo>
                                  <a:pt x="2902" y="4514"/>
                                </a:lnTo>
                                <a:lnTo>
                                  <a:pt x="2902" y="4529"/>
                                </a:lnTo>
                                <a:close/>
                                <a:moveTo>
                                  <a:pt x="3007" y="4529"/>
                                </a:moveTo>
                                <a:lnTo>
                                  <a:pt x="2947" y="4529"/>
                                </a:lnTo>
                                <a:lnTo>
                                  <a:pt x="2947" y="4514"/>
                                </a:lnTo>
                                <a:lnTo>
                                  <a:pt x="3007" y="4514"/>
                                </a:lnTo>
                                <a:lnTo>
                                  <a:pt x="3007" y="4529"/>
                                </a:lnTo>
                                <a:close/>
                                <a:moveTo>
                                  <a:pt x="3113" y="4529"/>
                                </a:moveTo>
                                <a:lnTo>
                                  <a:pt x="3053" y="4529"/>
                                </a:lnTo>
                                <a:lnTo>
                                  <a:pt x="3053" y="4514"/>
                                </a:lnTo>
                                <a:lnTo>
                                  <a:pt x="3113" y="4514"/>
                                </a:lnTo>
                                <a:lnTo>
                                  <a:pt x="3113" y="4529"/>
                                </a:lnTo>
                                <a:close/>
                                <a:moveTo>
                                  <a:pt x="3216" y="4529"/>
                                </a:moveTo>
                                <a:lnTo>
                                  <a:pt x="3156" y="4529"/>
                                </a:lnTo>
                                <a:lnTo>
                                  <a:pt x="3156" y="4514"/>
                                </a:lnTo>
                                <a:lnTo>
                                  <a:pt x="3216" y="4514"/>
                                </a:lnTo>
                                <a:lnTo>
                                  <a:pt x="3216" y="4529"/>
                                </a:lnTo>
                                <a:close/>
                                <a:moveTo>
                                  <a:pt x="3322" y="4529"/>
                                </a:moveTo>
                                <a:lnTo>
                                  <a:pt x="3262" y="4529"/>
                                </a:lnTo>
                                <a:lnTo>
                                  <a:pt x="3262" y="4514"/>
                                </a:lnTo>
                                <a:lnTo>
                                  <a:pt x="3322" y="4514"/>
                                </a:lnTo>
                                <a:lnTo>
                                  <a:pt x="3322" y="4529"/>
                                </a:lnTo>
                                <a:close/>
                                <a:moveTo>
                                  <a:pt x="3427" y="4529"/>
                                </a:moveTo>
                                <a:lnTo>
                                  <a:pt x="3367" y="4529"/>
                                </a:lnTo>
                                <a:lnTo>
                                  <a:pt x="3367" y="4514"/>
                                </a:lnTo>
                                <a:lnTo>
                                  <a:pt x="3427" y="4514"/>
                                </a:lnTo>
                                <a:lnTo>
                                  <a:pt x="3427" y="4529"/>
                                </a:lnTo>
                                <a:close/>
                                <a:moveTo>
                                  <a:pt x="3533" y="4529"/>
                                </a:moveTo>
                                <a:lnTo>
                                  <a:pt x="3473" y="4529"/>
                                </a:lnTo>
                                <a:lnTo>
                                  <a:pt x="3473" y="4514"/>
                                </a:lnTo>
                                <a:lnTo>
                                  <a:pt x="3533" y="4514"/>
                                </a:lnTo>
                                <a:lnTo>
                                  <a:pt x="3533" y="4529"/>
                                </a:lnTo>
                                <a:close/>
                                <a:moveTo>
                                  <a:pt x="3636" y="4529"/>
                                </a:moveTo>
                                <a:lnTo>
                                  <a:pt x="3576" y="4529"/>
                                </a:lnTo>
                                <a:lnTo>
                                  <a:pt x="3576" y="4514"/>
                                </a:lnTo>
                                <a:lnTo>
                                  <a:pt x="3636" y="4514"/>
                                </a:lnTo>
                                <a:lnTo>
                                  <a:pt x="3636" y="4529"/>
                                </a:lnTo>
                                <a:close/>
                                <a:moveTo>
                                  <a:pt x="3742" y="4529"/>
                                </a:moveTo>
                                <a:lnTo>
                                  <a:pt x="3682" y="4529"/>
                                </a:lnTo>
                                <a:lnTo>
                                  <a:pt x="3682" y="4514"/>
                                </a:lnTo>
                                <a:lnTo>
                                  <a:pt x="3742" y="4514"/>
                                </a:lnTo>
                                <a:lnTo>
                                  <a:pt x="3742" y="4529"/>
                                </a:lnTo>
                                <a:close/>
                                <a:moveTo>
                                  <a:pt x="3847" y="4529"/>
                                </a:moveTo>
                                <a:lnTo>
                                  <a:pt x="3787" y="4529"/>
                                </a:lnTo>
                                <a:lnTo>
                                  <a:pt x="3787" y="4514"/>
                                </a:lnTo>
                                <a:lnTo>
                                  <a:pt x="3847" y="4514"/>
                                </a:lnTo>
                                <a:lnTo>
                                  <a:pt x="3847" y="4529"/>
                                </a:lnTo>
                                <a:close/>
                                <a:moveTo>
                                  <a:pt x="3953" y="4529"/>
                                </a:moveTo>
                                <a:lnTo>
                                  <a:pt x="3893" y="4529"/>
                                </a:lnTo>
                                <a:lnTo>
                                  <a:pt x="3893" y="4514"/>
                                </a:lnTo>
                                <a:lnTo>
                                  <a:pt x="3953" y="4514"/>
                                </a:lnTo>
                                <a:lnTo>
                                  <a:pt x="3953" y="4529"/>
                                </a:lnTo>
                                <a:close/>
                                <a:moveTo>
                                  <a:pt x="4056" y="4529"/>
                                </a:moveTo>
                                <a:lnTo>
                                  <a:pt x="3996" y="4529"/>
                                </a:lnTo>
                                <a:lnTo>
                                  <a:pt x="3996" y="4514"/>
                                </a:lnTo>
                                <a:lnTo>
                                  <a:pt x="4056" y="4514"/>
                                </a:lnTo>
                                <a:lnTo>
                                  <a:pt x="4056" y="4529"/>
                                </a:lnTo>
                                <a:close/>
                                <a:moveTo>
                                  <a:pt x="4162" y="4529"/>
                                </a:moveTo>
                                <a:lnTo>
                                  <a:pt x="4102" y="4529"/>
                                </a:lnTo>
                                <a:lnTo>
                                  <a:pt x="4102" y="4514"/>
                                </a:lnTo>
                                <a:lnTo>
                                  <a:pt x="4162" y="4514"/>
                                </a:lnTo>
                                <a:lnTo>
                                  <a:pt x="4162" y="4529"/>
                                </a:lnTo>
                                <a:close/>
                                <a:moveTo>
                                  <a:pt x="4267" y="4529"/>
                                </a:moveTo>
                                <a:lnTo>
                                  <a:pt x="4207" y="4529"/>
                                </a:lnTo>
                                <a:lnTo>
                                  <a:pt x="4207" y="4514"/>
                                </a:lnTo>
                                <a:lnTo>
                                  <a:pt x="4267" y="4514"/>
                                </a:lnTo>
                                <a:lnTo>
                                  <a:pt x="4267" y="4529"/>
                                </a:lnTo>
                                <a:close/>
                                <a:moveTo>
                                  <a:pt x="4373" y="4529"/>
                                </a:moveTo>
                                <a:lnTo>
                                  <a:pt x="4313" y="4529"/>
                                </a:lnTo>
                                <a:lnTo>
                                  <a:pt x="4313" y="4514"/>
                                </a:lnTo>
                                <a:lnTo>
                                  <a:pt x="4373" y="4514"/>
                                </a:lnTo>
                                <a:lnTo>
                                  <a:pt x="4373" y="4529"/>
                                </a:lnTo>
                                <a:close/>
                                <a:moveTo>
                                  <a:pt x="4476" y="4529"/>
                                </a:moveTo>
                                <a:lnTo>
                                  <a:pt x="4416" y="4529"/>
                                </a:lnTo>
                                <a:lnTo>
                                  <a:pt x="4416" y="4514"/>
                                </a:lnTo>
                                <a:lnTo>
                                  <a:pt x="4476" y="4514"/>
                                </a:lnTo>
                                <a:lnTo>
                                  <a:pt x="4476" y="4529"/>
                                </a:lnTo>
                                <a:close/>
                                <a:moveTo>
                                  <a:pt x="4582" y="4529"/>
                                </a:moveTo>
                                <a:lnTo>
                                  <a:pt x="4522" y="4529"/>
                                </a:lnTo>
                                <a:lnTo>
                                  <a:pt x="4522" y="4514"/>
                                </a:lnTo>
                                <a:lnTo>
                                  <a:pt x="4582" y="4514"/>
                                </a:lnTo>
                                <a:lnTo>
                                  <a:pt x="4582" y="4529"/>
                                </a:lnTo>
                                <a:close/>
                                <a:moveTo>
                                  <a:pt x="4687" y="4529"/>
                                </a:moveTo>
                                <a:lnTo>
                                  <a:pt x="4627" y="4529"/>
                                </a:lnTo>
                                <a:lnTo>
                                  <a:pt x="4627" y="4514"/>
                                </a:lnTo>
                                <a:lnTo>
                                  <a:pt x="4687" y="4514"/>
                                </a:lnTo>
                                <a:lnTo>
                                  <a:pt x="4687" y="4529"/>
                                </a:lnTo>
                                <a:close/>
                                <a:moveTo>
                                  <a:pt x="4793" y="4529"/>
                                </a:moveTo>
                                <a:lnTo>
                                  <a:pt x="4733" y="4529"/>
                                </a:lnTo>
                                <a:lnTo>
                                  <a:pt x="4733" y="4514"/>
                                </a:lnTo>
                                <a:lnTo>
                                  <a:pt x="4793" y="4514"/>
                                </a:lnTo>
                                <a:lnTo>
                                  <a:pt x="4793" y="4529"/>
                                </a:lnTo>
                                <a:close/>
                                <a:moveTo>
                                  <a:pt x="4896" y="4529"/>
                                </a:moveTo>
                                <a:lnTo>
                                  <a:pt x="4836" y="4529"/>
                                </a:lnTo>
                                <a:lnTo>
                                  <a:pt x="4836" y="4514"/>
                                </a:lnTo>
                                <a:lnTo>
                                  <a:pt x="4896" y="4514"/>
                                </a:lnTo>
                                <a:lnTo>
                                  <a:pt x="4896" y="4529"/>
                                </a:lnTo>
                                <a:close/>
                                <a:moveTo>
                                  <a:pt x="5002" y="4529"/>
                                </a:moveTo>
                                <a:lnTo>
                                  <a:pt x="4942" y="4529"/>
                                </a:lnTo>
                                <a:lnTo>
                                  <a:pt x="4942" y="4514"/>
                                </a:lnTo>
                                <a:lnTo>
                                  <a:pt x="5002" y="4514"/>
                                </a:lnTo>
                                <a:lnTo>
                                  <a:pt x="5002" y="4529"/>
                                </a:lnTo>
                                <a:close/>
                                <a:moveTo>
                                  <a:pt x="5107" y="4529"/>
                                </a:moveTo>
                                <a:lnTo>
                                  <a:pt x="5047" y="4529"/>
                                </a:lnTo>
                                <a:lnTo>
                                  <a:pt x="5047" y="4514"/>
                                </a:lnTo>
                                <a:lnTo>
                                  <a:pt x="5107" y="4514"/>
                                </a:lnTo>
                                <a:lnTo>
                                  <a:pt x="5107" y="4529"/>
                                </a:lnTo>
                                <a:close/>
                                <a:moveTo>
                                  <a:pt x="5213" y="4529"/>
                                </a:moveTo>
                                <a:lnTo>
                                  <a:pt x="5153" y="4529"/>
                                </a:lnTo>
                                <a:lnTo>
                                  <a:pt x="5153" y="4514"/>
                                </a:lnTo>
                                <a:lnTo>
                                  <a:pt x="5213" y="4514"/>
                                </a:lnTo>
                                <a:lnTo>
                                  <a:pt x="5213" y="4529"/>
                                </a:lnTo>
                                <a:close/>
                                <a:moveTo>
                                  <a:pt x="5316" y="4529"/>
                                </a:moveTo>
                                <a:lnTo>
                                  <a:pt x="5256" y="4529"/>
                                </a:lnTo>
                                <a:lnTo>
                                  <a:pt x="5256" y="4514"/>
                                </a:lnTo>
                                <a:lnTo>
                                  <a:pt x="5316" y="4514"/>
                                </a:lnTo>
                                <a:lnTo>
                                  <a:pt x="5316" y="4529"/>
                                </a:lnTo>
                                <a:close/>
                                <a:moveTo>
                                  <a:pt x="5422" y="4529"/>
                                </a:moveTo>
                                <a:lnTo>
                                  <a:pt x="5362" y="4529"/>
                                </a:lnTo>
                                <a:lnTo>
                                  <a:pt x="5362" y="4514"/>
                                </a:lnTo>
                                <a:lnTo>
                                  <a:pt x="5422" y="4514"/>
                                </a:lnTo>
                                <a:lnTo>
                                  <a:pt x="5422" y="4529"/>
                                </a:lnTo>
                                <a:close/>
                                <a:moveTo>
                                  <a:pt x="5527" y="4529"/>
                                </a:moveTo>
                                <a:lnTo>
                                  <a:pt x="5467" y="4529"/>
                                </a:lnTo>
                                <a:lnTo>
                                  <a:pt x="5467" y="4514"/>
                                </a:lnTo>
                                <a:lnTo>
                                  <a:pt x="5527" y="4514"/>
                                </a:lnTo>
                                <a:lnTo>
                                  <a:pt x="5527" y="4529"/>
                                </a:lnTo>
                                <a:close/>
                                <a:moveTo>
                                  <a:pt x="5633" y="4529"/>
                                </a:moveTo>
                                <a:lnTo>
                                  <a:pt x="5573" y="4529"/>
                                </a:lnTo>
                                <a:lnTo>
                                  <a:pt x="5573" y="4514"/>
                                </a:lnTo>
                                <a:lnTo>
                                  <a:pt x="5633" y="4514"/>
                                </a:lnTo>
                                <a:lnTo>
                                  <a:pt x="5633" y="4529"/>
                                </a:lnTo>
                                <a:close/>
                                <a:moveTo>
                                  <a:pt x="5736" y="4529"/>
                                </a:moveTo>
                                <a:lnTo>
                                  <a:pt x="5676" y="4529"/>
                                </a:lnTo>
                                <a:lnTo>
                                  <a:pt x="5676" y="4514"/>
                                </a:lnTo>
                                <a:lnTo>
                                  <a:pt x="5736" y="4514"/>
                                </a:lnTo>
                                <a:lnTo>
                                  <a:pt x="5736" y="4529"/>
                                </a:lnTo>
                                <a:close/>
                                <a:moveTo>
                                  <a:pt x="5842" y="4529"/>
                                </a:moveTo>
                                <a:lnTo>
                                  <a:pt x="5782" y="4529"/>
                                </a:lnTo>
                                <a:lnTo>
                                  <a:pt x="5782" y="4514"/>
                                </a:lnTo>
                                <a:lnTo>
                                  <a:pt x="5842" y="4514"/>
                                </a:lnTo>
                                <a:lnTo>
                                  <a:pt x="5842" y="4529"/>
                                </a:lnTo>
                                <a:close/>
                                <a:moveTo>
                                  <a:pt x="5947" y="4529"/>
                                </a:moveTo>
                                <a:lnTo>
                                  <a:pt x="5887" y="4529"/>
                                </a:lnTo>
                                <a:lnTo>
                                  <a:pt x="5887" y="4514"/>
                                </a:lnTo>
                                <a:lnTo>
                                  <a:pt x="5947" y="4514"/>
                                </a:lnTo>
                                <a:lnTo>
                                  <a:pt x="5947" y="4529"/>
                                </a:lnTo>
                                <a:close/>
                                <a:moveTo>
                                  <a:pt x="6053" y="4529"/>
                                </a:moveTo>
                                <a:lnTo>
                                  <a:pt x="5993" y="4529"/>
                                </a:lnTo>
                                <a:lnTo>
                                  <a:pt x="5993" y="4514"/>
                                </a:lnTo>
                                <a:lnTo>
                                  <a:pt x="6053" y="4514"/>
                                </a:lnTo>
                                <a:lnTo>
                                  <a:pt x="6053" y="4529"/>
                                </a:lnTo>
                                <a:close/>
                                <a:moveTo>
                                  <a:pt x="6156" y="4529"/>
                                </a:moveTo>
                                <a:lnTo>
                                  <a:pt x="6096" y="4529"/>
                                </a:lnTo>
                                <a:lnTo>
                                  <a:pt x="6096" y="4514"/>
                                </a:lnTo>
                                <a:lnTo>
                                  <a:pt x="6156" y="4514"/>
                                </a:lnTo>
                                <a:lnTo>
                                  <a:pt x="6156" y="4529"/>
                                </a:lnTo>
                                <a:close/>
                                <a:moveTo>
                                  <a:pt x="6262" y="4529"/>
                                </a:moveTo>
                                <a:lnTo>
                                  <a:pt x="6202" y="4529"/>
                                </a:lnTo>
                                <a:lnTo>
                                  <a:pt x="6202" y="4514"/>
                                </a:lnTo>
                                <a:lnTo>
                                  <a:pt x="6262" y="4514"/>
                                </a:lnTo>
                                <a:lnTo>
                                  <a:pt x="6262" y="4529"/>
                                </a:lnTo>
                                <a:close/>
                                <a:moveTo>
                                  <a:pt x="6367" y="4529"/>
                                </a:moveTo>
                                <a:lnTo>
                                  <a:pt x="6307" y="4529"/>
                                </a:lnTo>
                                <a:lnTo>
                                  <a:pt x="6307" y="4514"/>
                                </a:lnTo>
                                <a:lnTo>
                                  <a:pt x="6367" y="4514"/>
                                </a:lnTo>
                                <a:lnTo>
                                  <a:pt x="6367" y="4529"/>
                                </a:lnTo>
                                <a:close/>
                                <a:moveTo>
                                  <a:pt x="6473" y="4529"/>
                                </a:moveTo>
                                <a:lnTo>
                                  <a:pt x="6413" y="4529"/>
                                </a:lnTo>
                                <a:lnTo>
                                  <a:pt x="6413" y="4514"/>
                                </a:lnTo>
                                <a:lnTo>
                                  <a:pt x="6473" y="4514"/>
                                </a:lnTo>
                                <a:lnTo>
                                  <a:pt x="6473" y="4529"/>
                                </a:lnTo>
                                <a:close/>
                                <a:moveTo>
                                  <a:pt x="6576" y="4529"/>
                                </a:moveTo>
                                <a:lnTo>
                                  <a:pt x="6516" y="4529"/>
                                </a:lnTo>
                                <a:lnTo>
                                  <a:pt x="6516" y="4514"/>
                                </a:lnTo>
                                <a:lnTo>
                                  <a:pt x="6576" y="4514"/>
                                </a:lnTo>
                                <a:lnTo>
                                  <a:pt x="6576" y="4529"/>
                                </a:lnTo>
                                <a:close/>
                                <a:moveTo>
                                  <a:pt x="6682" y="4529"/>
                                </a:moveTo>
                                <a:lnTo>
                                  <a:pt x="6622" y="4529"/>
                                </a:lnTo>
                                <a:lnTo>
                                  <a:pt x="6622" y="4514"/>
                                </a:lnTo>
                                <a:lnTo>
                                  <a:pt x="6682" y="4514"/>
                                </a:lnTo>
                                <a:lnTo>
                                  <a:pt x="6682" y="4529"/>
                                </a:lnTo>
                                <a:close/>
                                <a:moveTo>
                                  <a:pt x="6787" y="4529"/>
                                </a:moveTo>
                                <a:lnTo>
                                  <a:pt x="6727" y="4529"/>
                                </a:lnTo>
                                <a:lnTo>
                                  <a:pt x="6727" y="4514"/>
                                </a:lnTo>
                                <a:lnTo>
                                  <a:pt x="6787" y="4514"/>
                                </a:lnTo>
                                <a:lnTo>
                                  <a:pt x="6787" y="4529"/>
                                </a:lnTo>
                                <a:close/>
                                <a:moveTo>
                                  <a:pt x="6893" y="4529"/>
                                </a:moveTo>
                                <a:lnTo>
                                  <a:pt x="6833" y="4529"/>
                                </a:lnTo>
                                <a:lnTo>
                                  <a:pt x="6833" y="4514"/>
                                </a:lnTo>
                                <a:lnTo>
                                  <a:pt x="6893" y="4514"/>
                                </a:lnTo>
                                <a:lnTo>
                                  <a:pt x="6893" y="4529"/>
                                </a:lnTo>
                                <a:close/>
                                <a:moveTo>
                                  <a:pt x="6996" y="4529"/>
                                </a:moveTo>
                                <a:lnTo>
                                  <a:pt x="6936" y="4529"/>
                                </a:lnTo>
                                <a:lnTo>
                                  <a:pt x="6936" y="4514"/>
                                </a:lnTo>
                                <a:lnTo>
                                  <a:pt x="6996" y="4514"/>
                                </a:lnTo>
                                <a:lnTo>
                                  <a:pt x="6996" y="4529"/>
                                </a:lnTo>
                                <a:close/>
                                <a:moveTo>
                                  <a:pt x="7102" y="4529"/>
                                </a:moveTo>
                                <a:lnTo>
                                  <a:pt x="7042" y="4529"/>
                                </a:lnTo>
                                <a:lnTo>
                                  <a:pt x="7042" y="4514"/>
                                </a:lnTo>
                                <a:lnTo>
                                  <a:pt x="7102" y="4514"/>
                                </a:lnTo>
                                <a:lnTo>
                                  <a:pt x="7102" y="4529"/>
                                </a:lnTo>
                                <a:close/>
                                <a:moveTo>
                                  <a:pt x="7207" y="4529"/>
                                </a:moveTo>
                                <a:lnTo>
                                  <a:pt x="7147" y="4529"/>
                                </a:lnTo>
                                <a:lnTo>
                                  <a:pt x="7147" y="4514"/>
                                </a:lnTo>
                                <a:lnTo>
                                  <a:pt x="7207" y="4514"/>
                                </a:lnTo>
                                <a:lnTo>
                                  <a:pt x="7207" y="4529"/>
                                </a:lnTo>
                                <a:close/>
                                <a:moveTo>
                                  <a:pt x="7313" y="4529"/>
                                </a:moveTo>
                                <a:lnTo>
                                  <a:pt x="7253" y="4529"/>
                                </a:lnTo>
                                <a:lnTo>
                                  <a:pt x="7253" y="4514"/>
                                </a:lnTo>
                                <a:lnTo>
                                  <a:pt x="7313" y="4514"/>
                                </a:lnTo>
                                <a:lnTo>
                                  <a:pt x="7313" y="4529"/>
                                </a:lnTo>
                                <a:close/>
                                <a:moveTo>
                                  <a:pt x="7416" y="4529"/>
                                </a:moveTo>
                                <a:lnTo>
                                  <a:pt x="7356" y="4529"/>
                                </a:lnTo>
                                <a:lnTo>
                                  <a:pt x="7356" y="4514"/>
                                </a:lnTo>
                                <a:lnTo>
                                  <a:pt x="7416" y="4514"/>
                                </a:lnTo>
                                <a:lnTo>
                                  <a:pt x="7416" y="4529"/>
                                </a:lnTo>
                                <a:close/>
                                <a:moveTo>
                                  <a:pt x="7522" y="4529"/>
                                </a:moveTo>
                                <a:lnTo>
                                  <a:pt x="7462" y="4529"/>
                                </a:lnTo>
                                <a:lnTo>
                                  <a:pt x="7462" y="4514"/>
                                </a:lnTo>
                                <a:lnTo>
                                  <a:pt x="7522" y="4514"/>
                                </a:lnTo>
                                <a:lnTo>
                                  <a:pt x="7522" y="4529"/>
                                </a:lnTo>
                                <a:close/>
                                <a:moveTo>
                                  <a:pt x="7627" y="4529"/>
                                </a:moveTo>
                                <a:lnTo>
                                  <a:pt x="7567" y="4529"/>
                                </a:lnTo>
                                <a:lnTo>
                                  <a:pt x="7567" y="4514"/>
                                </a:lnTo>
                                <a:lnTo>
                                  <a:pt x="7627" y="4514"/>
                                </a:lnTo>
                                <a:lnTo>
                                  <a:pt x="7627" y="4529"/>
                                </a:lnTo>
                                <a:close/>
                                <a:moveTo>
                                  <a:pt x="7733" y="4529"/>
                                </a:moveTo>
                                <a:lnTo>
                                  <a:pt x="7673" y="4529"/>
                                </a:lnTo>
                                <a:lnTo>
                                  <a:pt x="7673" y="4514"/>
                                </a:lnTo>
                                <a:lnTo>
                                  <a:pt x="7733" y="4514"/>
                                </a:lnTo>
                                <a:lnTo>
                                  <a:pt x="7733" y="4529"/>
                                </a:lnTo>
                                <a:close/>
                                <a:moveTo>
                                  <a:pt x="7836" y="4529"/>
                                </a:moveTo>
                                <a:lnTo>
                                  <a:pt x="7776" y="4529"/>
                                </a:lnTo>
                                <a:lnTo>
                                  <a:pt x="7776" y="4514"/>
                                </a:lnTo>
                                <a:lnTo>
                                  <a:pt x="7836" y="4514"/>
                                </a:lnTo>
                                <a:lnTo>
                                  <a:pt x="7836" y="4529"/>
                                </a:lnTo>
                                <a:close/>
                                <a:moveTo>
                                  <a:pt x="7934" y="4529"/>
                                </a:moveTo>
                                <a:lnTo>
                                  <a:pt x="7882" y="4529"/>
                                </a:lnTo>
                                <a:lnTo>
                                  <a:pt x="7882" y="4514"/>
                                </a:lnTo>
                                <a:lnTo>
                                  <a:pt x="7920" y="4514"/>
                                </a:lnTo>
                                <a:lnTo>
                                  <a:pt x="7920" y="4507"/>
                                </a:lnTo>
                                <a:lnTo>
                                  <a:pt x="7934" y="4507"/>
                                </a:lnTo>
                                <a:lnTo>
                                  <a:pt x="7934" y="4529"/>
                                </a:lnTo>
                                <a:close/>
                                <a:moveTo>
                                  <a:pt x="7934" y="4462"/>
                                </a:moveTo>
                                <a:lnTo>
                                  <a:pt x="7920" y="4462"/>
                                </a:lnTo>
                                <a:lnTo>
                                  <a:pt x="7920" y="4402"/>
                                </a:lnTo>
                                <a:lnTo>
                                  <a:pt x="7934" y="4402"/>
                                </a:lnTo>
                                <a:lnTo>
                                  <a:pt x="7934" y="4462"/>
                                </a:lnTo>
                                <a:close/>
                                <a:moveTo>
                                  <a:pt x="7934" y="4358"/>
                                </a:moveTo>
                                <a:lnTo>
                                  <a:pt x="7920" y="4358"/>
                                </a:lnTo>
                                <a:lnTo>
                                  <a:pt x="7920" y="4298"/>
                                </a:lnTo>
                                <a:lnTo>
                                  <a:pt x="7934" y="4298"/>
                                </a:lnTo>
                                <a:lnTo>
                                  <a:pt x="7934" y="4358"/>
                                </a:lnTo>
                                <a:close/>
                                <a:moveTo>
                                  <a:pt x="7934" y="4253"/>
                                </a:moveTo>
                                <a:lnTo>
                                  <a:pt x="7920" y="4253"/>
                                </a:lnTo>
                                <a:lnTo>
                                  <a:pt x="7920" y="4193"/>
                                </a:lnTo>
                                <a:lnTo>
                                  <a:pt x="7934" y="4193"/>
                                </a:lnTo>
                                <a:lnTo>
                                  <a:pt x="7934" y="4253"/>
                                </a:lnTo>
                                <a:close/>
                                <a:moveTo>
                                  <a:pt x="7934" y="4147"/>
                                </a:moveTo>
                                <a:lnTo>
                                  <a:pt x="7920" y="4147"/>
                                </a:lnTo>
                                <a:lnTo>
                                  <a:pt x="7920" y="4087"/>
                                </a:lnTo>
                                <a:lnTo>
                                  <a:pt x="7934" y="4087"/>
                                </a:lnTo>
                                <a:lnTo>
                                  <a:pt x="7934" y="4147"/>
                                </a:lnTo>
                                <a:close/>
                                <a:moveTo>
                                  <a:pt x="7934" y="4042"/>
                                </a:moveTo>
                                <a:lnTo>
                                  <a:pt x="7920" y="4042"/>
                                </a:lnTo>
                                <a:lnTo>
                                  <a:pt x="7920" y="3982"/>
                                </a:lnTo>
                                <a:lnTo>
                                  <a:pt x="7934" y="3982"/>
                                </a:lnTo>
                                <a:lnTo>
                                  <a:pt x="7934" y="4042"/>
                                </a:lnTo>
                                <a:close/>
                                <a:moveTo>
                                  <a:pt x="7934" y="3938"/>
                                </a:moveTo>
                                <a:lnTo>
                                  <a:pt x="7920" y="3938"/>
                                </a:lnTo>
                                <a:lnTo>
                                  <a:pt x="7920" y="3878"/>
                                </a:lnTo>
                                <a:lnTo>
                                  <a:pt x="7934" y="3878"/>
                                </a:lnTo>
                                <a:lnTo>
                                  <a:pt x="7934" y="3938"/>
                                </a:lnTo>
                                <a:close/>
                                <a:moveTo>
                                  <a:pt x="7934" y="3833"/>
                                </a:moveTo>
                                <a:lnTo>
                                  <a:pt x="7920" y="3833"/>
                                </a:lnTo>
                                <a:lnTo>
                                  <a:pt x="7920" y="3773"/>
                                </a:lnTo>
                                <a:lnTo>
                                  <a:pt x="7934" y="3773"/>
                                </a:lnTo>
                                <a:lnTo>
                                  <a:pt x="7934" y="3833"/>
                                </a:lnTo>
                                <a:close/>
                                <a:moveTo>
                                  <a:pt x="7934" y="3727"/>
                                </a:moveTo>
                                <a:lnTo>
                                  <a:pt x="7920" y="3727"/>
                                </a:lnTo>
                                <a:lnTo>
                                  <a:pt x="7920" y="3667"/>
                                </a:lnTo>
                                <a:lnTo>
                                  <a:pt x="7934" y="3667"/>
                                </a:lnTo>
                                <a:lnTo>
                                  <a:pt x="7934" y="3727"/>
                                </a:lnTo>
                                <a:close/>
                                <a:moveTo>
                                  <a:pt x="7934" y="3622"/>
                                </a:moveTo>
                                <a:lnTo>
                                  <a:pt x="7920" y="3622"/>
                                </a:lnTo>
                                <a:lnTo>
                                  <a:pt x="7920" y="3562"/>
                                </a:lnTo>
                                <a:lnTo>
                                  <a:pt x="7934" y="3562"/>
                                </a:lnTo>
                                <a:lnTo>
                                  <a:pt x="7934" y="3622"/>
                                </a:lnTo>
                                <a:close/>
                                <a:moveTo>
                                  <a:pt x="7934" y="3518"/>
                                </a:moveTo>
                                <a:lnTo>
                                  <a:pt x="7920" y="3518"/>
                                </a:lnTo>
                                <a:lnTo>
                                  <a:pt x="7920" y="3458"/>
                                </a:lnTo>
                                <a:lnTo>
                                  <a:pt x="7934" y="3458"/>
                                </a:lnTo>
                                <a:lnTo>
                                  <a:pt x="7934" y="3518"/>
                                </a:lnTo>
                                <a:close/>
                                <a:moveTo>
                                  <a:pt x="7934" y="3413"/>
                                </a:moveTo>
                                <a:lnTo>
                                  <a:pt x="7920" y="3413"/>
                                </a:lnTo>
                                <a:lnTo>
                                  <a:pt x="7920" y="3353"/>
                                </a:lnTo>
                                <a:lnTo>
                                  <a:pt x="7934" y="3353"/>
                                </a:lnTo>
                                <a:lnTo>
                                  <a:pt x="7934" y="3413"/>
                                </a:lnTo>
                                <a:close/>
                                <a:moveTo>
                                  <a:pt x="7934" y="3307"/>
                                </a:moveTo>
                                <a:lnTo>
                                  <a:pt x="7920" y="3307"/>
                                </a:lnTo>
                                <a:lnTo>
                                  <a:pt x="7920" y="3247"/>
                                </a:lnTo>
                                <a:lnTo>
                                  <a:pt x="7934" y="3247"/>
                                </a:lnTo>
                                <a:lnTo>
                                  <a:pt x="7934" y="3307"/>
                                </a:lnTo>
                                <a:close/>
                                <a:moveTo>
                                  <a:pt x="7934" y="3202"/>
                                </a:moveTo>
                                <a:lnTo>
                                  <a:pt x="7920" y="3202"/>
                                </a:lnTo>
                                <a:lnTo>
                                  <a:pt x="7920" y="3142"/>
                                </a:lnTo>
                                <a:lnTo>
                                  <a:pt x="7934" y="3142"/>
                                </a:lnTo>
                                <a:lnTo>
                                  <a:pt x="7934" y="3202"/>
                                </a:lnTo>
                                <a:close/>
                                <a:moveTo>
                                  <a:pt x="7934" y="3098"/>
                                </a:moveTo>
                                <a:lnTo>
                                  <a:pt x="7920" y="3098"/>
                                </a:lnTo>
                                <a:lnTo>
                                  <a:pt x="7920" y="3038"/>
                                </a:lnTo>
                                <a:lnTo>
                                  <a:pt x="7934" y="3038"/>
                                </a:lnTo>
                                <a:lnTo>
                                  <a:pt x="7934" y="3098"/>
                                </a:lnTo>
                                <a:close/>
                                <a:moveTo>
                                  <a:pt x="7934" y="2993"/>
                                </a:moveTo>
                                <a:lnTo>
                                  <a:pt x="7920" y="2993"/>
                                </a:lnTo>
                                <a:lnTo>
                                  <a:pt x="7920" y="2933"/>
                                </a:lnTo>
                                <a:lnTo>
                                  <a:pt x="7934" y="2933"/>
                                </a:lnTo>
                                <a:lnTo>
                                  <a:pt x="7934" y="2993"/>
                                </a:lnTo>
                                <a:close/>
                                <a:moveTo>
                                  <a:pt x="7934" y="2887"/>
                                </a:moveTo>
                                <a:lnTo>
                                  <a:pt x="7920" y="2887"/>
                                </a:lnTo>
                                <a:lnTo>
                                  <a:pt x="7920" y="2827"/>
                                </a:lnTo>
                                <a:lnTo>
                                  <a:pt x="7934" y="2827"/>
                                </a:lnTo>
                                <a:lnTo>
                                  <a:pt x="7934" y="2887"/>
                                </a:lnTo>
                                <a:close/>
                                <a:moveTo>
                                  <a:pt x="7934" y="2782"/>
                                </a:moveTo>
                                <a:lnTo>
                                  <a:pt x="7920" y="2782"/>
                                </a:lnTo>
                                <a:lnTo>
                                  <a:pt x="7920" y="2722"/>
                                </a:lnTo>
                                <a:lnTo>
                                  <a:pt x="7934" y="2722"/>
                                </a:lnTo>
                                <a:lnTo>
                                  <a:pt x="7934" y="2782"/>
                                </a:lnTo>
                                <a:close/>
                                <a:moveTo>
                                  <a:pt x="7934" y="2678"/>
                                </a:moveTo>
                                <a:lnTo>
                                  <a:pt x="7920" y="2678"/>
                                </a:lnTo>
                                <a:lnTo>
                                  <a:pt x="7920" y="2618"/>
                                </a:lnTo>
                                <a:lnTo>
                                  <a:pt x="7934" y="2618"/>
                                </a:lnTo>
                                <a:lnTo>
                                  <a:pt x="7934" y="2678"/>
                                </a:lnTo>
                                <a:close/>
                                <a:moveTo>
                                  <a:pt x="7934" y="2573"/>
                                </a:moveTo>
                                <a:lnTo>
                                  <a:pt x="7920" y="2573"/>
                                </a:lnTo>
                                <a:lnTo>
                                  <a:pt x="7920" y="2513"/>
                                </a:lnTo>
                                <a:lnTo>
                                  <a:pt x="7934" y="2513"/>
                                </a:lnTo>
                                <a:lnTo>
                                  <a:pt x="7934" y="2573"/>
                                </a:lnTo>
                                <a:close/>
                                <a:moveTo>
                                  <a:pt x="7934" y="2467"/>
                                </a:moveTo>
                                <a:lnTo>
                                  <a:pt x="7920" y="2467"/>
                                </a:lnTo>
                                <a:lnTo>
                                  <a:pt x="7920" y="2407"/>
                                </a:lnTo>
                                <a:lnTo>
                                  <a:pt x="7934" y="2407"/>
                                </a:lnTo>
                                <a:lnTo>
                                  <a:pt x="7934" y="2467"/>
                                </a:lnTo>
                                <a:close/>
                                <a:moveTo>
                                  <a:pt x="7934" y="2362"/>
                                </a:moveTo>
                                <a:lnTo>
                                  <a:pt x="7920" y="2362"/>
                                </a:lnTo>
                                <a:lnTo>
                                  <a:pt x="7920" y="2302"/>
                                </a:lnTo>
                                <a:lnTo>
                                  <a:pt x="7934" y="2302"/>
                                </a:lnTo>
                                <a:lnTo>
                                  <a:pt x="7934" y="2362"/>
                                </a:lnTo>
                                <a:close/>
                                <a:moveTo>
                                  <a:pt x="7934" y="2258"/>
                                </a:moveTo>
                                <a:lnTo>
                                  <a:pt x="7920" y="2258"/>
                                </a:lnTo>
                                <a:lnTo>
                                  <a:pt x="7920" y="2198"/>
                                </a:lnTo>
                                <a:lnTo>
                                  <a:pt x="7934" y="2198"/>
                                </a:lnTo>
                                <a:lnTo>
                                  <a:pt x="7934" y="2258"/>
                                </a:lnTo>
                                <a:close/>
                                <a:moveTo>
                                  <a:pt x="7934" y="2153"/>
                                </a:moveTo>
                                <a:lnTo>
                                  <a:pt x="7920" y="2153"/>
                                </a:lnTo>
                                <a:lnTo>
                                  <a:pt x="7920" y="2093"/>
                                </a:lnTo>
                                <a:lnTo>
                                  <a:pt x="7934" y="2093"/>
                                </a:lnTo>
                                <a:lnTo>
                                  <a:pt x="7934" y="2153"/>
                                </a:lnTo>
                                <a:close/>
                                <a:moveTo>
                                  <a:pt x="7934" y="2047"/>
                                </a:moveTo>
                                <a:lnTo>
                                  <a:pt x="7920" y="2047"/>
                                </a:lnTo>
                                <a:lnTo>
                                  <a:pt x="7920" y="1987"/>
                                </a:lnTo>
                                <a:lnTo>
                                  <a:pt x="7934" y="1987"/>
                                </a:lnTo>
                                <a:lnTo>
                                  <a:pt x="7934" y="2047"/>
                                </a:lnTo>
                                <a:close/>
                                <a:moveTo>
                                  <a:pt x="7934" y="1942"/>
                                </a:moveTo>
                                <a:lnTo>
                                  <a:pt x="7920" y="1942"/>
                                </a:lnTo>
                                <a:lnTo>
                                  <a:pt x="7920" y="1882"/>
                                </a:lnTo>
                                <a:lnTo>
                                  <a:pt x="7934" y="1882"/>
                                </a:lnTo>
                                <a:lnTo>
                                  <a:pt x="7934" y="1942"/>
                                </a:lnTo>
                                <a:close/>
                                <a:moveTo>
                                  <a:pt x="7934" y="1838"/>
                                </a:moveTo>
                                <a:lnTo>
                                  <a:pt x="7920" y="1838"/>
                                </a:lnTo>
                                <a:lnTo>
                                  <a:pt x="7920" y="1778"/>
                                </a:lnTo>
                                <a:lnTo>
                                  <a:pt x="7934" y="1778"/>
                                </a:lnTo>
                                <a:lnTo>
                                  <a:pt x="7934" y="1838"/>
                                </a:lnTo>
                                <a:close/>
                                <a:moveTo>
                                  <a:pt x="7934" y="1733"/>
                                </a:moveTo>
                                <a:lnTo>
                                  <a:pt x="7920" y="1733"/>
                                </a:lnTo>
                                <a:lnTo>
                                  <a:pt x="7920" y="1673"/>
                                </a:lnTo>
                                <a:lnTo>
                                  <a:pt x="7934" y="1673"/>
                                </a:lnTo>
                                <a:lnTo>
                                  <a:pt x="7934" y="1733"/>
                                </a:lnTo>
                                <a:close/>
                                <a:moveTo>
                                  <a:pt x="7934" y="1627"/>
                                </a:moveTo>
                                <a:lnTo>
                                  <a:pt x="7920" y="1627"/>
                                </a:lnTo>
                                <a:lnTo>
                                  <a:pt x="7920" y="1567"/>
                                </a:lnTo>
                                <a:lnTo>
                                  <a:pt x="7934" y="1567"/>
                                </a:lnTo>
                                <a:lnTo>
                                  <a:pt x="7934" y="1627"/>
                                </a:lnTo>
                                <a:close/>
                                <a:moveTo>
                                  <a:pt x="7934" y="1522"/>
                                </a:moveTo>
                                <a:lnTo>
                                  <a:pt x="7920" y="1522"/>
                                </a:lnTo>
                                <a:lnTo>
                                  <a:pt x="7920" y="1462"/>
                                </a:lnTo>
                                <a:lnTo>
                                  <a:pt x="7934" y="1462"/>
                                </a:lnTo>
                                <a:lnTo>
                                  <a:pt x="7934" y="1522"/>
                                </a:lnTo>
                                <a:close/>
                                <a:moveTo>
                                  <a:pt x="7934" y="1418"/>
                                </a:moveTo>
                                <a:lnTo>
                                  <a:pt x="7920" y="1418"/>
                                </a:lnTo>
                                <a:lnTo>
                                  <a:pt x="7920" y="1358"/>
                                </a:lnTo>
                                <a:lnTo>
                                  <a:pt x="7934" y="1358"/>
                                </a:lnTo>
                                <a:lnTo>
                                  <a:pt x="7934" y="1418"/>
                                </a:lnTo>
                                <a:close/>
                                <a:moveTo>
                                  <a:pt x="7934" y="1313"/>
                                </a:moveTo>
                                <a:lnTo>
                                  <a:pt x="7920" y="1313"/>
                                </a:lnTo>
                                <a:lnTo>
                                  <a:pt x="7920" y="1253"/>
                                </a:lnTo>
                                <a:lnTo>
                                  <a:pt x="7934" y="1253"/>
                                </a:lnTo>
                                <a:lnTo>
                                  <a:pt x="7934" y="1313"/>
                                </a:lnTo>
                                <a:close/>
                                <a:moveTo>
                                  <a:pt x="7934" y="1207"/>
                                </a:moveTo>
                                <a:lnTo>
                                  <a:pt x="7920" y="1207"/>
                                </a:lnTo>
                                <a:lnTo>
                                  <a:pt x="7920" y="1147"/>
                                </a:lnTo>
                                <a:lnTo>
                                  <a:pt x="7934" y="1147"/>
                                </a:lnTo>
                                <a:lnTo>
                                  <a:pt x="7934" y="1207"/>
                                </a:lnTo>
                                <a:close/>
                                <a:moveTo>
                                  <a:pt x="7934" y="1102"/>
                                </a:moveTo>
                                <a:lnTo>
                                  <a:pt x="7920" y="1102"/>
                                </a:lnTo>
                                <a:lnTo>
                                  <a:pt x="7920" y="1042"/>
                                </a:lnTo>
                                <a:lnTo>
                                  <a:pt x="7934" y="1042"/>
                                </a:lnTo>
                                <a:lnTo>
                                  <a:pt x="7934" y="1102"/>
                                </a:lnTo>
                                <a:close/>
                                <a:moveTo>
                                  <a:pt x="7934" y="998"/>
                                </a:moveTo>
                                <a:lnTo>
                                  <a:pt x="7920" y="998"/>
                                </a:lnTo>
                                <a:lnTo>
                                  <a:pt x="7920" y="938"/>
                                </a:lnTo>
                                <a:lnTo>
                                  <a:pt x="7934" y="938"/>
                                </a:lnTo>
                                <a:lnTo>
                                  <a:pt x="7934" y="998"/>
                                </a:lnTo>
                                <a:close/>
                                <a:moveTo>
                                  <a:pt x="7934" y="893"/>
                                </a:moveTo>
                                <a:lnTo>
                                  <a:pt x="7920" y="893"/>
                                </a:lnTo>
                                <a:lnTo>
                                  <a:pt x="7920" y="833"/>
                                </a:lnTo>
                                <a:lnTo>
                                  <a:pt x="7934" y="833"/>
                                </a:lnTo>
                                <a:lnTo>
                                  <a:pt x="7934" y="893"/>
                                </a:lnTo>
                                <a:close/>
                                <a:moveTo>
                                  <a:pt x="7934" y="787"/>
                                </a:moveTo>
                                <a:lnTo>
                                  <a:pt x="7920" y="787"/>
                                </a:lnTo>
                                <a:lnTo>
                                  <a:pt x="7920" y="727"/>
                                </a:lnTo>
                                <a:lnTo>
                                  <a:pt x="7934" y="727"/>
                                </a:lnTo>
                                <a:lnTo>
                                  <a:pt x="7934" y="787"/>
                                </a:lnTo>
                                <a:close/>
                                <a:moveTo>
                                  <a:pt x="7934" y="682"/>
                                </a:moveTo>
                                <a:lnTo>
                                  <a:pt x="7920" y="682"/>
                                </a:lnTo>
                                <a:lnTo>
                                  <a:pt x="7920" y="622"/>
                                </a:lnTo>
                                <a:lnTo>
                                  <a:pt x="7934" y="622"/>
                                </a:lnTo>
                                <a:lnTo>
                                  <a:pt x="7934" y="682"/>
                                </a:lnTo>
                                <a:close/>
                                <a:moveTo>
                                  <a:pt x="7934" y="578"/>
                                </a:moveTo>
                                <a:lnTo>
                                  <a:pt x="7920" y="578"/>
                                </a:lnTo>
                                <a:lnTo>
                                  <a:pt x="7920" y="518"/>
                                </a:lnTo>
                                <a:lnTo>
                                  <a:pt x="7934" y="518"/>
                                </a:lnTo>
                                <a:lnTo>
                                  <a:pt x="7934" y="578"/>
                                </a:lnTo>
                                <a:close/>
                                <a:moveTo>
                                  <a:pt x="7934" y="473"/>
                                </a:moveTo>
                                <a:lnTo>
                                  <a:pt x="7920" y="473"/>
                                </a:lnTo>
                                <a:lnTo>
                                  <a:pt x="7920" y="413"/>
                                </a:lnTo>
                                <a:lnTo>
                                  <a:pt x="7934" y="413"/>
                                </a:lnTo>
                                <a:lnTo>
                                  <a:pt x="7934" y="473"/>
                                </a:lnTo>
                                <a:close/>
                                <a:moveTo>
                                  <a:pt x="7934" y="367"/>
                                </a:moveTo>
                                <a:lnTo>
                                  <a:pt x="7920" y="367"/>
                                </a:lnTo>
                                <a:lnTo>
                                  <a:pt x="7920" y="307"/>
                                </a:lnTo>
                                <a:lnTo>
                                  <a:pt x="7934" y="307"/>
                                </a:lnTo>
                                <a:lnTo>
                                  <a:pt x="7934" y="367"/>
                                </a:lnTo>
                                <a:close/>
                                <a:moveTo>
                                  <a:pt x="7934" y="262"/>
                                </a:moveTo>
                                <a:lnTo>
                                  <a:pt x="7920" y="262"/>
                                </a:lnTo>
                                <a:lnTo>
                                  <a:pt x="7920" y="202"/>
                                </a:lnTo>
                                <a:lnTo>
                                  <a:pt x="7934" y="202"/>
                                </a:lnTo>
                                <a:lnTo>
                                  <a:pt x="7934" y="262"/>
                                </a:lnTo>
                                <a:close/>
                                <a:moveTo>
                                  <a:pt x="7934" y="158"/>
                                </a:moveTo>
                                <a:lnTo>
                                  <a:pt x="7920" y="158"/>
                                </a:lnTo>
                                <a:lnTo>
                                  <a:pt x="7920" y="98"/>
                                </a:lnTo>
                                <a:lnTo>
                                  <a:pt x="7934" y="98"/>
                                </a:lnTo>
                                <a:lnTo>
                                  <a:pt x="7934" y="158"/>
                                </a:lnTo>
                                <a:close/>
                                <a:moveTo>
                                  <a:pt x="7934" y="53"/>
                                </a:moveTo>
                                <a:lnTo>
                                  <a:pt x="7920" y="53"/>
                                </a:lnTo>
                                <a:lnTo>
                                  <a:pt x="7920" y="14"/>
                                </a:lnTo>
                                <a:lnTo>
                                  <a:pt x="7913" y="14"/>
                                </a:lnTo>
                                <a:lnTo>
                                  <a:pt x="7913" y="0"/>
                                </a:lnTo>
                                <a:lnTo>
                                  <a:pt x="7934" y="0"/>
                                </a:lnTo>
                                <a:lnTo>
                                  <a:pt x="7934" y="53"/>
                                </a:lnTo>
                                <a:close/>
                                <a:moveTo>
                                  <a:pt x="7867" y="14"/>
                                </a:moveTo>
                                <a:lnTo>
                                  <a:pt x="7807" y="14"/>
                                </a:lnTo>
                                <a:lnTo>
                                  <a:pt x="7807" y="0"/>
                                </a:lnTo>
                                <a:lnTo>
                                  <a:pt x="7867" y="0"/>
                                </a:lnTo>
                                <a:lnTo>
                                  <a:pt x="7867" y="14"/>
                                </a:lnTo>
                                <a:close/>
                                <a:moveTo>
                                  <a:pt x="7762" y="14"/>
                                </a:moveTo>
                                <a:lnTo>
                                  <a:pt x="7702" y="14"/>
                                </a:lnTo>
                                <a:lnTo>
                                  <a:pt x="7702" y="0"/>
                                </a:lnTo>
                                <a:lnTo>
                                  <a:pt x="7762" y="0"/>
                                </a:lnTo>
                                <a:lnTo>
                                  <a:pt x="7762" y="14"/>
                                </a:lnTo>
                                <a:close/>
                                <a:moveTo>
                                  <a:pt x="7658" y="14"/>
                                </a:moveTo>
                                <a:lnTo>
                                  <a:pt x="7598" y="14"/>
                                </a:lnTo>
                                <a:lnTo>
                                  <a:pt x="7598" y="0"/>
                                </a:lnTo>
                                <a:lnTo>
                                  <a:pt x="7658" y="0"/>
                                </a:lnTo>
                                <a:lnTo>
                                  <a:pt x="7658" y="14"/>
                                </a:lnTo>
                                <a:close/>
                                <a:moveTo>
                                  <a:pt x="7553" y="14"/>
                                </a:moveTo>
                                <a:lnTo>
                                  <a:pt x="7493" y="14"/>
                                </a:lnTo>
                                <a:lnTo>
                                  <a:pt x="7493" y="0"/>
                                </a:lnTo>
                                <a:lnTo>
                                  <a:pt x="7553" y="0"/>
                                </a:lnTo>
                                <a:lnTo>
                                  <a:pt x="7553" y="14"/>
                                </a:lnTo>
                                <a:close/>
                                <a:moveTo>
                                  <a:pt x="7447" y="14"/>
                                </a:moveTo>
                                <a:lnTo>
                                  <a:pt x="7387" y="14"/>
                                </a:lnTo>
                                <a:lnTo>
                                  <a:pt x="7387" y="0"/>
                                </a:lnTo>
                                <a:lnTo>
                                  <a:pt x="7447" y="0"/>
                                </a:lnTo>
                                <a:lnTo>
                                  <a:pt x="7447" y="14"/>
                                </a:lnTo>
                                <a:close/>
                                <a:moveTo>
                                  <a:pt x="7342" y="14"/>
                                </a:moveTo>
                                <a:lnTo>
                                  <a:pt x="7282" y="14"/>
                                </a:lnTo>
                                <a:lnTo>
                                  <a:pt x="7282" y="0"/>
                                </a:lnTo>
                                <a:lnTo>
                                  <a:pt x="7342" y="0"/>
                                </a:lnTo>
                                <a:lnTo>
                                  <a:pt x="7342" y="14"/>
                                </a:lnTo>
                                <a:close/>
                                <a:moveTo>
                                  <a:pt x="7238" y="14"/>
                                </a:moveTo>
                                <a:lnTo>
                                  <a:pt x="7178" y="14"/>
                                </a:lnTo>
                                <a:lnTo>
                                  <a:pt x="7178" y="0"/>
                                </a:lnTo>
                                <a:lnTo>
                                  <a:pt x="7238" y="0"/>
                                </a:lnTo>
                                <a:lnTo>
                                  <a:pt x="7238" y="14"/>
                                </a:lnTo>
                                <a:close/>
                                <a:moveTo>
                                  <a:pt x="7133" y="14"/>
                                </a:moveTo>
                                <a:lnTo>
                                  <a:pt x="7073" y="14"/>
                                </a:lnTo>
                                <a:lnTo>
                                  <a:pt x="7073" y="0"/>
                                </a:lnTo>
                                <a:lnTo>
                                  <a:pt x="7133" y="0"/>
                                </a:lnTo>
                                <a:lnTo>
                                  <a:pt x="7133" y="14"/>
                                </a:lnTo>
                                <a:close/>
                                <a:moveTo>
                                  <a:pt x="7027" y="14"/>
                                </a:moveTo>
                                <a:lnTo>
                                  <a:pt x="6967" y="14"/>
                                </a:lnTo>
                                <a:lnTo>
                                  <a:pt x="6967" y="0"/>
                                </a:lnTo>
                                <a:lnTo>
                                  <a:pt x="7027" y="0"/>
                                </a:lnTo>
                                <a:lnTo>
                                  <a:pt x="7027" y="14"/>
                                </a:lnTo>
                                <a:close/>
                                <a:moveTo>
                                  <a:pt x="6922" y="14"/>
                                </a:moveTo>
                                <a:lnTo>
                                  <a:pt x="6862" y="14"/>
                                </a:lnTo>
                                <a:lnTo>
                                  <a:pt x="6862" y="0"/>
                                </a:lnTo>
                                <a:lnTo>
                                  <a:pt x="6922" y="0"/>
                                </a:lnTo>
                                <a:lnTo>
                                  <a:pt x="6922" y="14"/>
                                </a:lnTo>
                                <a:close/>
                                <a:moveTo>
                                  <a:pt x="6818" y="14"/>
                                </a:moveTo>
                                <a:lnTo>
                                  <a:pt x="6758" y="14"/>
                                </a:lnTo>
                                <a:lnTo>
                                  <a:pt x="6758" y="0"/>
                                </a:lnTo>
                                <a:lnTo>
                                  <a:pt x="6818" y="0"/>
                                </a:lnTo>
                                <a:lnTo>
                                  <a:pt x="6818" y="14"/>
                                </a:lnTo>
                                <a:close/>
                                <a:moveTo>
                                  <a:pt x="6713" y="14"/>
                                </a:moveTo>
                                <a:lnTo>
                                  <a:pt x="6653" y="14"/>
                                </a:lnTo>
                                <a:lnTo>
                                  <a:pt x="6653" y="0"/>
                                </a:lnTo>
                                <a:lnTo>
                                  <a:pt x="6713" y="0"/>
                                </a:lnTo>
                                <a:lnTo>
                                  <a:pt x="6713" y="14"/>
                                </a:lnTo>
                                <a:close/>
                                <a:moveTo>
                                  <a:pt x="6607" y="14"/>
                                </a:moveTo>
                                <a:lnTo>
                                  <a:pt x="6547" y="14"/>
                                </a:lnTo>
                                <a:lnTo>
                                  <a:pt x="6547" y="0"/>
                                </a:lnTo>
                                <a:lnTo>
                                  <a:pt x="6607" y="0"/>
                                </a:lnTo>
                                <a:lnTo>
                                  <a:pt x="6607" y="14"/>
                                </a:lnTo>
                                <a:close/>
                                <a:moveTo>
                                  <a:pt x="6502" y="14"/>
                                </a:moveTo>
                                <a:lnTo>
                                  <a:pt x="6442" y="14"/>
                                </a:lnTo>
                                <a:lnTo>
                                  <a:pt x="6442" y="0"/>
                                </a:lnTo>
                                <a:lnTo>
                                  <a:pt x="6502" y="0"/>
                                </a:lnTo>
                                <a:lnTo>
                                  <a:pt x="6502" y="14"/>
                                </a:lnTo>
                                <a:close/>
                                <a:moveTo>
                                  <a:pt x="6398" y="14"/>
                                </a:moveTo>
                                <a:lnTo>
                                  <a:pt x="6338" y="14"/>
                                </a:lnTo>
                                <a:lnTo>
                                  <a:pt x="6338" y="0"/>
                                </a:lnTo>
                                <a:lnTo>
                                  <a:pt x="6398" y="0"/>
                                </a:lnTo>
                                <a:lnTo>
                                  <a:pt x="6398" y="14"/>
                                </a:lnTo>
                                <a:close/>
                                <a:moveTo>
                                  <a:pt x="6293" y="14"/>
                                </a:moveTo>
                                <a:lnTo>
                                  <a:pt x="6233" y="14"/>
                                </a:lnTo>
                                <a:lnTo>
                                  <a:pt x="6233" y="0"/>
                                </a:lnTo>
                                <a:lnTo>
                                  <a:pt x="6293" y="0"/>
                                </a:lnTo>
                                <a:lnTo>
                                  <a:pt x="6293" y="14"/>
                                </a:lnTo>
                                <a:close/>
                                <a:moveTo>
                                  <a:pt x="6187" y="14"/>
                                </a:moveTo>
                                <a:lnTo>
                                  <a:pt x="6127" y="14"/>
                                </a:lnTo>
                                <a:lnTo>
                                  <a:pt x="6127" y="0"/>
                                </a:lnTo>
                                <a:lnTo>
                                  <a:pt x="6187" y="0"/>
                                </a:lnTo>
                                <a:lnTo>
                                  <a:pt x="6187" y="14"/>
                                </a:lnTo>
                                <a:close/>
                                <a:moveTo>
                                  <a:pt x="6082" y="14"/>
                                </a:moveTo>
                                <a:lnTo>
                                  <a:pt x="6022" y="14"/>
                                </a:lnTo>
                                <a:lnTo>
                                  <a:pt x="6022" y="0"/>
                                </a:lnTo>
                                <a:lnTo>
                                  <a:pt x="6082" y="0"/>
                                </a:lnTo>
                                <a:lnTo>
                                  <a:pt x="6082" y="14"/>
                                </a:lnTo>
                                <a:close/>
                                <a:moveTo>
                                  <a:pt x="5978" y="14"/>
                                </a:moveTo>
                                <a:lnTo>
                                  <a:pt x="5918" y="14"/>
                                </a:lnTo>
                                <a:lnTo>
                                  <a:pt x="5918" y="0"/>
                                </a:lnTo>
                                <a:lnTo>
                                  <a:pt x="5978" y="0"/>
                                </a:lnTo>
                                <a:lnTo>
                                  <a:pt x="5978" y="14"/>
                                </a:lnTo>
                                <a:close/>
                                <a:moveTo>
                                  <a:pt x="5873" y="14"/>
                                </a:moveTo>
                                <a:lnTo>
                                  <a:pt x="5813" y="14"/>
                                </a:lnTo>
                                <a:lnTo>
                                  <a:pt x="5813" y="0"/>
                                </a:lnTo>
                                <a:lnTo>
                                  <a:pt x="5873" y="0"/>
                                </a:lnTo>
                                <a:lnTo>
                                  <a:pt x="5873" y="14"/>
                                </a:lnTo>
                                <a:close/>
                                <a:moveTo>
                                  <a:pt x="5767" y="14"/>
                                </a:moveTo>
                                <a:lnTo>
                                  <a:pt x="5707" y="14"/>
                                </a:lnTo>
                                <a:lnTo>
                                  <a:pt x="5707" y="0"/>
                                </a:lnTo>
                                <a:lnTo>
                                  <a:pt x="5767" y="0"/>
                                </a:lnTo>
                                <a:lnTo>
                                  <a:pt x="5767" y="14"/>
                                </a:lnTo>
                                <a:close/>
                                <a:moveTo>
                                  <a:pt x="5662" y="14"/>
                                </a:moveTo>
                                <a:lnTo>
                                  <a:pt x="5602" y="14"/>
                                </a:lnTo>
                                <a:lnTo>
                                  <a:pt x="5602" y="0"/>
                                </a:lnTo>
                                <a:lnTo>
                                  <a:pt x="5662" y="0"/>
                                </a:lnTo>
                                <a:lnTo>
                                  <a:pt x="5662" y="14"/>
                                </a:lnTo>
                                <a:close/>
                                <a:moveTo>
                                  <a:pt x="5558" y="14"/>
                                </a:moveTo>
                                <a:lnTo>
                                  <a:pt x="5498" y="14"/>
                                </a:lnTo>
                                <a:lnTo>
                                  <a:pt x="5498" y="0"/>
                                </a:lnTo>
                                <a:lnTo>
                                  <a:pt x="5558" y="0"/>
                                </a:lnTo>
                                <a:lnTo>
                                  <a:pt x="5558" y="14"/>
                                </a:lnTo>
                                <a:close/>
                                <a:moveTo>
                                  <a:pt x="5453" y="14"/>
                                </a:moveTo>
                                <a:lnTo>
                                  <a:pt x="5393" y="14"/>
                                </a:lnTo>
                                <a:lnTo>
                                  <a:pt x="5393" y="0"/>
                                </a:lnTo>
                                <a:lnTo>
                                  <a:pt x="5453" y="0"/>
                                </a:lnTo>
                                <a:lnTo>
                                  <a:pt x="5453" y="14"/>
                                </a:lnTo>
                                <a:close/>
                                <a:moveTo>
                                  <a:pt x="5347" y="14"/>
                                </a:moveTo>
                                <a:lnTo>
                                  <a:pt x="5287" y="14"/>
                                </a:lnTo>
                                <a:lnTo>
                                  <a:pt x="5287" y="0"/>
                                </a:lnTo>
                                <a:lnTo>
                                  <a:pt x="5347" y="0"/>
                                </a:lnTo>
                                <a:lnTo>
                                  <a:pt x="5347" y="14"/>
                                </a:lnTo>
                                <a:close/>
                                <a:moveTo>
                                  <a:pt x="5242" y="14"/>
                                </a:moveTo>
                                <a:lnTo>
                                  <a:pt x="5182" y="14"/>
                                </a:lnTo>
                                <a:lnTo>
                                  <a:pt x="5182" y="0"/>
                                </a:lnTo>
                                <a:lnTo>
                                  <a:pt x="5242" y="0"/>
                                </a:lnTo>
                                <a:lnTo>
                                  <a:pt x="5242" y="14"/>
                                </a:lnTo>
                                <a:close/>
                                <a:moveTo>
                                  <a:pt x="5138" y="14"/>
                                </a:moveTo>
                                <a:lnTo>
                                  <a:pt x="5078" y="14"/>
                                </a:lnTo>
                                <a:lnTo>
                                  <a:pt x="5078" y="0"/>
                                </a:lnTo>
                                <a:lnTo>
                                  <a:pt x="5138" y="0"/>
                                </a:lnTo>
                                <a:lnTo>
                                  <a:pt x="5138" y="14"/>
                                </a:lnTo>
                                <a:close/>
                                <a:moveTo>
                                  <a:pt x="5033" y="14"/>
                                </a:moveTo>
                                <a:lnTo>
                                  <a:pt x="4973" y="14"/>
                                </a:lnTo>
                                <a:lnTo>
                                  <a:pt x="4973" y="0"/>
                                </a:lnTo>
                                <a:lnTo>
                                  <a:pt x="5033" y="0"/>
                                </a:lnTo>
                                <a:lnTo>
                                  <a:pt x="5033" y="14"/>
                                </a:lnTo>
                                <a:close/>
                                <a:moveTo>
                                  <a:pt x="4927" y="14"/>
                                </a:moveTo>
                                <a:lnTo>
                                  <a:pt x="4867" y="14"/>
                                </a:lnTo>
                                <a:lnTo>
                                  <a:pt x="4867" y="0"/>
                                </a:lnTo>
                                <a:lnTo>
                                  <a:pt x="4927" y="0"/>
                                </a:lnTo>
                                <a:lnTo>
                                  <a:pt x="4927" y="14"/>
                                </a:lnTo>
                                <a:close/>
                                <a:moveTo>
                                  <a:pt x="4822" y="14"/>
                                </a:moveTo>
                                <a:lnTo>
                                  <a:pt x="4762" y="14"/>
                                </a:lnTo>
                                <a:lnTo>
                                  <a:pt x="4762" y="0"/>
                                </a:lnTo>
                                <a:lnTo>
                                  <a:pt x="4822" y="0"/>
                                </a:lnTo>
                                <a:lnTo>
                                  <a:pt x="4822" y="14"/>
                                </a:lnTo>
                                <a:close/>
                                <a:moveTo>
                                  <a:pt x="4718" y="14"/>
                                </a:moveTo>
                                <a:lnTo>
                                  <a:pt x="4658" y="14"/>
                                </a:lnTo>
                                <a:lnTo>
                                  <a:pt x="4658" y="0"/>
                                </a:lnTo>
                                <a:lnTo>
                                  <a:pt x="4718" y="0"/>
                                </a:lnTo>
                                <a:lnTo>
                                  <a:pt x="4718" y="14"/>
                                </a:lnTo>
                                <a:close/>
                                <a:moveTo>
                                  <a:pt x="4613" y="14"/>
                                </a:moveTo>
                                <a:lnTo>
                                  <a:pt x="4553" y="14"/>
                                </a:lnTo>
                                <a:lnTo>
                                  <a:pt x="4553" y="0"/>
                                </a:lnTo>
                                <a:lnTo>
                                  <a:pt x="4613" y="0"/>
                                </a:lnTo>
                                <a:lnTo>
                                  <a:pt x="4613" y="14"/>
                                </a:lnTo>
                                <a:close/>
                                <a:moveTo>
                                  <a:pt x="4507" y="14"/>
                                </a:moveTo>
                                <a:lnTo>
                                  <a:pt x="4447" y="14"/>
                                </a:lnTo>
                                <a:lnTo>
                                  <a:pt x="4447" y="0"/>
                                </a:lnTo>
                                <a:lnTo>
                                  <a:pt x="4507" y="0"/>
                                </a:lnTo>
                                <a:lnTo>
                                  <a:pt x="4507" y="14"/>
                                </a:lnTo>
                                <a:close/>
                                <a:moveTo>
                                  <a:pt x="4402" y="14"/>
                                </a:moveTo>
                                <a:lnTo>
                                  <a:pt x="4342" y="14"/>
                                </a:lnTo>
                                <a:lnTo>
                                  <a:pt x="4342" y="0"/>
                                </a:lnTo>
                                <a:lnTo>
                                  <a:pt x="4402" y="0"/>
                                </a:lnTo>
                                <a:lnTo>
                                  <a:pt x="4402" y="14"/>
                                </a:lnTo>
                                <a:close/>
                                <a:moveTo>
                                  <a:pt x="4298" y="14"/>
                                </a:moveTo>
                                <a:lnTo>
                                  <a:pt x="4238" y="14"/>
                                </a:lnTo>
                                <a:lnTo>
                                  <a:pt x="4238" y="0"/>
                                </a:lnTo>
                                <a:lnTo>
                                  <a:pt x="4298" y="0"/>
                                </a:lnTo>
                                <a:lnTo>
                                  <a:pt x="4298" y="14"/>
                                </a:lnTo>
                                <a:close/>
                                <a:moveTo>
                                  <a:pt x="4193" y="14"/>
                                </a:moveTo>
                                <a:lnTo>
                                  <a:pt x="4133" y="14"/>
                                </a:lnTo>
                                <a:lnTo>
                                  <a:pt x="4133" y="0"/>
                                </a:lnTo>
                                <a:lnTo>
                                  <a:pt x="4193" y="0"/>
                                </a:lnTo>
                                <a:lnTo>
                                  <a:pt x="4193" y="14"/>
                                </a:lnTo>
                                <a:close/>
                                <a:moveTo>
                                  <a:pt x="4087" y="14"/>
                                </a:moveTo>
                                <a:lnTo>
                                  <a:pt x="4027" y="14"/>
                                </a:lnTo>
                                <a:lnTo>
                                  <a:pt x="4027" y="0"/>
                                </a:lnTo>
                                <a:lnTo>
                                  <a:pt x="4087" y="0"/>
                                </a:lnTo>
                                <a:lnTo>
                                  <a:pt x="4087" y="14"/>
                                </a:lnTo>
                                <a:close/>
                                <a:moveTo>
                                  <a:pt x="3982" y="14"/>
                                </a:moveTo>
                                <a:lnTo>
                                  <a:pt x="3922" y="14"/>
                                </a:lnTo>
                                <a:lnTo>
                                  <a:pt x="3922" y="0"/>
                                </a:lnTo>
                                <a:lnTo>
                                  <a:pt x="3982" y="0"/>
                                </a:lnTo>
                                <a:lnTo>
                                  <a:pt x="3982" y="14"/>
                                </a:lnTo>
                                <a:close/>
                                <a:moveTo>
                                  <a:pt x="3878" y="14"/>
                                </a:moveTo>
                                <a:lnTo>
                                  <a:pt x="3818" y="14"/>
                                </a:lnTo>
                                <a:lnTo>
                                  <a:pt x="3818" y="0"/>
                                </a:lnTo>
                                <a:lnTo>
                                  <a:pt x="3878" y="0"/>
                                </a:lnTo>
                                <a:lnTo>
                                  <a:pt x="3878" y="14"/>
                                </a:lnTo>
                                <a:close/>
                                <a:moveTo>
                                  <a:pt x="3773" y="14"/>
                                </a:moveTo>
                                <a:lnTo>
                                  <a:pt x="3713" y="14"/>
                                </a:lnTo>
                                <a:lnTo>
                                  <a:pt x="3713" y="0"/>
                                </a:lnTo>
                                <a:lnTo>
                                  <a:pt x="3773" y="0"/>
                                </a:lnTo>
                                <a:lnTo>
                                  <a:pt x="3773" y="14"/>
                                </a:lnTo>
                                <a:close/>
                                <a:moveTo>
                                  <a:pt x="3667" y="14"/>
                                </a:moveTo>
                                <a:lnTo>
                                  <a:pt x="3607" y="14"/>
                                </a:lnTo>
                                <a:lnTo>
                                  <a:pt x="3607" y="0"/>
                                </a:lnTo>
                                <a:lnTo>
                                  <a:pt x="3667" y="0"/>
                                </a:lnTo>
                                <a:lnTo>
                                  <a:pt x="3667" y="14"/>
                                </a:lnTo>
                                <a:close/>
                                <a:moveTo>
                                  <a:pt x="3562" y="14"/>
                                </a:moveTo>
                                <a:lnTo>
                                  <a:pt x="3502" y="14"/>
                                </a:lnTo>
                                <a:lnTo>
                                  <a:pt x="3502" y="0"/>
                                </a:lnTo>
                                <a:lnTo>
                                  <a:pt x="3562" y="0"/>
                                </a:lnTo>
                                <a:lnTo>
                                  <a:pt x="3562" y="14"/>
                                </a:lnTo>
                                <a:close/>
                                <a:moveTo>
                                  <a:pt x="3458" y="14"/>
                                </a:moveTo>
                                <a:lnTo>
                                  <a:pt x="3398" y="14"/>
                                </a:lnTo>
                                <a:lnTo>
                                  <a:pt x="3398" y="0"/>
                                </a:lnTo>
                                <a:lnTo>
                                  <a:pt x="3458" y="0"/>
                                </a:lnTo>
                                <a:lnTo>
                                  <a:pt x="3458" y="14"/>
                                </a:lnTo>
                                <a:close/>
                                <a:moveTo>
                                  <a:pt x="3353" y="14"/>
                                </a:moveTo>
                                <a:lnTo>
                                  <a:pt x="3293" y="14"/>
                                </a:lnTo>
                                <a:lnTo>
                                  <a:pt x="3293" y="0"/>
                                </a:lnTo>
                                <a:lnTo>
                                  <a:pt x="3353" y="0"/>
                                </a:lnTo>
                                <a:lnTo>
                                  <a:pt x="3353" y="14"/>
                                </a:lnTo>
                                <a:close/>
                                <a:moveTo>
                                  <a:pt x="3247" y="14"/>
                                </a:moveTo>
                                <a:lnTo>
                                  <a:pt x="3187" y="14"/>
                                </a:lnTo>
                                <a:lnTo>
                                  <a:pt x="3187" y="0"/>
                                </a:lnTo>
                                <a:lnTo>
                                  <a:pt x="3247" y="0"/>
                                </a:lnTo>
                                <a:lnTo>
                                  <a:pt x="3247" y="14"/>
                                </a:lnTo>
                                <a:close/>
                                <a:moveTo>
                                  <a:pt x="3142" y="14"/>
                                </a:moveTo>
                                <a:lnTo>
                                  <a:pt x="3082" y="14"/>
                                </a:lnTo>
                                <a:lnTo>
                                  <a:pt x="3082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14"/>
                                </a:lnTo>
                                <a:close/>
                                <a:moveTo>
                                  <a:pt x="3038" y="14"/>
                                </a:moveTo>
                                <a:lnTo>
                                  <a:pt x="2978" y="14"/>
                                </a:lnTo>
                                <a:lnTo>
                                  <a:pt x="2978" y="0"/>
                                </a:lnTo>
                                <a:lnTo>
                                  <a:pt x="3038" y="0"/>
                                </a:lnTo>
                                <a:lnTo>
                                  <a:pt x="3038" y="14"/>
                                </a:lnTo>
                                <a:close/>
                                <a:moveTo>
                                  <a:pt x="2933" y="14"/>
                                </a:moveTo>
                                <a:lnTo>
                                  <a:pt x="2873" y="14"/>
                                </a:lnTo>
                                <a:lnTo>
                                  <a:pt x="2873" y="0"/>
                                </a:lnTo>
                                <a:lnTo>
                                  <a:pt x="2933" y="0"/>
                                </a:lnTo>
                                <a:lnTo>
                                  <a:pt x="2933" y="14"/>
                                </a:lnTo>
                                <a:close/>
                                <a:moveTo>
                                  <a:pt x="2827" y="14"/>
                                </a:moveTo>
                                <a:lnTo>
                                  <a:pt x="2767" y="14"/>
                                </a:lnTo>
                                <a:lnTo>
                                  <a:pt x="2767" y="0"/>
                                </a:lnTo>
                                <a:lnTo>
                                  <a:pt x="2827" y="0"/>
                                </a:lnTo>
                                <a:lnTo>
                                  <a:pt x="2827" y="14"/>
                                </a:lnTo>
                                <a:close/>
                                <a:moveTo>
                                  <a:pt x="2722" y="14"/>
                                </a:moveTo>
                                <a:lnTo>
                                  <a:pt x="2662" y="14"/>
                                </a:lnTo>
                                <a:lnTo>
                                  <a:pt x="2662" y="0"/>
                                </a:lnTo>
                                <a:lnTo>
                                  <a:pt x="2722" y="0"/>
                                </a:lnTo>
                                <a:lnTo>
                                  <a:pt x="2722" y="14"/>
                                </a:lnTo>
                                <a:close/>
                                <a:moveTo>
                                  <a:pt x="2618" y="14"/>
                                </a:moveTo>
                                <a:lnTo>
                                  <a:pt x="2558" y="14"/>
                                </a:lnTo>
                                <a:lnTo>
                                  <a:pt x="2558" y="0"/>
                                </a:lnTo>
                                <a:lnTo>
                                  <a:pt x="2618" y="0"/>
                                </a:lnTo>
                                <a:lnTo>
                                  <a:pt x="2618" y="14"/>
                                </a:lnTo>
                                <a:close/>
                                <a:moveTo>
                                  <a:pt x="2513" y="14"/>
                                </a:moveTo>
                                <a:lnTo>
                                  <a:pt x="2453" y="14"/>
                                </a:lnTo>
                                <a:lnTo>
                                  <a:pt x="2453" y="0"/>
                                </a:lnTo>
                                <a:lnTo>
                                  <a:pt x="2513" y="0"/>
                                </a:lnTo>
                                <a:lnTo>
                                  <a:pt x="2513" y="14"/>
                                </a:lnTo>
                                <a:close/>
                                <a:moveTo>
                                  <a:pt x="2407" y="14"/>
                                </a:moveTo>
                                <a:lnTo>
                                  <a:pt x="2347" y="14"/>
                                </a:lnTo>
                                <a:lnTo>
                                  <a:pt x="2347" y="0"/>
                                </a:lnTo>
                                <a:lnTo>
                                  <a:pt x="2407" y="0"/>
                                </a:lnTo>
                                <a:lnTo>
                                  <a:pt x="2407" y="14"/>
                                </a:lnTo>
                                <a:close/>
                                <a:moveTo>
                                  <a:pt x="2302" y="14"/>
                                </a:moveTo>
                                <a:lnTo>
                                  <a:pt x="2242" y="14"/>
                                </a:lnTo>
                                <a:lnTo>
                                  <a:pt x="2242" y="0"/>
                                </a:lnTo>
                                <a:lnTo>
                                  <a:pt x="2302" y="0"/>
                                </a:lnTo>
                                <a:lnTo>
                                  <a:pt x="2302" y="14"/>
                                </a:lnTo>
                                <a:close/>
                                <a:moveTo>
                                  <a:pt x="2198" y="14"/>
                                </a:moveTo>
                                <a:lnTo>
                                  <a:pt x="2138" y="14"/>
                                </a:lnTo>
                                <a:lnTo>
                                  <a:pt x="2138" y="0"/>
                                </a:lnTo>
                                <a:lnTo>
                                  <a:pt x="2198" y="0"/>
                                </a:lnTo>
                                <a:lnTo>
                                  <a:pt x="2198" y="14"/>
                                </a:lnTo>
                                <a:close/>
                                <a:moveTo>
                                  <a:pt x="2093" y="14"/>
                                </a:moveTo>
                                <a:lnTo>
                                  <a:pt x="2033" y="14"/>
                                </a:lnTo>
                                <a:lnTo>
                                  <a:pt x="2033" y="0"/>
                                </a:lnTo>
                                <a:lnTo>
                                  <a:pt x="2093" y="0"/>
                                </a:lnTo>
                                <a:lnTo>
                                  <a:pt x="2093" y="14"/>
                                </a:lnTo>
                                <a:close/>
                                <a:moveTo>
                                  <a:pt x="1987" y="14"/>
                                </a:moveTo>
                                <a:lnTo>
                                  <a:pt x="1927" y="14"/>
                                </a:lnTo>
                                <a:lnTo>
                                  <a:pt x="1927" y="0"/>
                                </a:lnTo>
                                <a:lnTo>
                                  <a:pt x="1987" y="0"/>
                                </a:lnTo>
                                <a:lnTo>
                                  <a:pt x="1987" y="14"/>
                                </a:lnTo>
                                <a:close/>
                                <a:moveTo>
                                  <a:pt x="1882" y="14"/>
                                </a:moveTo>
                                <a:lnTo>
                                  <a:pt x="1822" y="14"/>
                                </a:lnTo>
                                <a:lnTo>
                                  <a:pt x="1822" y="0"/>
                                </a:lnTo>
                                <a:lnTo>
                                  <a:pt x="1882" y="0"/>
                                </a:lnTo>
                                <a:lnTo>
                                  <a:pt x="1882" y="14"/>
                                </a:lnTo>
                                <a:close/>
                                <a:moveTo>
                                  <a:pt x="1778" y="14"/>
                                </a:moveTo>
                                <a:lnTo>
                                  <a:pt x="1718" y="14"/>
                                </a:lnTo>
                                <a:lnTo>
                                  <a:pt x="1718" y="0"/>
                                </a:lnTo>
                                <a:lnTo>
                                  <a:pt x="1778" y="0"/>
                                </a:lnTo>
                                <a:lnTo>
                                  <a:pt x="1778" y="14"/>
                                </a:lnTo>
                                <a:close/>
                                <a:moveTo>
                                  <a:pt x="1673" y="14"/>
                                </a:moveTo>
                                <a:lnTo>
                                  <a:pt x="1613" y="14"/>
                                </a:lnTo>
                                <a:lnTo>
                                  <a:pt x="1613" y="0"/>
                                </a:lnTo>
                                <a:lnTo>
                                  <a:pt x="1673" y="0"/>
                                </a:lnTo>
                                <a:lnTo>
                                  <a:pt x="1673" y="14"/>
                                </a:lnTo>
                                <a:close/>
                                <a:moveTo>
                                  <a:pt x="1567" y="14"/>
                                </a:moveTo>
                                <a:lnTo>
                                  <a:pt x="1507" y="14"/>
                                </a:lnTo>
                                <a:lnTo>
                                  <a:pt x="1507" y="0"/>
                                </a:lnTo>
                                <a:lnTo>
                                  <a:pt x="1567" y="0"/>
                                </a:lnTo>
                                <a:lnTo>
                                  <a:pt x="1567" y="14"/>
                                </a:lnTo>
                                <a:close/>
                                <a:moveTo>
                                  <a:pt x="1462" y="14"/>
                                </a:moveTo>
                                <a:lnTo>
                                  <a:pt x="1402" y="14"/>
                                </a:lnTo>
                                <a:lnTo>
                                  <a:pt x="1402" y="0"/>
                                </a:lnTo>
                                <a:lnTo>
                                  <a:pt x="1462" y="0"/>
                                </a:lnTo>
                                <a:lnTo>
                                  <a:pt x="1462" y="14"/>
                                </a:lnTo>
                                <a:close/>
                                <a:moveTo>
                                  <a:pt x="1358" y="14"/>
                                </a:moveTo>
                                <a:lnTo>
                                  <a:pt x="1298" y="14"/>
                                </a:lnTo>
                                <a:lnTo>
                                  <a:pt x="1298" y="0"/>
                                </a:lnTo>
                                <a:lnTo>
                                  <a:pt x="1358" y="0"/>
                                </a:lnTo>
                                <a:lnTo>
                                  <a:pt x="1358" y="14"/>
                                </a:lnTo>
                                <a:close/>
                                <a:moveTo>
                                  <a:pt x="1253" y="14"/>
                                </a:moveTo>
                                <a:lnTo>
                                  <a:pt x="1193" y="14"/>
                                </a:lnTo>
                                <a:lnTo>
                                  <a:pt x="1193" y="0"/>
                                </a:lnTo>
                                <a:lnTo>
                                  <a:pt x="1253" y="0"/>
                                </a:lnTo>
                                <a:lnTo>
                                  <a:pt x="1253" y="14"/>
                                </a:lnTo>
                                <a:close/>
                                <a:moveTo>
                                  <a:pt x="1147" y="14"/>
                                </a:moveTo>
                                <a:lnTo>
                                  <a:pt x="1087" y="14"/>
                                </a:lnTo>
                                <a:lnTo>
                                  <a:pt x="1087" y="0"/>
                                </a:lnTo>
                                <a:lnTo>
                                  <a:pt x="1147" y="0"/>
                                </a:lnTo>
                                <a:lnTo>
                                  <a:pt x="1147" y="14"/>
                                </a:lnTo>
                                <a:close/>
                                <a:moveTo>
                                  <a:pt x="1042" y="14"/>
                                </a:moveTo>
                                <a:lnTo>
                                  <a:pt x="982" y="14"/>
                                </a:lnTo>
                                <a:lnTo>
                                  <a:pt x="982" y="0"/>
                                </a:lnTo>
                                <a:lnTo>
                                  <a:pt x="1042" y="0"/>
                                </a:lnTo>
                                <a:lnTo>
                                  <a:pt x="1042" y="14"/>
                                </a:lnTo>
                                <a:close/>
                                <a:moveTo>
                                  <a:pt x="938" y="14"/>
                                </a:moveTo>
                                <a:lnTo>
                                  <a:pt x="878" y="14"/>
                                </a:lnTo>
                                <a:lnTo>
                                  <a:pt x="878" y="0"/>
                                </a:lnTo>
                                <a:lnTo>
                                  <a:pt x="938" y="0"/>
                                </a:lnTo>
                                <a:lnTo>
                                  <a:pt x="938" y="14"/>
                                </a:lnTo>
                                <a:close/>
                                <a:moveTo>
                                  <a:pt x="833" y="14"/>
                                </a:moveTo>
                                <a:lnTo>
                                  <a:pt x="773" y="14"/>
                                </a:lnTo>
                                <a:lnTo>
                                  <a:pt x="773" y="0"/>
                                </a:lnTo>
                                <a:lnTo>
                                  <a:pt x="833" y="0"/>
                                </a:lnTo>
                                <a:lnTo>
                                  <a:pt x="833" y="14"/>
                                </a:lnTo>
                                <a:close/>
                                <a:moveTo>
                                  <a:pt x="727" y="14"/>
                                </a:moveTo>
                                <a:lnTo>
                                  <a:pt x="667" y="14"/>
                                </a:lnTo>
                                <a:lnTo>
                                  <a:pt x="667" y="0"/>
                                </a:lnTo>
                                <a:lnTo>
                                  <a:pt x="727" y="0"/>
                                </a:lnTo>
                                <a:lnTo>
                                  <a:pt x="727" y="14"/>
                                </a:lnTo>
                                <a:close/>
                                <a:moveTo>
                                  <a:pt x="622" y="14"/>
                                </a:moveTo>
                                <a:lnTo>
                                  <a:pt x="562" y="14"/>
                                </a:lnTo>
                                <a:lnTo>
                                  <a:pt x="562" y="0"/>
                                </a:lnTo>
                                <a:lnTo>
                                  <a:pt x="622" y="0"/>
                                </a:lnTo>
                                <a:lnTo>
                                  <a:pt x="622" y="14"/>
                                </a:lnTo>
                                <a:close/>
                                <a:moveTo>
                                  <a:pt x="518" y="14"/>
                                </a:moveTo>
                                <a:lnTo>
                                  <a:pt x="458" y="14"/>
                                </a:lnTo>
                                <a:lnTo>
                                  <a:pt x="458" y="0"/>
                                </a:lnTo>
                                <a:lnTo>
                                  <a:pt x="518" y="0"/>
                                </a:lnTo>
                                <a:lnTo>
                                  <a:pt x="518" y="14"/>
                                </a:lnTo>
                                <a:close/>
                                <a:moveTo>
                                  <a:pt x="413" y="14"/>
                                </a:moveTo>
                                <a:lnTo>
                                  <a:pt x="353" y="14"/>
                                </a:lnTo>
                                <a:lnTo>
                                  <a:pt x="353" y="0"/>
                                </a:lnTo>
                                <a:lnTo>
                                  <a:pt x="413" y="0"/>
                                </a:lnTo>
                                <a:lnTo>
                                  <a:pt x="413" y="14"/>
                                </a:lnTo>
                                <a:close/>
                                <a:moveTo>
                                  <a:pt x="307" y="14"/>
                                </a:moveTo>
                                <a:lnTo>
                                  <a:pt x="247" y="14"/>
                                </a:lnTo>
                                <a:lnTo>
                                  <a:pt x="247" y="0"/>
                                </a:lnTo>
                                <a:lnTo>
                                  <a:pt x="307" y="0"/>
                                </a:lnTo>
                                <a:lnTo>
                                  <a:pt x="307" y="14"/>
                                </a:lnTo>
                                <a:close/>
                                <a:moveTo>
                                  <a:pt x="202" y="14"/>
                                </a:moveTo>
                                <a:lnTo>
                                  <a:pt x="142" y="14"/>
                                </a:lnTo>
                                <a:lnTo>
                                  <a:pt x="142" y="0"/>
                                </a:lnTo>
                                <a:lnTo>
                                  <a:pt x="202" y="0"/>
                                </a:lnTo>
                                <a:lnTo>
                                  <a:pt x="202" y="14"/>
                                </a:lnTo>
                                <a:close/>
                                <a:moveTo>
                                  <a:pt x="98" y="14"/>
                                </a:move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98" y="0"/>
                                </a:lnTo>
                                <a:lnTo>
                                  <a:pt x="98" y="14"/>
                                </a:lnTo>
                                <a:close/>
                                <a:moveTo>
                                  <a:pt x="14" y="82"/>
                                </a:moveTo>
                                <a:lnTo>
                                  <a:pt x="0" y="82"/>
                                </a:lnTo>
                                <a:lnTo>
                                  <a:pt x="0" y="22"/>
                                </a:lnTo>
                                <a:lnTo>
                                  <a:pt x="14" y="22"/>
                                </a:lnTo>
                                <a:lnTo>
                                  <a:pt x="14" y="82"/>
                                </a:lnTo>
                                <a:close/>
                                <a:moveTo>
                                  <a:pt x="14" y="187"/>
                                </a:moveTo>
                                <a:lnTo>
                                  <a:pt x="0" y="187"/>
                                </a:lnTo>
                                <a:lnTo>
                                  <a:pt x="0" y="127"/>
                                </a:lnTo>
                                <a:lnTo>
                                  <a:pt x="14" y="127"/>
                                </a:lnTo>
                                <a:lnTo>
                                  <a:pt x="14" y="187"/>
                                </a:lnTo>
                                <a:close/>
                                <a:moveTo>
                                  <a:pt x="14" y="293"/>
                                </a:moveTo>
                                <a:lnTo>
                                  <a:pt x="0" y="293"/>
                                </a:lnTo>
                                <a:lnTo>
                                  <a:pt x="0" y="233"/>
                                </a:lnTo>
                                <a:lnTo>
                                  <a:pt x="14" y="233"/>
                                </a:lnTo>
                                <a:lnTo>
                                  <a:pt x="14" y="293"/>
                                </a:lnTo>
                                <a:close/>
                                <a:moveTo>
                                  <a:pt x="14" y="396"/>
                                </a:moveTo>
                                <a:lnTo>
                                  <a:pt x="0" y="396"/>
                                </a:lnTo>
                                <a:lnTo>
                                  <a:pt x="0" y="336"/>
                                </a:lnTo>
                                <a:lnTo>
                                  <a:pt x="14" y="336"/>
                                </a:lnTo>
                                <a:lnTo>
                                  <a:pt x="14" y="396"/>
                                </a:lnTo>
                                <a:close/>
                                <a:moveTo>
                                  <a:pt x="14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442"/>
                                </a:lnTo>
                                <a:lnTo>
                                  <a:pt x="14" y="442"/>
                                </a:lnTo>
                                <a:lnTo>
                                  <a:pt x="14" y="502"/>
                                </a:lnTo>
                                <a:close/>
                                <a:moveTo>
                                  <a:pt x="14" y="607"/>
                                </a:moveTo>
                                <a:lnTo>
                                  <a:pt x="0" y="607"/>
                                </a:lnTo>
                                <a:lnTo>
                                  <a:pt x="0" y="547"/>
                                </a:lnTo>
                                <a:lnTo>
                                  <a:pt x="14" y="547"/>
                                </a:lnTo>
                                <a:lnTo>
                                  <a:pt x="14" y="607"/>
                                </a:lnTo>
                                <a:close/>
                                <a:moveTo>
                                  <a:pt x="14" y="713"/>
                                </a:moveTo>
                                <a:lnTo>
                                  <a:pt x="0" y="713"/>
                                </a:lnTo>
                                <a:lnTo>
                                  <a:pt x="0" y="653"/>
                                </a:lnTo>
                                <a:lnTo>
                                  <a:pt x="14" y="653"/>
                                </a:lnTo>
                                <a:lnTo>
                                  <a:pt x="14" y="713"/>
                                </a:lnTo>
                                <a:close/>
                                <a:moveTo>
                                  <a:pt x="14" y="816"/>
                                </a:moveTo>
                                <a:lnTo>
                                  <a:pt x="0" y="816"/>
                                </a:lnTo>
                                <a:lnTo>
                                  <a:pt x="0" y="756"/>
                                </a:lnTo>
                                <a:lnTo>
                                  <a:pt x="14" y="756"/>
                                </a:lnTo>
                                <a:lnTo>
                                  <a:pt x="14" y="816"/>
                                </a:lnTo>
                                <a:close/>
                                <a:moveTo>
                                  <a:pt x="14" y="922"/>
                                </a:moveTo>
                                <a:lnTo>
                                  <a:pt x="0" y="922"/>
                                </a:lnTo>
                                <a:lnTo>
                                  <a:pt x="0" y="862"/>
                                </a:lnTo>
                                <a:lnTo>
                                  <a:pt x="14" y="862"/>
                                </a:lnTo>
                                <a:lnTo>
                                  <a:pt x="14" y="922"/>
                                </a:lnTo>
                                <a:close/>
                                <a:moveTo>
                                  <a:pt x="14" y="1027"/>
                                </a:moveTo>
                                <a:lnTo>
                                  <a:pt x="0" y="1027"/>
                                </a:lnTo>
                                <a:lnTo>
                                  <a:pt x="0" y="967"/>
                                </a:lnTo>
                                <a:lnTo>
                                  <a:pt x="14" y="967"/>
                                </a:lnTo>
                                <a:lnTo>
                                  <a:pt x="14" y="1027"/>
                                </a:lnTo>
                                <a:close/>
                                <a:moveTo>
                                  <a:pt x="14" y="1133"/>
                                </a:moveTo>
                                <a:lnTo>
                                  <a:pt x="0" y="1133"/>
                                </a:lnTo>
                                <a:lnTo>
                                  <a:pt x="0" y="1073"/>
                                </a:lnTo>
                                <a:lnTo>
                                  <a:pt x="14" y="1073"/>
                                </a:lnTo>
                                <a:lnTo>
                                  <a:pt x="14" y="1133"/>
                                </a:lnTo>
                                <a:close/>
                                <a:moveTo>
                                  <a:pt x="14" y="1236"/>
                                </a:moveTo>
                                <a:lnTo>
                                  <a:pt x="0" y="1236"/>
                                </a:lnTo>
                                <a:lnTo>
                                  <a:pt x="0" y="1176"/>
                                </a:lnTo>
                                <a:lnTo>
                                  <a:pt x="14" y="1176"/>
                                </a:lnTo>
                                <a:lnTo>
                                  <a:pt x="14" y="1236"/>
                                </a:lnTo>
                                <a:close/>
                                <a:moveTo>
                                  <a:pt x="14" y="1342"/>
                                </a:moveTo>
                                <a:lnTo>
                                  <a:pt x="0" y="1342"/>
                                </a:lnTo>
                                <a:lnTo>
                                  <a:pt x="0" y="1282"/>
                                </a:lnTo>
                                <a:lnTo>
                                  <a:pt x="14" y="1282"/>
                                </a:lnTo>
                                <a:lnTo>
                                  <a:pt x="14" y="1342"/>
                                </a:lnTo>
                                <a:close/>
                                <a:moveTo>
                                  <a:pt x="14" y="1447"/>
                                </a:moveTo>
                                <a:lnTo>
                                  <a:pt x="0" y="1447"/>
                                </a:lnTo>
                                <a:lnTo>
                                  <a:pt x="0" y="1387"/>
                                </a:lnTo>
                                <a:lnTo>
                                  <a:pt x="14" y="1387"/>
                                </a:lnTo>
                                <a:lnTo>
                                  <a:pt x="14" y="1447"/>
                                </a:lnTo>
                                <a:close/>
                                <a:moveTo>
                                  <a:pt x="14" y="1553"/>
                                </a:moveTo>
                                <a:lnTo>
                                  <a:pt x="0" y="1553"/>
                                </a:lnTo>
                                <a:lnTo>
                                  <a:pt x="0" y="1493"/>
                                </a:lnTo>
                                <a:lnTo>
                                  <a:pt x="14" y="1493"/>
                                </a:lnTo>
                                <a:lnTo>
                                  <a:pt x="14" y="1553"/>
                                </a:lnTo>
                                <a:close/>
                                <a:moveTo>
                                  <a:pt x="14" y="1656"/>
                                </a:moveTo>
                                <a:lnTo>
                                  <a:pt x="0" y="1656"/>
                                </a:lnTo>
                                <a:lnTo>
                                  <a:pt x="0" y="1596"/>
                                </a:lnTo>
                                <a:lnTo>
                                  <a:pt x="14" y="1596"/>
                                </a:lnTo>
                                <a:lnTo>
                                  <a:pt x="14" y="1656"/>
                                </a:lnTo>
                                <a:close/>
                                <a:moveTo>
                                  <a:pt x="14" y="1762"/>
                                </a:moveTo>
                                <a:lnTo>
                                  <a:pt x="0" y="1762"/>
                                </a:lnTo>
                                <a:lnTo>
                                  <a:pt x="0" y="1702"/>
                                </a:lnTo>
                                <a:lnTo>
                                  <a:pt x="14" y="1702"/>
                                </a:lnTo>
                                <a:lnTo>
                                  <a:pt x="14" y="1762"/>
                                </a:lnTo>
                                <a:close/>
                                <a:moveTo>
                                  <a:pt x="14" y="1867"/>
                                </a:moveTo>
                                <a:lnTo>
                                  <a:pt x="0" y="1867"/>
                                </a:lnTo>
                                <a:lnTo>
                                  <a:pt x="0" y="1807"/>
                                </a:lnTo>
                                <a:lnTo>
                                  <a:pt x="14" y="1807"/>
                                </a:lnTo>
                                <a:lnTo>
                                  <a:pt x="14" y="1867"/>
                                </a:lnTo>
                                <a:close/>
                                <a:moveTo>
                                  <a:pt x="14" y="1973"/>
                                </a:moveTo>
                                <a:lnTo>
                                  <a:pt x="0" y="1973"/>
                                </a:lnTo>
                                <a:lnTo>
                                  <a:pt x="0" y="1913"/>
                                </a:lnTo>
                                <a:lnTo>
                                  <a:pt x="14" y="1913"/>
                                </a:lnTo>
                                <a:lnTo>
                                  <a:pt x="14" y="1973"/>
                                </a:lnTo>
                                <a:close/>
                                <a:moveTo>
                                  <a:pt x="14" y="2076"/>
                                </a:moveTo>
                                <a:lnTo>
                                  <a:pt x="0" y="2076"/>
                                </a:lnTo>
                                <a:lnTo>
                                  <a:pt x="0" y="2016"/>
                                </a:lnTo>
                                <a:lnTo>
                                  <a:pt x="14" y="2016"/>
                                </a:lnTo>
                                <a:lnTo>
                                  <a:pt x="14" y="2076"/>
                                </a:lnTo>
                                <a:close/>
                                <a:moveTo>
                                  <a:pt x="14" y="2182"/>
                                </a:moveTo>
                                <a:lnTo>
                                  <a:pt x="0" y="2182"/>
                                </a:lnTo>
                                <a:lnTo>
                                  <a:pt x="0" y="2122"/>
                                </a:lnTo>
                                <a:lnTo>
                                  <a:pt x="14" y="2122"/>
                                </a:lnTo>
                                <a:lnTo>
                                  <a:pt x="14" y="2182"/>
                                </a:lnTo>
                                <a:close/>
                                <a:moveTo>
                                  <a:pt x="14" y="2287"/>
                                </a:moveTo>
                                <a:lnTo>
                                  <a:pt x="0" y="2287"/>
                                </a:lnTo>
                                <a:lnTo>
                                  <a:pt x="0" y="2227"/>
                                </a:lnTo>
                                <a:lnTo>
                                  <a:pt x="14" y="2227"/>
                                </a:lnTo>
                                <a:lnTo>
                                  <a:pt x="14" y="2287"/>
                                </a:lnTo>
                                <a:close/>
                                <a:moveTo>
                                  <a:pt x="14" y="2393"/>
                                </a:moveTo>
                                <a:lnTo>
                                  <a:pt x="0" y="2393"/>
                                </a:lnTo>
                                <a:lnTo>
                                  <a:pt x="0" y="2333"/>
                                </a:lnTo>
                                <a:lnTo>
                                  <a:pt x="14" y="2333"/>
                                </a:lnTo>
                                <a:lnTo>
                                  <a:pt x="14" y="2393"/>
                                </a:lnTo>
                                <a:close/>
                                <a:moveTo>
                                  <a:pt x="14" y="2496"/>
                                </a:moveTo>
                                <a:lnTo>
                                  <a:pt x="0" y="2496"/>
                                </a:lnTo>
                                <a:lnTo>
                                  <a:pt x="0" y="2436"/>
                                </a:lnTo>
                                <a:lnTo>
                                  <a:pt x="14" y="2436"/>
                                </a:lnTo>
                                <a:lnTo>
                                  <a:pt x="14" y="2496"/>
                                </a:lnTo>
                                <a:close/>
                                <a:moveTo>
                                  <a:pt x="14" y="2602"/>
                                </a:moveTo>
                                <a:lnTo>
                                  <a:pt x="0" y="2602"/>
                                </a:lnTo>
                                <a:lnTo>
                                  <a:pt x="0" y="2542"/>
                                </a:lnTo>
                                <a:lnTo>
                                  <a:pt x="14" y="2542"/>
                                </a:lnTo>
                                <a:lnTo>
                                  <a:pt x="14" y="2602"/>
                                </a:lnTo>
                                <a:close/>
                                <a:moveTo>
                                  <a:pt x="14" y="2707"/>
                                </a:moveTo>
                                <a:lnTo>
                                  <a:pt x="0" y="2707"/>
                                </a:lnTo>
                                <a:lnTo>
                                  <a:pt x="0" y="2647"/>
                                </a:lnTo>
                                <a:lnTo>
                                  <a:pt x="14" y="2647"/>
                                </a:lnTo>
                                <a:lnTo>
                                  <a:pt x="14" y="2707"/>
                                </a:lnTo>
                                <a:close/>
                                <a:moveTo>
                                  <a:pt x="14" y="2813"/>
                                </a:moveTo>
                                <a:lnTo>
                                  <a:pt x="0" y="2813"/>
                                </a:lnTo>
                                <a:lnTo>
                                  <a:pt x="0" y="2753"/>
                                </a:lnTo>
                                <a:lnTo>
                                  <a:pt x="14" y="2753"/>
                                </a:lnTo>
                                <a:lnTo>
                                  <a:pt x="14" y="2813"/>
                                </a:lnTo>
                                <a:close/>
                                <a:moveTo>
                                  <a:pt x="14" y="2916"/>
                                </a:moveTo>
                                <a:lnTo>
                                  <a:pt x="0" y="2916"/>
                                </a:lnTo>
                                <a:lnTo>
                                  <a:pt x="0" y="2856"/>
                                </a:lnTo>
                                <a:lnTo>
                                  <a:pt x="14" y="2856"/>
                                </a:lnTo>
                                <a:lnTo>
                                  <a:pt x="14" y="2916"/>
                                </a:lnTo>
                                <a:close/>
                                <a:moveTo>
                                  <a:pt x="14" y="3022"/>
                                </a:moveTo>
                                <a:lnTo>
                                  <a:pt x="0" y="3022"/>
                                </a:lnTo>
                                <a:lnTo>
                                  <a:pt x="0" y="2962"/>
                                </a:lnTo>
                                <a:lnTo>
                                  <a:pt x="14" y="2962"/>
                                </a:lnTo>
                                <a:lnTo>
                                  <a:pt x="14" y="3022"/>
                                </a:lnTo>
                                <a:close/>
                                <a:moveTo>
                                  <a:pt x="14" y="3127"/>
                                </a:moveTo>
                                <a:lnTo>
                                  <a:pt x="0" y="3127"/>
                                </a:lnTo>
                                <a:lnTo>
                                  <a:pt x="0" y="3067"/>
                                </a:lnTo>
                                <a:lnTo>
                                  <a:pt x="14" y="3067"/>
                                </a:lnTo>
                                <a:lnTo>
                                  <a:pt x="14" y="3127"/>
                                </a:lnTo>
                                <a:close/>
                                <a:moveTo>
                                  <a:pt x="14" y="3233"/>
                                </a:moveTo>
                                <a:lnTo>
                                  <a:pt x="0" y="3233"/>
                                </a:lnTo>
                                <a:lnTo>
                                  <a:pt x="0" y="3173"/>
                                </a:lnTo>
                                <a:lnTo>
                                  <a:pt x="14" y="3173"/>
                                </a:lnTo>
                                <a:lnTo>
                                  <a:pt x="14" y="3233"/>
                                </a:lnTo>
                                <a:close/>
                                <a:moveTo>
                                  <a:pt x="14" y="3336"/>
                                </a:moveTo>
                                <a:lnTo>
                                  <a:pt x="0" y="3336"/>
                                </a:lnTo>
                                <a:lnTo>
                                  <a:pt x="0" y="3276"/>
                                </a:lnTo>
                                <a:lnTo>
                                  <a:pt x="14" y="3276"/>
                                </a:lnTo>
                                <a:lnTo>
                                  <a:pt x="14" y="3336"/>
                                </a:lnTo>
                                <a:close/>
                                <a:moveTo>
                                  <a:pt x="14" y="3442"/>
                                </a:moveTo>
                                <a:lnTo>
                                  <a:pt x="0" y="3442"/>
                                </a:lnTo>
                                <a:lnTo>
                                  <a:pt x="0" y="3382"/>
                                </a:lnTo>
                                <a:lnTo>
                                  <a:pt x="14" y="3382"/>
                                </a:lnTo>
                                <a:lnTo>
                                  <a:pt x="14" y="3442"/>
                                </a:lnTo>
                                <a:close/>
                                <a:moveTo>
                                  <a:pt x="14" y="3547"/>
                                </a:moveTo>
                                <a:lnTo>
                                  <a:pt x="0" y="3547"/>
                                </a:lnTo>
                                <a:lnTo>
                                  <a:pt x="0" y="3487"/>
                                </a:lnTo>
                                <a:lnTo>
                                  <a:pt x="14" y="3487"/>
                                </a:lnTo>
                                <a:lnTo>
                                  <a:pt x="14" y="3547"/>
                                </a:lnTo>
                                <a:close/>
                                <a:moveTo>
                                  <a:pt x="14" y="3653"/>
                                </a:moveTo>
                                <a:lnTo>
                                  <a:pt x="0" y="3653"/>
                                </a:lnTo>
                                <a:lnTo>
                                  <a:pt x="0" y="3593"/>
                                </a:lnTo>
                                <a:lnTo>
                                  <a:pt x="14" y="3593"/>
                                </a:lnTo>
                                <a:lnTo>
                                  <a:pt x="14" y="3653"/>
                                </a:lnTo>
                                <a:close/>
                                <a:moveTo>
                                  <a:pt x="14" y="3756"/>
                                </a:moveTo>
                                <a:lnTo>
                                  <a:pt x="0" y="3756"/>
                                </a:lnTo>
                                <a:lnTo>
                                  <a:pt x="0" y="3696"/>
                                </a:lnTo>
                                <a:lnTo>
                                  <a:pt x="14" y="3696"/>
                                </a:lnTo>
                                <a:lnTo>
                                  <a:pt x="14" y="3756"/>
                                </a:lnTo>
                                <a:close/>
                                <a:moveTo>
                                  <a:pt x="14" y="3862"/>
                                </a:moveTo>
                                <a:lnTo>
                                  <a:pt x="0" y="3862"/>
                                </a:lnTo>
                                <a:lnTo>
                                  <a:pt x="0" y="3802"/>
                                </a:lnTo>
                                <a:lnTo>
                                  <a:pt x="14" y="3802"/>
                                </a:lnTo>
                                <a:lnTo>
                                  <a:pt x="14" y="3862"/>
                                </a:lnTo>
                                <a:close/>
                                <a:moveTo>
                                  <a:pt x="14" y="3967"/>
                                </a:moveTo>
                                <a:lnTo>
                                  <a:pt x="0" y="3967"/>
                                </a:lnTo>
                                <a:lnTo>
                                  <a:pt x="0" y="3907"/>
                                </a:lnTo>
                                <a:lnTo>
                                  <a:pt x="14" y="3907"/>
                                </a:lnTo>
                                <a:lnTo>
                                  <a:pt x="14" y="3967"/>
                                </a:lnTo>
                                <a:close/>
                                <a:moveTo>
                                  <a:pt x="14" y="4073"/>
                                </a:moveTo>
                                <a:lnTo>
                                  <a:pt x="0" y="4073"/>
                                </a:lnTo>
                                <a:lnTo>
                                  <a:pt x="0" y="4013"/>
                                </a:lnTo>
                                <a:lnTo>
                                  <a:pt x="14" y="4013"/>
                                </a:lnTo>
                                <a:lnTo>
                                  <a:pt x="14" y="4073"/>
                                </a:lnTo>
                                <a:close/>
                                <a:moveTo>
                                  <a:pt x="14" y="4176"/>
                                </a:moveTo>
                                <a:lnTo>
                                  <a:pt x="0" y="4176"/>
                                </a:lnTo>
                                <a:lnTo>
                                  <a:pt x="0" y="4116"/>
                                </a:lnTo>
                                <a:lnTo>
                                  <a:pt x="14" y="4116"/>
                                </a:lnTo>
                                <a:lnTo>
                                  <a:pt x="14" y="4176"/>
                                </a:lnTo>
                                <a:close/>
                                <a:moveTo>
                                  <a:pt x="14" y="4282"/>
                                </a:moveTo>
                                <a:lnTo>
                                  <a:pt x="0" y="4282"/>
                                </a:lnTo>
                                <a:lnTo>
                                  <a:pt x="0" y="4222"/>
                                </a:lnTo>
                                <a:lnTo>
                                  <a:pt x="14" y="4222"/>
                                </a:lnTo>
                                <a:lnTo>
                                  <a:pt x="14" y="4282"/>
                                </a:lnTo>
                                <a:close/>
                                <a:moveTo>
                                  <a:pt x="14" y="4387"/>
                                </a:moveTo>
                                <a:lnTo>
                                  <a:pt x="0" y="4387"/>
                                </a:lnTo>
                                <a:lnTo>
                                  <a:pt x="0" y="4327"/>
                                </a:lnTo>
                                <a:lnTo>
                                  <a:pt x="14" y="4327"/>
                                </a:lnTo>
                                <a:lnTo>
                                  <a:pt x="14" y="4387"/>
                                </a:lnTo>
                                <a:close/>
                                <a:moveTo>
                                  <a:pt x="14" y="4493"/>
                                </a:moveTo>
                                <a:lnTo>
                                  <a:pt x="0" y="4493"/>
                                </a:lnTo>
                                <a:lnTo>
                                  <a:pt x="0" y="4433"/>
                                </a:lnTo>
                                <a:lnTo>
                                  <a:pt x="14" y="4433"/>
                                </a:lnTo>
                                <a:lnTo>
                                  <a:pt x="14" y="4493"/>
                                </a:lnTo>
                                <a:close/>
                                <a:moveTo>
                                  <a:pt x="67" y="4529"/>
                                </a:moveTo>
                                <a:lnTo>
                                  <a:pt x="7" y="4529"/>
                                </a:lnTo>
                                <a:lnTo>
                                  <a:pt x="7" y="4514"/>
                                </a:lnTo>
                                <a:lnTo>
                                  <a:pt x="67" y="4514"/>
                                </a:lnTo>
                                <a:lnTo>
                                  <a:pt x="67" y="4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Text Box 876"/>
                        <wps:cNvSpPr txBox="1">
                          <a:spLocks/>
                        </wps:cNvSpPr>
                        <wps:spPr bwMode="auto">
                          <a:xfrm>
                            <a:off x="0" y="0"/>
                            <a:ext cx="7935" cy="4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45E7" w:rsidRDefault="00A545E7" w:rsidP="00A545E7">
                              <w:pPr>
                                <w:spacing w:before="85"/>
                                <w:ind w:left="158" w:right="5204"/>
                                <w:rPr>
                                  <w:rFonts w:ascii="Courier New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apiVersion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</w:rPr>
                                <w:t>: v1 kind: Pod metadata:</w:t>
                              </w:r>
                            </w:p>
                            <w:p w:rsidR="00A545E7" w:rsidRDefault="00A545E7" w:rsidP="00A545E7">
                              <w:pPr>
                                <w:spacing w:before="1"/>
                                <w:ind w:left="158" w:right="5204" w:firstLine="28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name: cm-pod spec:</w:t>
                              </w:r>
                            </w:p>
                            <w:p w:rsidR="00A545E7" w:rsidRDefault="00A545E7" w:rsidP="00A545E7">
                              <w:pPr>
                                <w:spacing w:line="271" w:lineRule="exact"/>
                                <w:ind w:left="445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containers:</w:t>
                              </w:r>
                            </w:p>
                            <w:p w:rsidR="00A545E7" w:rsidRDefault="00A545E7" w:rsidP="00A545E7">
                              <w:pPr>
                                <w:spacing w:before="2"/>
                                <w:ind w:left="734" w:right="5204" w:hanging="28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- name: nginx image: nginx ports:</w:t>
                              </w:r>
                            </w:p>
                            <w:p w:rsidR="00A545E7" w:rsidRDefault="00A545E7" w:rsidP="00A545E7">
                              <w:pPr>
                                <w:spacing w:line="242" w:lineRule="auto"/>
                                <w:ind w:left="734" w:right="390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containerPort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</w:rPr>
                                <w:t>: 80 env:</w:t>
                              </w:r>
                            </w:p>
                            <w:p w:rsidR="00A545E7" w:rsidRDefault="00A545E7" w:rsidP="00A545E7">
                              <w:pPr>
                                <w:ind w:left="1310" w:right="5164" w:hanging="28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 xml:space="preserve">- name: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hlo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valueFrom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</w:rPr>
                                <w:t>:</w:t>
                              </w:r>
                            </w:p>
                            <w:p w:rsidR="00A545E7" w:rsidRDefault="00A545E7" w:rsidP="00A545E7">
                              <w:pPr>
                                <w:ind w:left="1886" w:right="3332" w:hanging="288"/>
                                <w:rPr>
                                  <w:rFonts w:ascii="Courier New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configMapKeyRef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</w:rPr>
                                <w:t xml:space="preserve">: name: my-config key: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mydata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D39175" id="Group 875" o:spid="_x0000_s1038" style="width:396.75pt;height:226.45pt;mso-position-horizontal-relative:char;mso-position-vertical-relative:line" coordsize="7935,45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">
                <v:shape id="AutoShape 877" o:spid="_x0000_s1039" style="position:absolute;width:7935;height:4529;visibility:visible;mso-wrap-style:square;v-text-anchor:top" coordsize="7935,45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" path="m173,4529r-60,l113,4514r60,l173,4529xm276,4529r-60,l216,4514r60,l276,4529xm382,4529r-60,l322,4514r60,l382,4529xm487,4529r-60,l427,4514r60,l487,4529xm593,4529r-60,l533,4514r60,l593,4529xm698,4529r-60,l638,4514r60,l698,4529xm802,4529r-60,l742,4514r60,l802,4529xm907,4529r-60,l847,4514r60,l907,4529xm1013,4529r-60,l953,4514r60,l1013,4529xm1118,4529r-60,l1058,4514r60,l1118,4529xm1222,4529r-60,l1162,4514r60,l1222,4529xm1327,4529r-60,l1267,4514r60,l1327,4529xm1433,4529r-60,l1373,4514r60,l1433,4529xm1536,4529r-58,l1478,4514r58,l1536,4529xm1642,4529r-60,l1582,4514r60,l1642,4529xm1747,4529r-60,l1687,4514r60,l1747,4529xm1853,4529r-60,l1793,4514r60,l1853,4529xm1956,4529r-60,l1896,4514r60,l1956,4529xm2062,4529r-60,l2002,4514r60,l2062,4529xm2167,4529r-60,l2107,4514r60,l2167,4529xm2273,4529r-60,l2213,4514r60,l2273,4529xm2376,4529r-60,l2316,4514r60,l2376,4529xm2482,4529r-60,l2422,4514r60,l2482,4529xm2587,4529r-60,l2527,4514r60,l2587,4529xm2693,4529r-60,l2633,4514r60,l2693,4529xm2796,4529r-60,l2736,4514r60,l2796,4529xm2902,4529r-60,l2842,4514r60,l2902,4529xm3007,4529r-60,l2947,4514r60,l3007,4529xm3113,4529r-60,l3053,4514r60,l3113,4529xm3216,4529r-60,l3156,4514r60,l3216,4529xm3322,4529r-60,l3262,4514r60,l3322,4529xm3427,4529r-60,l3367,4514r60,l3427,4529xm3533,4529r-60,l3473,4514r60,l3533,4529xm3636,4529r-60,l3576,4514r60,l3636,4529xm3742,4529r-60,l3682,4514r60,l3742,4529xm3847,4529r-60,l3787,4514r60,l3847,4529xm3953,4529r-60,l3893,4514r60,l3953,4529xm4056,4529r-60,l3996,4514r60,l4056,4529xm4162,4529r-60,l4102,4514r60,l4162,4529xm4267,4529r-60,l4207,4514r60,l4267,4529xm4373,4529r-60,l4313,4514r60,l4373,4529xm4476,4529r-60,l4416,4514r60,l4476,4529xm4582,4529r-60,l4522,4514r60,l4582,4529xm4687,4529r-60,l4627,4514r60,l4687,4529xm4793,4529r-60,l4733,4514r60,l4793,4529xm4896,4529r-60,l4836,4514r60,l4896,4529xm5002,4529r-60,l4942,4514r60,l5002,4529xm5107,4529r-60,l5047,4514r60,l5107,4529xm5213,4529r-60,l5153,4514r60,l5213,4529xm5316,4529r-60,l5256,4514r60,l5316,4529xm5422,4529r-60,l5362,4514r60,l5422,4529xm5527,4529r-60,l5467,4514r60,l5527,4529xm5633,4529r-60,l5573,4514r60,l5633,4529xm5736,4529r-60,l5676,4514r60,l5736,4529xm5842,4529r-60,l5782,4514r60,l5842,4529xm5947,4529r-60,l5887,4514r60,l5947,4529xm6053,4529r-60,l5993,4514r60,l6053,4529xm6156,4529r-60,l6096,4514r60,l6156,4529xm6262,4529r-60,l6202,4514r60,l6262,4529xm6367,4529r-60,l6307,4514r60,l6367,4529xm6473,4529r-60,l6413,4514r60,l6473,4529xm6576,4529r-60,l6516,4514r60,l6576,4529xm6682,4529r-60,l6622,4514r60,l6682,4529xm6787,4529r-60,l6727,4514r60,l6787,4529xm6893,4529r-60,l6833,4514r60,l6893,4529xm6996,4529r-60,l6936,4514r60,l6996,4529xm7102,4529r-60,l7042,4514r60,l7102,4529xm7207,4529r-60,l7147,4514r60,l7207,4529xm7313,4529r-60,l7253,4514r60,l7313,4529xm7416,4529r-60,l7356,4514r60,l7416,4529xm7522,4529r-60,l7462,4514r60,l7522,4529xm7627,4529r-60,l7567,4514r60,l7627,4529xm7733,4529r-60,l7673,4514r60,l7733,4529xm7836,4529r-60,l7776,4514r60,l7836,4529xm7934,4529r-52,l7882,4514r38,l7920,4507r14,l7934,4529xm7934,4462r-14,l7920,4402r14,l7934,4462xm7934,4358r-14,l7920,4298r14,l7934,4358xm7934,4253r-14,l7920,4193r14,l7934,4253xm7934,4147r-14,l7920,4087r14,l7934,4147xm7934,4042r-14,l7920,3982r14,l7934,4042xm7934,3938r-14,l7920,3878r14,l7934,3938xm7934,3833r-14,l7920,3773r14,l7934,3833xm7934,3727r-14,l7920,3667r14,l7934,3727xm7934,3622r-14,l7920,3562r14,l7934,3622xm7934,3518r-14,l7920,3458r14,l7934,3518xm7934,3413r-14,l7920,3353r14,l7934,3413xm7934,3307r-14,l7920,3247r14,l7934,3307xm7934,3202r-14,l7920,3142r14,l7934,3202xm7934,3098r-14,l7920,3038r14,l7934,3098xm7934,2993r-14,l7920,2933r14,l7934,2993xm7934,2887r-14,l7920,2827r14,l7934,2887xm7934,2782r-14,l7920,2722r14,l7934,2782xm7934,2678r-14,l7920,2618r14,l7934,2678xm7934,2573r-14,l7920,2513r14,l7934,2573xm7934,2467r-14,l7920,2407r14,l7934,2467xm7934,2362r-14,l7920,2302r14,l7934,2362xm7934,2258r-14,l7920,2198r14,l7934,2258xm7934,2153r-14,l7920,2093r14,l7934,2153xm7934,2047r-14,l7920,1987r14,l7934,2047xm7934,1942r-14,l7920,1882r14,l7934,1942xm7934,1838r-14,l7920,1778r14,l7934,1838xm7934,1733r-14,l7920,1673r14,l7934,1733xm7934,1627r-14,l7920,1567r14,l7934,1627xm7934,1522r-14,l7920,1462r14,l7934,1522xm7934,1418r-14,l7920,1358r14,l7934,1418xm7934,1313r-14,l7920,1253r14,l7934,1313xm7934,1207r-14,l7920,1147r14,l7934,1207xm7934,1102r-14,l7920,1042r14,l7934,1102xm7934,998r-14,l7920,938r14,l7934,998xm7934,893r-14,l7920,833r14,l7934,893xm7934,787r-14,l7920,727r14,l7934,787xm7934,682r-14,l7920,622r14,l7934,682xm7934,578r-14,l7920,518r14,l7934,578xm7934,473r-14,l7920,413r14,l7934,473xm7934,367r-14,l7920,307r14,l7934,367xm7934,262r-14,l7920,202r14,l7934,262xm7934,158r-14,l7920,98r14,l7934,158xm7934,53r-14,l7920,14r-7,l7913,r21,l7934,53xm7867,14r-60,l7807,r60,l7867,14xm7762,14r-60,l7702,r60,l7762,14xm7658,14r-60,l7598,r60,l7658,14xm7553,14r-60,l7493,r60,l7553,14xm7447,14r-60,l7387,r60,l7447,14xm7342,14r-60,l7282,r60,l7342,14xm7238,14r-60,l7178,r60,l7238,14xm7133,14r-60,l7073,r60,l7133,14xm7027,14r-60,l6967,r60,l7027,14xm6922,14r-60,l6862,r60,l6922,14xm6818,14r-60,l6758,r60,l6818,14xm6713,14r-60,l6653,r60,l6713,14xm6607,14r-60,l6547,r60,l6607,14xm6502,14r-60,l6442,r60,l6502,14xm6398,14r-60,l6338,r60,l6398,14xm6293,14r-60,l6233,r60,l6293,14xm6187,14r-60,l6127,r60,l6187,14xm6082,14r-60,l6022,r60,l6082,14xm5978,14r-60,l5918,r60,l5978,14xm5873,14r-60,l5813,r60,l5873,14xm5767,14r-60,l5707,r60,l5767,14xm5662,14r-60,l5602,r60,l5662,14xm5558,14r-60,l5498,r60,l5558,14xm5453,14r-60,l5393,r60,l5453,14xm5347,14r-60,l5287,r60,l5347,14xm5242,14r-60,l5182,r60,l5242,14xm5138,14r-60,l5078,r60,l5138,14xm5033,14r-60,l4973,r60,l5033,14xm4927,14r-60,l4867,r60,l4927,14xm4822,14r-60,l4762,r60,l4822,14xm4718,14r-60,l4658,r60,l4718,14xm4613,14r-60,l4553,r60,l4613,14xm4507,14r-60,l4447,r60,l4507,14xm4402,14r-60,l4342,r60,l4402,14xm4298,14r-60,l4238,r60,l4298,14xm4193,14r-60,l4133,r60,l4193,14xm4087,14r-60,l4027,r60,l4087,14xm3982,14r-60,l3922,r60,l3982,14xm3878,14r-60,l3818,r60,l3878,14xm3773,14r-60,l3713,r60,l3773,14xm3667,14r-60,l3607,r60,l3667,14xm3562,14r-60,l3502,r60,l3562,14xm3458,14r-60,l3398,r60,l3458,14xm3353,14r-60,l3293,r60,l3353,14xm3247,14r-60,l3187,r60,l3247,14xm3142,14r-60,l3082,r60,l3142,14xm3038,14r-60,l2978,r60,l3038,14xm2933,14r-60,l2873,r60,l2933,14xm2827,14r-60,l2767,r60,l2827,14xm2722,14r-60,l2662,r60,l2722,14xm2618,14r-60,l2558,r60,l2618,14xm2513,14r-60,l2453,r60,l2513,14xm2407,14r-60,l2347,r60,l2407,14xm2302,14r-60,l2242,r60,l2302,14xm2198,14r-60,l2138,r60,l2198,14xm2093,14r-60,l2033,r60,l2093,14xm1987,14r-60,l1927,r60,l1987,14xm1882,14r-60,l1822,r60,l1882,14xm1778,14r-60,l1718,r60,l1778,14xm1673,14r-60,l1613,r60,l1673,14xm1567,14r-60,l1507,r60,l1567,14xm1462,14r-60,l1402,r60,l1462,14xm1358,14r-60,l1298,r60,l1358,14xm1253,14r-60,l1193,r60,l1253,14xm1147,14r-60,l1087,r60,l1147,14xm1042,14r-60,l982,r60,l1042,14xm938,14r-60,l878,r60,l938,14xm833,14r-60,l773,r60,l833,14xm727,14r-60,l667,r60,l727,14xm622,14r-60,l562,r60,l622,14xm518,14r-60,l458,r60,l518,14xm413,14r-60,l353,r60,l413,14xm307,14r-60,l247,r60,l307,14xm202,14r-60,l142,r60,l202,14xm98,14r-60,l38,,98,r,14xm14,82l,82,,22r14,l14,82xm14,187l,187,,127r14,l14,187xm14,293l,293,,233r14,l14,293xm14,396l,396,,336r14,l14,396xm14,502l,502,,442r14,l14,502xm14,607l,607,,547r14,l14,607xm14,713l,713,,653r14,l14,713xm14,816l,816,,756r14,l14,816xm14,922l,922,,862r14,l14,922xm14,1027r-14,l,967r14,l14,1027xm14,1133r-14,l,1073r14,l14,1133xm14,1236r-14,l,1176r14,l14,1236xm14,1342r-14,l,1282r14,l14,1342xm14,1447r-14,l,1387r14,l14,1447xm14,1553r-14,l,1493r14,l14,1553xm14,1656r-14,l,1596r14,l14,1656xm14,1762r-14,l,1702r14,l14,1762xm14,1867r-14,l,1807r14,l14,1867xm14,1973r-14,l,1913r14,l14,1973xm14,2076r-14,l,2016r14,l14,2076xm14,2182r-14,l,2122r14,l14,2182xm14,2287r-14,l,2227r14,l14,2287xm14,2393r-14,l,2333r14,l14,2393xm14,2496r-14,l,2436r14,l14,2496xm14,2602r-14,l,2542r14,l14,2602xm14,2707r-14,l,2647r14,l14,2707xm14,2813r-14,l,2753r14,l14,2813xm14,2916r-14,l,2856r14,l14,2916xm14,3022r-14,l,2962r14,l14,3022xm14,3127r-14,l,3067r14,l14,3127xm14,3233r-14,l,3173r14,l14,3233xm14,3336r-14,l,3276r14,l14,3336xm14,3442r-14,l,3382r14,l14,3442xm14,3547r-14,l,3487r14,l14,3547xm14,3653r-14,l,3593r14,l14,3653xm14,3756r-14,l,3696r14,l14,3756xm14,3862r-14,l,3802r14,l14,3862xm14,3967r-14,l,3907r14,l14,3967xm14,4073r-14,l,4013r14,l14,4073xm14,4176r-14,l,4116r14,l14,4176xm14,4282r-14,l,4222r14,l14,4282xm14,4387r-14,l,4327r14,l14,4387xm14,4493r-14,l,4433r14,l14,4493xm67,4529r-60,l7,4514r60,l67,4529xe" fillcolor="black" stroked="f">
                  <v:path arrowok="t" o:connecttype="custom" o:connectlocs="487,4514;847,4514;1267,4529;1747,4529;2062,4529;2482,4514;2842,4514;3262,4529;3742,4529;4056,4529;4476,4514;4836,4514;5256,4529;5736,4529;6053,4529;6473,4514;6833,4514;7253,4529;7733,4529;7920,4402;7920,4042;7934,3622;7934,3307;7934,2827;7920,2407;7920,2047;7934,1627;7934,1313;7934,833;7920,413;7920,53;7658,0;7178,0;6758,14;6398,14;6082,14;5662,0;5182,0;4762,14;4402,14;4087,14;3667,0;3187,0;2767,14;2407,14;2093,14;1673,0;1193,0;773,14;413,14;98,14;14,336;0,756;0,1236;14,1656;14,1973;14,2333;0,2753;0,3233;14,3653;14,3967;14,4327" o:connectangles="0,0,0,0,0,0,0,0,0,0,0,0,0,0,0,0,0,0,0,0,0,0,0,0,0,0,0,0,0,0,0,0,0,0,0,0,0,0,0,0,0,0,0,0,0,0,0,0,0,0,0,0,0,0,0,0,0,0,0,0,0,0"/>
                </v:shape>
                <v:shape id="Text Box 876" o:spid="_x0000_s1040" type="#_x0000_t202" style="position:absolute;width:7935;height:45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545E7" w:rsidRDefault="00A545E7" w:rsidP="00A545E7">
                        <w:pPr>
                          <w:spacing w:before="85"/>
                          <w:ind w:left="158" w:right="5204"/>
                          <w:rPr>
                            <w:rFonts w:ascii="Courier New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</w:rPr>
                          <w:t>apiVersion</w:t>
                        </w:r>
                        <w:proofErr w:type="spellEnd"/>
                        <w:r>
                          <w:rPr>
                            <w:rFonts w:ascii="Courier New"/>
                          </w:rPr>
                          <w:t>: v1 kind: Pod metadata:</w:t>
                        </w:r>
                      </w:p>
                      <w:p w:rsidR="00A545E7" w:rsidRDefault="00A545E7" w:rsidP="00A545E7">
                        <w:pPr>
                          <w:spacing w:before="1"/>
                          <w:ind w:left="158" w:right="5204" w:firstLine="28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name: cm-pod spec:</w:t>
                        </w:r>
                      </w:p>
                      <w:p w:rsidR="00A545E7" w:rsidRDefault="00A545E7" w:rsidP="00A545E7">
                        <w:pPr>
                          <w:spacing w:line="271" w:lineRule="exact"/>
                          <w:ind w:left="445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containers:</w:t>
                        </w:r>
                      </w:p>
                      <w:p w:rsidR="00A545E7" w:rsidRDefault="00A545E7" w:rsidP="00A545E7">
                        <w:pPr>
                          <w:spacing w:before="2"/>
                          <w:ind w:left="734" w:right="5204" w:hanging="28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- name: nginx image: nginx ports:</w:t>
                        </w:r>
                      </w:p>
                      <w:p w:rsidR="00A545E7" w:rsidRDefault="00A545E7" w:rsidP="00A545E7">
                        <w:pPr>
                          <w:spacing w:line="242" w:lineRule="auto"/>
                          <w:ind w:left="734" w:right="390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Courier New"/>
                          </w:rPr>
                          <w:t>containerPort</w:t>
                        </w:r>
                        <w:proofErr w:type="spellEnd"/>
                        <w:r>
                          <w:rPr>
                            <w:rFonts w:ascii="Courier New"/>
                          </w:rPr>
                          <w:t>: 80 env:</w:t>
                        </w:r>
                      </w:p>
                      <w:p w:rsidR="00A545E7" w:rsidRDefault="00A545E7" w:rsidP="00A545E7">
                        <w:pPr>
                          <w:ind w:left="1310" w:right="5164" w:hanging="28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 xml:space="preserve">- name: </w:t>
                        </w:r>
                        <w:proofErr w:type="spellStart"/>
                        <w:r>
                          <w:rPr>
                            <w:rFonts w:ascii="Courier New"/>
                          </w:rPr>
                          <w:t>hlo</w:t>
                        </w:r>
                        <w:proofErr w:type="spellEnd"/>
                        <w:r>
                          <w:rPr>
                            <w:rFonts w:ascii="Courier New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</w:rPr>
                          <w:t>valueFrom</w:t>
                        </w:r>
                        <w:proofErr w:type="spellEnd"/>
                        <w:r>
                          <w:rPr>
                            <w:rFonts w:ascii="Courier New"/>
                          </w:rPr>
                          <w:t>:</w:t>
                        </w:r>
                      </w:p>
                      <w:p w:rsidR="00A545E7" w:rsidRDefault="00A545E7" w:rsidP="00A545E7">
                        <w:pPr>
                          <w:ind w:left="1886" w:right="3332" w:hanging="288"/>
                          <w:rPr>
                            <w:rFonts w:ascii="Courier New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</w:rPr>
                          <w:t>configMapKeyRef</w:t>
                        </w:r>
                        <w:proofErr w:type="spellEnd"/>
                        <w:r>
                          <w:rPr>
                            <w:rFonts w:ascii="Courier New"/>
                          </w:rPr>
                          <w:t xml:space="preserve">: name: my-config key: </w:t>
                        </w:r>
                        <w:proofErr w:type="spellStart"/>
                        <w:r>
                          <w:rPr>
                            <w:rFonts w:ascii="Courier New"/>
                          </w:rPr>
                          <w:t>mydata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545E7" w:rsidRDefault="00A545E7" w:rsidP="00A545E7">
      <w:pPr>
        <w:pStyle w:val="BodyText0"/>
        <w:spacing w:before="3"/>
        <w:rPr>
          <w:sz w:val="22"/>
        </w:rPr>
      </w:pPr>
    </w:p>
    <w:p w:rsidR="00A545E7" w:rsidRDefault="00A545E7" w:rsidP="00A545E7">
      <w:pPr>
        <w:pStyle w:val="BodyText0"/>
        <w:spacing w:before="52"/>
        <w:ind w:left="1259"/>
      </w:pPr>
      <w:r>
        <w:t>Once entered, it should look as shown below</w:t>
      </w:r>
    </w:p>
    <w:p w:rsidR="00A545E7" w:rsidRDefault="00A545E7" w:rsidP="00A545E7">
      <w:pPr>
        <w:pStyle w:val="BodyText0"/>
        <w:spacing w:before="8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539A377C" wp14:editId="5E4F775F">
                <wp:simplePos x="0" y="0"/>
                <wp:positionH relativeFrom="page">
                  <wp:posOffset>1380490</wp:posOffset>
                </wp:positionH>
                <wp:positionV relativeFrom="paragraph">
                  <wp:posOffset>208280</wp:posOffset>
                </wp:positionV>
                <wp:extent cx="5009515" cy="2471420"/>
                <wp:effectExtent l="0" t="0" r="0" b="0"/>
                <wp:wrapTopAndBottom/>
                <wp:docPr id="952" name="Group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9515" cy="2471420"/>
                          <a:chOff x="2174" y="328"/>
                          <a:chExt cx="7889" cy="3892"/>
                        </a:xfrm>
                      </wpg:grpSpPr>
                      <pic:pic xmlns:pic="http://schemas.openxmlformats.org/drawingml/2006/picture">
                        <pic:nvPicPr>
                          <pic:cNvPr id="953" name="Picture 874"/>
                          <pic:cNvPicPr>
                            <a:picLocks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343"/>
                            <a:ext cx="7863" cy="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4" name="Freeform 873"/>
                        <wps:cNvSpPr>
                          <a:spLocks/>
                        </wps:cNvSpPr>
                        <wps:spPr bwMode="auto">
                          <a:xfrm>
                            <a:off x="2174" y="328"/>
                            <a:ext cx="7889" cy="3892"/>
                          </a:xfrm>
                          <a:custGeom>
                            <a:avLst/>
                            <a:gdLst>
                              <a:gd name="T0" fmla="+- 0 10063 2174"/>
                              <a:gd name="T1" fmla="*/ T0 w 7889"/>
                              <a:gd name="T2" fmla="+- 0 328 328"/>
                              <a:gd name="T3" fmla="*/ 328 h 3892"/>
                              <a:gd name="T4" fmla="+- 0 10049 2174"/>
                              <a:gd name="T5" fmla="*/ T4 w 7889"/>
                              <a:gd name="T6" fmla="+- 0 328 328"/>
                              <a:gd name="T7" fmla="*/ 328 h 3892"/>
                              <a:gd name="T8" fmla="+- 0 10049 2174"/>
                              <a:gd name="T9" fmla="*/ T8 w 7889"/>
                              <a:gd name="T10" fmla="+- 0 344 328"/>
                              <a:gd name="T11" fmla="*/ 344 h 3892"/>
                              <a:gd name="T12" fmla="+- 0 10049 2174"/>
                              <a:gd name="T13" fmla="*/ T12 w 7889"/>
                              <a:gd name="T14" fmla="+- 0 4204 328"/>
                              <a:gd name="T15" fmla="*/ 4204 h 3892"/>
                              <a:gd name="T16" fmla="+- 0 2189 2174"/>
                              <a:gd name="T17" fmla="*/ T16 w 7889"/>
                              <a:gd name="T18" fmla="+- 0 4204 328"/>
                              <a:gd name="T19" fmla="*/ 4204 h 3892"/>
                              <a:gd name="T20" fmla="+- 0 2189 2174"/>
                              <a:gd name="T21" fmla="*/ T20 w 7889"/>
                              <a:gd name="T22" fmla="+- 0 4205 328"/>
                              <a:gd name="T23" fmla="*/ 4205 h 3892"/>
                              <a:gd name="T24" fmla="+- 0 2182 2174"/>
                              <a:gd name="T25" fmla="*/ T24 w 7889"/>
                              <a:gd name="T26" fmla="+- 0 4205 328"/>
                              <a:gd name="T27" fmla="*/ 4205 h 3892"/>
                              <a:gd name="T28" fmla="+- 0 2182 2174"/>
                              <a:gd name="T29" fmla="*/ T28 w 7889"/>
                              <a:gd name="T30" fmla="+- 0 4204 328"/>
                              <a:gd name="T31" fmla="*/ 4204 h 3892"/>
                              <a:gd name="T32" fmla="+- 0 2189 2174"/>
                              <a:gd name="T33" fmla="*/ T32 w 7889"/>
                              <a:gd name="T34" fmla="+- 0 4204 328"/>
                              <a:gd name="T35" fmla="*/ 4204 h 3892"/>
                              <a:gd name="T36" fmla="+- 0 2189 2174"/>
                              <a:gd name="T37" fmla="*/ T36 w 7889"/>
                              <a:gd name="T38" fmla="+- 0 344 328"/>
                              <a:gd name="T39" fmla="*/ 344 h 3892"/>
                              <a:gd name="T40" fmla="+- 0 10049 2174"/>
                              <a:gd name="T41" fmla="*/ T40 w 7889"/>
                              <a:gd name="T42" fmla="+- 0 344 328"/>
                              <a:gd name="T43" fmla="*/ 344 h 3892"/>
                              <a:gd name="T44" fmla="+- 0 10049 2174"/>
                              <a:gd name="T45" fmla="*/ T44 w 7889"/>
                              <a:gd name="T46" fmla="+- 0 328 328"/>
                              <a:gd name="T47" fmla="*/ 328 h 3892"/>
                              <a:gd name="T48" fmla="+- 0 2174 2174"/>
                              <a:gd name="T49" fmla="*/ T48 w 7889"/>
                              <a:gd name="T50" fmla="+- 0 328 328"/>
                              <a:gd name="T51" fmla="*/ 328 h 3892"/>
                              <a:gd name="T52" fmla="+- 0 2174 2174"/>
                              <a:gd name="T53" fmla="*/ T52 w 7889"/>
                              <a:gd name="T54" fmla="+- 0 344 328"/>
                              <a:gd name="T55" fmla="*/ 344 h 3892"/>
                              <a:gd name="T56" fmla="+- 0 2174 2174"/>
                              <a:gd name="T57" fmla="*/ T56 w 7889"/>
                              <a:gd name="T58" fmla="+- 0 4204 328"/>
                              <a:gd name="T59" fmla="*/ 4204 h 3892"/>
                              <a:gd name="T60" fmla="+- 0 2174 2174"/>
                              <a:gd name="T61" fmla="*/ T60 w 7889"/>
                              <a:gd name="T62" fmla="+- 0 4212 328"/>
                              <a:gd name="T63" fmla="*/ 4212 h 3892"/>
                              <a:gd name="T64" fmla="+- 0 2174 2174"/>
                              <a:gd name="T65" fmla="*/ T64 w 7889"/>
                              <a:gd name="T66" fmla="+- 0 4220 328"/>
                              <a:gd name="T67" fmla="*/ 4220 h 3892"/>
                              <a:gd name="T68" fmla="+- 0 10063 2174"/>
                              <a:gd name="T69" fmla="*/ T68 w 7889"/>
                              <a:gd name="T70" fmla="+- 0 4220 328"/>
                              <a:gd name="T71" fmla="*/ 4220 h 3892"/>
                              <a:gd name="T72" fmla="+- 0 10063 2174"/>
                              <a:gd name="T73" fmla="*/ T72 w 7889"/>
                              <a:gd name="T74" fmla="+- 0 4212 328"/>
                              <a:gd name="T75" fmla="*/ 4212 h 3892"/>
                              <a:gd name="T76" fmla="+- 0 10063 2174"/>
                              <a:gd name="T77" fmla="*/ T76 w 7889"/>
                              <a:gd name="T78" fmla="+- 0 4204 328"/>
                              <a:gd name="T79" fmla="*/ 4204 h 3892"/>
                              <a:gd name="T80" fmla="+- 0 10063 2174"/>
                              <a:gd name="T81" fmla="*/ T80 w 7889"/>
                              <a:gd name="T82" fmla="+- 0 344 328"/>
                              <a:gd name="T83" fmla="*/ 344 h 3892"/>
                              <a:gd name="T84" fmla="+- 0 10063 2174"/>
                              <a:gd name="T85" fmla="*/ T84 w 7889"/>
                              <a:gd name="T86" fmla="+- 0 328 328"/>
                              <a:gd name="T87" fmla="*/ 328 h 38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889" h="3892">
                                <a:moveTo>
                                  <a:pt x="7889" y="0"/>
                                </a:moveTo>
                                <a:lnTo>
                                  <a:pt x="7875" y="0"/>
                                </a:lnTo>
                                <a:lnTo>
                                  <a:pt x="7875" y="16"/>
                                </a:lnTo>
                                <a:lnTo>
                                  <a:pt x="7875" y="3876"/>
                                </a:lnTo>
                                <a:lnTo>
                                  <a:pt x="15" y="3876"/>
                                </a:lnTo>
                                <a:lnTo>
                                  <a:pt x="15" y="3877"/>
                                </a:lnTo>
                                <a:lnTo>
                                  <a:pt x="8" y="3877"/>
                                </a:lnTo>
                                <a:lnTo>
                                  <a:pt x="8" y="3876"/>
                                </a:lnTo>
                                <a:lnTo>
                                  <a:pt x="15" y="3876"/>
                                </a:lnTo>
                                <a:lnTo>
                                  <a:pt x="15" y="16"/>
                                </a:lnTo>
                                <a:lnTo>
                                  <a:pt x="7875" y="16"/>
                                </a:lnTo>
                                <a:lnTo>
                                  <a:pt x="78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3876"/>
                                </a:lnTo>
                                <a:lnTo>
                                  <a:pt x="0" y="3884"/>
                                </a:lnTo>
                                <a:lnTo>
                                  <a:pt x="0" y="3892"/>
                                </a:lnTo>
                                <a:lnTo>
                                  <a:pt x="7889" y="3892"/>
                                </a:lnTo>
                                <a:lnTo>
                                  <a:pt x="7889" y="3884"/>
                                </a:lnTo>
                                <a:lnTo>
                                  <a:pt x="7889" y="3876"/>
                                </a:lnTo>
                                <a:lnTo>
                                  <a:pt x="7889" y="16"/>
                                </a:lnTo>
                                <a:lnTo>
                                  <a:pt x="7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AF0D79" id="Group 872" o:spid="_x0000_s1026" style="position:absolute;margin-left:108.7pt;margin-top:16.4pt;width:394.45pt;height:194.6pt;z-index:-251649024;mso-wrap-distance-left:0;mso-wrap-distance-right:0;mso-position-horizontal-relative:page" coordorigin="2174,328" coordsize="7889,389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">
                <v:shape id="Picture 874" o:spid="_x0000_s1027" type="#_x0000_t75" style="position:absolute;left:2188;top:343;width:7863;height:38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">
                  <v:imagedata r:id="rId19" o:title=""/>
                  <v:path arrowok="t"/>
                  <o:lock v:ext="edit" aspectratio="f"/>
                </v:shape>
                <v:shape id="Freeform 873" o:spid="_x0000_s1028" style="position:absolute;left:2174;top:328;width:7889;height:3892;visibility:visible;mso-wrap-style:square;v-text-anchor:top" coordsize="7889,38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" path="m7889,r-14,l7875,16r,3860l15,3876r,1l8,3877r,-1l15,3876,15,16r7860,l7875,,,,,16,,3876r,8l,3892r7889,l7889,3884r,-8l7889,16r,-16xe" fillcolor="black" stroked="f">
                  <v:path arrowok="t" o:connecttype="custom" o:connectlocs="7889,328;7875,328;7875,344;7875,4204;15,4204;15,4205;8,4205;8,4204;15,4204;15,344;7875,344;7875,328;0,328;0,344;0,4204;0,4212;0,4220;7889,4220;7889,4212;7889,4204;7889,344;7889,328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A545E7" w:rsidRDefault="00A545E7" w:rsidP="00A545E7">
      <w:pPr>
        <w:pStyle w:val="BodyText0"/>
        <w:spacing w:before="5"/>
        <w:rPr>
          <w:sz w:val="25"/>
        </w:rPr>
      </w:pPr>
    </w:p>
    <w:p w:rsidR="00A545E7" w:rsidRDefault="00A545E7" w:rsidP="00A545E7">
      <w:pPr>
        <w:pStyle w:val="ListParagraph"/>
        <w:widowControl w:val="0"/>
        <w:numPr>
          <w:ilvl w:val="0"/>
          <w:numId w:val="37"/>
        </w:numPr>
        <w:tabs>
          <w:tab w:val="left" w:pos="1261"/>
        </w:tabs>
        <w:autoSpaceDE w:val="0"/>
        <w:autoSpaceDN w:val="0"/>
        <w:ind w:hanging="362"/>
        <w:contextualSpacing w:val="0"/>
        <w:rPr>
          <w:sz w:val="24"/>
        </w:rPr>
      </w:pPr>
      <w:r>
        <w:rPr>
          <w:sz w:val="24"/>
        </w:rPr>
        <w:t>Create the Pod using the</w:t>
      </w:r>
      <w:r>
        <w:rPr>
          <w:spacing w:val="-12"/>
          <w:sz w:val="24"/>
        </w:rPr>
        <w:t xml:space="preserve"> </w:t>
      </w:r>
      <w:r>
        <w:rPr>
          <w:sz w:val="24"/>
        </w:rPr>
        <w:t>yaml</w:t>
      </w:r>
    </w:p>
    <w:p w:rsidR="00A545E7" w:rsidRDefault="00A545E7" w:rsidP="00A545E7">
      <w:pPr>
        <w:pStyle w:val="BodyText0"/>
        <w:spacing w:before="7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29A363DC" wp14:editId="7C3ABB6C">
                <wp:simplePos x="0" y="0"/>
                <wp:positionH relativeFrom="page">
                  <wp:posOffset>1367155</wp:posOffset>
                </wp:positionH>
                <wp:positionV relativeFrom="paragraph">
                  <wp:posOffset>192405</wp:posOffset>
                </wp:positionV>
                <wp:extent cx="5047615" cy="304800"/>
                <wp:effectExtent l="12700" t="0" r="0" b="0"/>
                <wp:wrapTopAndBottom/>
                <wp:docPr id="949" name="Group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7615" cy="304800"/>
                          <a:chOff x="2153" y="303"/>
                          <a:chExt cx="7949" cy="480"/>
                        </a:xfrm>
                      </wpg:grpSpPr>
                      <wps:wsp>
                        <wps:cNvPr id="950" name="AutoShape 871"/>
                        <wps:cNvSpPr>
                          <a:spLocks/>
                        </wps:cNvSpPr>
                        <wps:spPr bwMode="auto">
                          <a:xfrm>
                            <a:off x="2152" y="303"/>
                            <a:ext cx="7949" cy="480"/>
                          </a:xfrm>
                          <a:custGeom>
                            <a:avLst/>
                            <a:gdLst>
                              <a:gd name="T0" fmla="+- 0 2474 2153"/>
                              <a:gd name="T1" fmla="*/ T0 w 7949"/>
                              <a:gd name="T2" fmla="+- 0 769 303"/>
                              <a:gd name="T3" fmla="*/ 769 h 480"/>
                              <a:gd name="T4" fmla="+- 0 2851 2153"/>
                              <a:gd name="T5" fmla="*/ T4 w 7949"/>
                              <a:gd name="T6" fmla="+- 0 783 303"/>
                              <a:gd name="T7" fmla="*/ 783 h 480"/>
                              <a:gd name="T8" fmla="+- 0 3060 2153"/>
                              <a:gd name="T9" fmla="*/ T8 w 7949"/>
                              <a:gd name="T10" fmla="+- 0 769 303"/>
                              <a:gd name="T11" fmla="*/ 769 h 480"/>
                              <a:gd name="T12" fmla="+- 0 3314 2153"/>
                              <a:gd name="T13" fmla="*/ T12 w 7949"/>
                              <a:gd name="T14" fmla="+- 0 783 303"/>
                              <a:gd name="T15" fmla="*/ 783 h 480"/>
                              <a:gd name="T16" fmla="+- 0 3586 2153"/>
                              <a:gd name="T17" fmla="*/ T16 w 7949"/>
                              <a:gd name="T18" fmla="+- 0 783 303"/>
                              <a:gd name="T19" fmla="*/ 783 h 480"/>
                              <a:gd name="T20" fmla="+- 0 3840 2153"/>
                              <a:gd name="T21" fmla="*/ T20 w 7949"/>
                              <a:gd name="T22" fmla="+- 0 769 303"/>
                              <a:gd name="T23" fmla="*/ 769 h 480"/>
                              <a:gd name="T24" fmla="+- 0 4214 2153"/>
                              <a:gd name="T25" fmla="*/ T24 w 7949"/>
                              <a:gd name="T26" fmla="+- 0 783 303"/>
                              <a:gd name="T27" fmla="*/ 783 h 480"/>
                              <a:gd name="T28" fmla="+- 0 4426 2153"/>
                              <a:gd name="T29" fmla="*/ T28 w 7949"/>
                              <a:gd name="T30" fmla="+- 0 769 303"/>
                              <a:gd name="T31" fmla="*/ 769 h 480"/>
                              <a:gd name="T32" fmla="+- 0 4680 2153"/>
                              <a:gd name="T33" fmla="*/ T32 w 7949"/>
                              <a:gd name="T34" fmla="+- 0 783 303"/>
                              <a:gd name="T35" fmla="*/ 783 h 480"/>
                              <a:gd name="T36" fmla="+- 0 4951 2153"/>
                              <a:gd name="T37" fmla="*/ T36 w 7949"/>
                              <a:gd name="T38" fmla="+- 0 783 303"/>
                              <a:gd name="T39" fmla="*/ 783 h 480"/>
                              <a:gd name="T40" fmla="+- 0 5206 2153"/>
                              <a:gd name="T41" fmla="*/ T40 w 7949"/>
                              <a:gd name="T42" fmla="+- 0 769 303"/>
                              <a:gd name="T43" fmla="*/ 769 h 480"/>
                              <a:gd name="T44" fmla="+- 0 5580 2153"/>
                              <a:gd name="T45" fmla="*/ T44 w 7949"/>
                              <a:gd name="T46" fmla="+- 0 783 303"/>
                              <a:gd name="T47" fmla="*/ 783 h 480"/>
                              <a:gd name="T48" fmla="+- 0 5791 2153"/>
                              <a:gd name="T49" fmla="*/ T48 w 7949"/>
                              <a:gd name="T50" fmla="+- 0 769 303"/>
                              <a:gd name="T51" fmla="*/ 769 h 480"/>
                              <a:gd name="T52" fmla="+- 0 6046 2153"/>
                              <a:gd name="T53" fmla="*/ T52 w 7949"/>
                              <a:gd name="T54" fmla="+- 0 783 303"/>
                              <a:gd name="T55" fmla="*/ 783 h 480"/>
                              <a:gd name="T56" fmla="+- 0 6314 2153"/>
                              <a:gd name="T57" fmla="*/ T56 w 7949"/>
                              <a:gd name="T58" fmla="+- 0 783 303"/>
                              <a:gd name="T59" fmla="*/ 783 h 480"/>
                              <a:gd name="T60" fmla="+- 0 6571 2153"/>
                              <a:gd name="T61" fmla="*/ T60 w 7949"/>
                              <a:gd name="T62" fmla="+- 0 769 303"/>
                              <a:gd name="T63" fmla="*/ 769 h 480"/>
                              <a:gd name="T64" fmla="+- 0 6946 2153"/>
                              <a:gd name="T65" fmla="*/ T64 w 7949"/>
                              <a:gd name="T66" fmla="+- 0 783 303"/>
                              <a:gd name="T67" fmla="*/ 783 h 480"/>
                              <a:gd name="T68" fmla="+- 0 7154 2153"/>
                              <a:gd name="T69" fmla="*/ T68 w 7949"/>
                              <a:gd name="T70" fmla="+- 0 769 303"/>
                              <a:gd name="T71" fmla="*/ 769 h 480"/>
                              <a:gd name="T72" fmla="+- 0 7411 2153"/>
                              <a:gd name="T73" fmla="*/ T72 w 7949"/>
                              <a:gd name="T74" fmla="+- 0 783 303"/>
                              <a:gd name="T75" fmla="*/ 783 h 480"/>
                              <a:gd name="T76" fmla="+- 0 7680 2153"/>
                              <a:gd name="T77" fmla="*/ T76 w 7949"/>
                              <a:gd name="T78" fmla="+- 0 783 303"/>
                              <a:gd name="T79" fmla="*/ 783 h 480"/>
                              <a:gd name="T80" fmla="+- 0 7934 2153"/>
                              <a:gd name="T81" fmla="*/ T80 w 7949"/>
                              <a:gd name="T82" fmla="+- 0 769 303"/>
                              <a:gd name="T83" fmla="*/ 769 h 480"/>
                              <a:gd name="T84" fmla="+- 0 8311 2153"/>
                              <a:gd name="T85" fmla="*/ T84 w 7949"/>
                              <a:gd name="T86" fmla="+- 0 783 303"/>
                              <a:gd name="T87" fmla="*/ 783 h 480"/>
                              <a:gd name="T88" fmla="+- 0 8520 2153"/>
                              <a:gd name="T89" fmla="*/ T88 w 7949"/>
                              <a:gd name="T90" fmla="+- 0 769 303"/>
                              <a:gd name="T91" fmla="*/ 769 h 480"/>
                              <a:gd name="T92" fmla="+- 0 8774 2153"/>
                              <a:gd name="T93" fmla="*/ T92 w 7949"/>
                              <a:gd name="T94" fmla="+- 0 783 303"/>
                              <a:gd name="T95" fmla="*/ 783 h 480"/>
                              <a:gd name="T96" fmla="+- 0 9046 2153"/>
                              <a:gd name="T97" fmla="*/ T96 w 7949"/>
                              <a:gd name="T98" fmla="+- 0 783 303"/>
                              <a:gd name="T99" fmla="*/ 783 h 480"/>
                              <a:gd name="T100" fmla="+- 0 9300 2153"/>
                              <a:gd name="T101" fmla="*/ T100 w 7949"/>
                              <a:gd name="T102" fmla="+- 0 769 303"/>
                              <a:gd name="T103" fmla="*/ 769 h 480"/>
                              <a:gd name="T104" fmla="+- 0 9674 2153"/>
                              <a:gd name="T105" fmla="*/ T104 w 7949"/>
                              <a:gd name="T106" fmla="+- 0 783 303"/>
                              <a:gd name="T107" fmla="*/ 783 h 480"/>
                              <a:gd name="T108" fmla="+- 0 9886 2153"/>
                              <a:gd name="T109" fmla="*/ T108 w 7949"/>
                              <a:gd name="T110" fmla="+- 0 769 303"/>
                              <a:gd name="T111" fmla="*/ 769 h 480"/>
                              <a:gd name="T112" fmla="+- 0 10102 2153"/>
                              <a:gd name="T113" fmla="*/ T112 w 7949"/>
                              <a:gd name="T114" fmla="+- 0 783 303"/>
                              <a:gd name="T115" fmla="*/ 783 h 480"/>
                              <a:gd name="T116" fmla="+- 0 10087 2153"/>
                              <a:gd name="T117" fmla="*/ T116 w 7949"/>
                              <a:gd name="T118" fmla="+- 0 461 303"/>
                              <a:gd name="T119" fmla="*/ 461 h 480"/>
                              <a:gd name="T120" fmla="+- 0 9989 2153"/>
                              <a:gd name="T121" fmla="*/ T120 w 7949"/>
                              <a:gd name="T122" fmla="+- 0 317 303"/>
                              <a:gd name="T123" fmla="*/ 317 h 480"/>
                              <a:gd name="T124" fmla="+- 0 9780 2153"/>
                              <a:gd name="T125" fmla="*/ T124 w 7949"/>
                              <a:gd name="T126" fmla="+- 0 303 303"/>
                              <a:gd name="T127" fmla="*/ 303 h 480"/>
                              <a:gd name="T128" fmla="+- 0 9406 2153"/>
                              <a:gd name="T129" fmla="*/ T128 w 7949"/>
                              <a:gd name="T130" fmla="+- 0 317 303"/>
                              <a:gd name="T131" fmla="*/ 317 h 480"/>
                              <a:gd name="T132" fmla="+- 0 9254 2153"/>
                              <a:gd name="T133" fmla="*/ T132 w 7949"/>
                              <a:gd name="T134" fmla="+- 0 317 303"/>
                              <a:gd name="T135" fmla="*/ 317 h 480"/>
                              <a:gd name="T136" fmla="+- 0 8880 2153"/>
                              <a:gd name="T137" fmla="*/ T136 w 7949"/>
                              <a:gd name="T138" fmla="+- 0 303 303"/>
                              <a:gd name="T139" fmla="*/ 303 h 480"/>
                              <a:gd name="T140" fmla="+- 0 8626 2153"/>
                              <a:gd name="T141" fmla="*/ T140 w 7949"/>
                              <a:gd name="T142" fmla="+- 0 317 303"/>
                              <a:gd name="T143" fmla="*/ 317 h 480"/>
                              <a:gd name="T144" fmla="+- 0 8414 2153"/>
                              <a:gd name="T145" fmla="*/ T144 w 7949"/>
                              <a:gd name="T146" fmla="+- 0 303 303"/>
                              <a:gd name="T147" fmla="*/ 303 h 480"/>
                              <a:gd name="T148" fmla="+- 0 8040 2153"/>
                              <a:gd name="T149" fmla="*/ T148 w 7949"/>
                              <a:gd name="T150" fmla="+- 0 317 303"/>
                              <a:gd name="T151" fmla="*/ 317 h 480"/>
                              <a:gd name="T152" fmla="+- 0 7889 2153"/>
                              <a:gd name="T153" fmla="*/ T152 w 7949"/>
                              <a:gd name="T154" fmla="+- 0 317 303"/>
                              <a:gd name="T155" fmla="*/ 317 h 480"/>
                              <a:gd name="T156" fmla="+- 0 7514 2153"/>
                              <a:gd name="T157" fmla="*/ T156 w 7949"/>
                              <a:gd name="T158" fmla="+- 0 303 303"/>
                              <a:gd name="T159" fmla="*/ 303 h 480"/>
                              <a:gd name="T160" fmla="+- 0 7260 2153"/>
                              <a:gd name="T161" fmla="*/ T160 w 7949"/>
                              <a:gd name="T162" fmla="+- 0 317 303"/>
                              <a:gd name="T163" fmla="*/ 317 h 480"/>
                              <a:gd name="T164" fmla="+- 0 7049 2153"/>
                              <a:gd name="T165" fmla="*/ T164 w 7949"/>
                              <a:gd name="T166" fmla="+- 0 303 303"/>
                              <a:gd name="T167" fmla="*/ 303 h 480"/>
                              <a:gd name="T168" fmla="+- 0 6674 2153"/>
                              <a:gd name="T169" fmla="*/ T168 w 7949"/>
                              <a:gd name="T170" fmla="+- 0 317 303"/>
                              <a:gd name="T171" fmla="*/ 317 h 480"/>
                              <a:gd name="T172" fmla="+- 0 6526 2153"/>
                              <a:gd name="T173" fmla="*/ T172 w 7949"/>
                              <a:gd name="T174" fmla="+- 0 317 303"/>
                              <a:gd name="T175" fmla="*/ 317 h 480"/>
                              <a:gd name="T176" fmla="+- 0 6149 2153"/>
                              <a:gd name="T177" fmla="*/ T176 w 7949"/>
                              <a:gd name="T178" fmla="+- 0 303 303"/>
                              <a:gd name="T179" fmla="*/ 303 h 480"/>
                              <a:gd name="T180" fmla="+- 0 5894 2153"/>
                              <a:gd name="T181" fmla="*/ T180 w 7949"/>
                              <a:gd name="T182" fmla="+- 0 317 303"/>
                              <a:gd name="T183" fmla="*/ 317 h 480"/>
                              <a:gd name="T184" fmla="+- 0 5686 2153"/>
                              <a:gd name="T185" fmla="*/ T184 w 7949"/>
                              <a:gd name="T186" fmla="+- 0 303 303"/>
                              <a:gd name="T187" fmla="*/ 303 h 480"/>
                              <a:gd name="T188" fmla="+- 0 5309 2153"/>
                              <a:gd name="T189" fmla="*/ T188 w 7949"/>
                              <a:gd name="T190" fmla="+- 0 317 303"/>
                              <a:gd name="T191" fmla="*/ 317 h 480"/>
                              <a:gd name="T192" fmla="+- 0 5160 2153"/>
                              <a:gd name="T193" fmla="*/ T192 w 7949"/>
                              <a:gd name="T194" fmla="+- 0 317 303"/>
                              <a:gd name="T195" fmla="*/ 317 h 480"/>
                              <a:gd name="T196" fmla="+- 0 4786 2153"/>
                              <a:gd name="T197" fmla="*/ T196 w 7949"/>
                              <a:gd name="T198" fmla="+- 0 303 303"/>
                              <a:gd name="T199" fmla="*/ 303 h 480"/>
                              <a:gd name="T200" fmla="+- 0 4529 2153"/>
                              <a:gd name="T201" fmla="*/ T200 w 7949"/>
                              <a:gd name="T202" fmla="+- 0 317 303"/>
                              <a:gd name="T203" fmla="*/ 317 h 480"/>
                              <a:gd name="T204" fmla="+- 0 4320 2153"/>
                              <a:gd name="T205" fmla="*/ T204 w 7949"/>
                              <a:gd name="T206" fmla="+- 0 303 303"/>
                              <a:gd name="T207" fmla="*/ 303 h 480"/>
                              <a:gd name="T208" fmla="+- 0 3946 2153"/>
                              <a:gd name="T209" fmla="*/ T208 w 7949"/>
                              <a:gd name="T210" fmla="+- 0 317 303"/>
                              <a:gd name="T211" fmla="*/ 317 h 480"/>
                              <a:gd name="T212" fmla="+- 0 3794 2153"/>
                              <a:gd name="T213" fmla="*/ T212 w 7949"/>
                              <a:gd name="T214" fmla="+- 0 317 303"/>
                              <a:gd name="T215" fmla="*/ 317 h 480"/>
                              <a:gd name="T216" fmla="+- 0 3420 2153"/>
                              <a:gd name="T217" fmla="*/ T216 w 7949"/>
                              <a:gd name="T218" fmla="+- 0 303 303"/>
                              <a:gd name="T219" fmla="*/ 303 h 480"/>
                              <a:gd name="T220" fmla="+- 0 3166 2153"/>
                              <a:gd name="T221" fmla="*/ T220 w 7949"/>
                              <a:gd name="T222" fmla="+- 0 317 303"/>
                              <a:gd name="T223" fmla="*/ 317 h 480"/>
                              <a:gd name="T224" fmla="+- 0 2954 2153"/>
                              <a:gd name="T225" fmla="*/ T224 w 7949"/>
                              <a:gd name="T226" fmla="+- 0 303 303"/>
                              <a:gd name="T227" fmla="*/ 303 h 480"/>
                              <a:gd name="T228" fmla="+- 0 2580 2153"/>
                              <a:gd name="T229" fmla="*/ T228 w 7949"/>
                              <a:gd name="T230" fmla="+- 0 317 303"/>
                              <a:gd name="T231" fmla="*/ 317 h 480"/>
                              <a:gd name="T232" fmla="+- 0 2429 2153"/>
                              <a:gd name="T233" fmla="*/ T232 w 7949"/>
                              <a:gd name="T234" fmla="+- 0 317 303"/>
                              <a:gd name="T235" fmla="*/ 317 h 480"/>
                              <a:gd name="T236" fmla="+- 0 2167 2153"/>
                              <a:gd name="T237" fmla="*/ T236 w 7949"/>
                              <a:gd name="T238" fmla="+- 0 416 303"/>
                              <a:gd name="T239" fmla="*/ 416 h 480"/>
                              <a:gd name="T240" fmla="+- 0 2167 2153"/>
                              <a:gd name="T241" fmla="*/ T240 w 7949"/>
                              <a:gd name="T242" fmla="+- 0 567 303"/>
                              <a:gd name="T243" fmla="*/ 567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7949" h="480">
                                <a:moveTo>
                                  <a:pt x="173" y="480"/>
                                </a:moveTo>
                                <a:lnTo>
                                  <a:pt x="113" y="480"/>
                                </a:lnTo>
                                <a:lnTo>
                                  <a:pt x="113" y="466"/>
                                </a:lnTo>
                                <a:lnTo>
                                  <a:pt x="173" y="466"/>
                                </a:lnTo>
                                <a:lnTo>
                                  <a:pt x="173" y="480"/>
                                </a:lnTo>
                                <a:close/>
                                <a:moveTo>
                                  <a:pt x="276" y="480"/>
                                </a:moveTo>
                                <a:lnTo>
                                  <a:pt x="216" y="480"/>
                                </a:lnTo>
                                <a:lnTo>
                                  <a:pt x="216" y="466"/>
                                </a:lnTo>
                                <a:lnTo>
                                  <a:pt x="276" y="466"/>
                                </a:lnTo>
                                <a:lnTo>
                                  <a:pt x="276" y="480"/>
                                </a:lnTo>
                                <a:close/>
                                <a:moveTo>
                                  <a:pt x="381" y="480"/>
                                </a:moveTo>
                                <a:lnTo>
                                  <a:pt x="321" y="480"/>
                                </a:lnTo>
                                <a:lnTo>
                                  <a:pt x="321" y="466"/>
                                </a:lnTo>
                                <a:lnTo>
                                  <a:pt x="381" y="466"/>
                                </a:lnTo>
                                <a:lnTo>
                                  <a:pt x="381" y="480"/>
                                </a:lnTo>
                                <a:close/>
                                <a:moveTo>
                                  <a:pt x="487" y="480"/>
                                </a:moveTo>
                                <a:lnTo>
                                  <a:pt x="427" y="480"/>
                                </a:lnTo>
                                <a:lnTo>
                                  <a:pt x="427" y="466"/>
                                </a:lnTo>
                                <a:lnTo>
                                  <a:pt x="487" y="466"/>
                                </a:lnTo>
                                <a:lnTo>
                                  <a:pt x="487" y="480"/>
                                </a:lnTo>
                                <a:close/>
                                <a:moveTo>
                                  <a:pt x="593" y="480"/>
                                </a:moveTo>
                                <a:lnTo>
                                  <a:pt x="533" y="480"/>
                                </a:lnTo>
                                <a:lnTo>
                                  <a:pt x="533" y="466"/>
                                </a:lnTo>
                                <a:lnTo>
                                  <a:pt x="593" y="466"/>
                                </a:lnTo>
                                <a:lnTo>
                                  <a:pt x="593" y="480"/>
                                </a:lnTo>
                                <a:close/>
                                <a:moveTo>
                                  <a:pt x="698" y="480"/>
                                </a:moveTo>
                                <a:lnTo>
                                  <a:pt x="638" y="480"/>
                                </a:lnTo>
                                <a:lnTo>
                                  <a:pt x="638" y="466"/>
                                </a:lnTo>
                                <a:lnTo>
                                  <a:pt x="698" y="466"/>
                                </a:lnTo>
                                <a:lnTo>
                                  <a:pt x="698" y="480"/>
                                </a:lnTo>
                                <a:close/>
                                <a:moveTo>
                                  <a:pt x="801" y="480"/>
                                </a:moveTo>
                                <a:lnTo>
                                  <a:pt x="741" y="480"/>
                                </a:lnTo>
                                <a:lnTo>
                                  <a:pt x="741" y="466"/>
                                </a:lnTo>
                                <a:lnTo>
                                  <a:pt x="801" y="466"/>
                                </a:lnTo>
                                <a:lnTo>
                                  <a:pt x="801" y="480"/>
                                </a:lnTo>
                                <a:close/>
                                <a:moveTo>
                                  <a:pt x="907" y="480"/>
                                </a:moveTo>
                                <a:lnTo>
                                  <a:pt x="847" y="480"/>
                                </a:lnTo>
                                <a:lnTo>
                                  <a:pt x="847" y="466"/>
                                </a:lnTo>
                                <a:lnTo>
                                  <a:pt x="907" y="466"/>
                                </a:lnTo>
                                <a:lnTo>
                                  <a:pt x="907" y="480"/>
                                </a:lnTo>
                                <a:close/>
                                <a:moveTo>
                                  <a:pt x="1013" y="480"/>
                                </a:moveTo>
                                <a:lnTo>
                                  <a:pt x="953" y="480"/>
                                </a:lnTo>
                                <a:lnTo>
                                  <a:pt x="953" y="466"/>
                                </a:lnTo>
                                <a:lnTo>
                                  <a:pt x="1013" y="466"/>
                                </a:lnTo>
                                <a:lnTo>
                                  <a:pt x="1013" y="480"/>
                                </a:lnTo>
                                <a:close/>
                                <a:moveTo>
                                  <a:pt x="1118" y="480"/>
                                </a:moveTo>
                                <a:lnTo>
                                  <a:pt x="1058" y="480"/>
                                </a:lnTo>
                                <a:lnTo>
                                  <a:pt x="1058" y="466"/>
                                </a:lnTo>
                                <a:lnTo>
                                  <a:pt x="1118" y="466"/>
                                </a:lnTo>
                                <a:lnTo>
                                  <a:pt x="1118" y="480"/>
                                </a:lnTo>
                                <a:close/>
                                <a:moveTo>
                                  <a:pt x="1221" y="480"/>
                                </a:moveTo>
                                <a:lnTo>
                                  <a:pt x="1161" y="480"/>
                                </a:lnTo>
                                <a:lnTo>
                                  <a:pt x="1161" y="466"/>
                                </a:lnTo>
                                <a:lnTo>
                                  <a:pt x="1221" y="466"/>
                                </a:lnTo>
                                <a:lnTo>
                                  <a:pt x="1221" y="480"/>
                                </a:lnTo>
                                <a:close/>
                                <a:moveTo>
                                  <a:pt x="1327" y="480"/>
                                </a:moveTo>
                                <a:lnTo>
                                  <a:pt x="1267" y="480"/>
                                </a:lnTo>
                                <a:lnTo>
                                  <a:pt x="1267" y="466"/>
                                </a:lnTo>
                                <a:lnTo>
                                  <a:pt x="1327" y="466"/>
                                </a:lnTo>
                                <a:lnTo>
                                  <a:pt x="1327" y="480"/>
                                </a:lnTo>
                                <a:close/>
                                <a:moveTo>
                                  <a:pt x="1433" y="480"/>
                                </a:moveTo>
                                <a:lnTo>
                                  <a:pt x="1373" y="480"/>
                                </a:lnTo>
                                <a:lnTo>
                                  <a:pt x="1373" y="466"/>
                                </a:lnTo>
                                <a:lnTo>
                                  <a:pt x="1433" y="466"/>
                                </a:lnTo>
                                <a:lnTo>
                                  <a:pt x="1433" y="480"/>
                                </a:lnTo>
                                <a:close/>
                                <a:moveTo>
                                  <a:pt x="1538" y="480"/>
                                </a:moveTo>
                                <a:lnTo>
                                  <a:pt x="1478" y="480"/>
                                </a:lnTo>
                                <a:lnTo>
                                  <a:pt x="1478" y="466"/>
                                </a:lnTo>
                                <a:lnTo>
                                  <a:pt x="1538" y="466"/>
                                </a:lnTo>
                                <a:lnTo>
                                  <a:pt x="1538" y="480"/>
                                </a:lnTo>
                                <a:close/>
                                <a:moveTo>
                                  <a:pt x="1641" y="480"/>
                                </a:moveTo>
                                <a:lnTo>
                                  <a:pt x="1581" y="480"/>
                                </a:lnTo>
                                <a:lnTo>
                                  <a:pt x="1581" y="466"/>
                                </a:lnTo>
                                <a:lnTo>
                                  <a:pt x="1641" y="466"/>
                                </a:lnTo>
                                <a:lnTo>
                                  <a:pt x="1641" y="480"/>
                                </a:lnTo>
                                <a:close/>
                                <a:moveTo>
                                  <a:pt x="1747" y="480"/>
                                </a:moveTo>
                                <a:lnTo>
                                  <a:pt x="1687" y="480"/>
                                </a:lnTo>
                                <a:lnTo>
                                  <a:pt x="1687" y="466"/>
                                </a:lnTo>
                                <a:lnTo>
                                  <a:pt x="1747" y="466"/>
                                </a:lnTo>
                                <a:lnTo>
                                  <a:pt x="1747" y="480"/>
                                </a:lnTo>
                                <a:close/>
                                <a:moveTo>
                                  <a:pt x="1853" y="480"/>
                                </a:moveTo>
                                <a:lnTo>
                                  <a:pt x="1793" y="480"/>
                                </a:lnTo>
                                <a:lnTo>
                                  <a:pt x="1793" y="466"/>
                                </a:lnTo>
                                <a:lnTo>
                                  <a:pt x="1853" y="466"/>
                                </a:lnTo>
                                <a:lnTo>
                                  <a:pt x="1853" y="480"/>
                                </a:lnTo>
                                <a:close/>
                                <a:moveTo>
                                  <a:pt x="1956" y="480"/>
                                </a:moveTo>
                                <a:lnTo>
                                  <a:pt x="1896" y="480"/>
                                </a:lnTo>
                                <a:lnTo>
                                  <a:pt x="1896" y="466"/>
                                </a:lnTo>
                                <a:lnTo>
                                  <a:pt x="1956" y="466"/>
                                </a:lnTo>
                                <a:lnTo>
                                  <a:pt x="1956" y="480"/>
                                </a:lnTo>
                                <a:close/>
                                <a:moveTo>
                                  <a:pt x="2061" y="480"/>
                                </a:moveTo>
                                <a:lnTo>
                                  <a:pt x="2001" y="480"/>
                                </a:lnTo>
                                <a:lnTo>
                                  <a:pt x="2001" y="466"/>
                                </a:lnTo>
                                <a:lnTo>
                                  <a:pt x="2061" y="466"/>
                                </a:lnTo>
                                <a:lnTo>
                                  <a:pt x="2061" y="480"/>
                                </a:lnTo>
                                <a:close/>
                                <a:moveTo>
                                  <a:pt x="2167" y="480"/>
                                </a:moveTo>
                                <a:lnTo>
                                  <a:pt x="2107" y="480"/>
                                </a:lnTo>
                                <a:lnTo>
                                  <a:pt x="2107" y="466"/>
                                </a:lnTo>
                                <a:lnTo>
                                  <a:pt x="2167" y="466"/>
                                </a:lnTo>
                                <a:lnTo>
                                  <a:pt x="2167" y="480"/>
                                </a:lnTo>
                                <a:close/>
                                <a:moveTo>
                                  <a:pt x="2273" y="480"/>
                                </a:moveTo>
                                <a:lnTo>
                                  <a:pt x="2213" y="480"/>
                                </a:lnTo>
                                <a:lnTo>
                                  <a:pt x="2213" y="466"/>
                                </a:lnTo>
                                <a:lnTo>
                                  <a:pt x="2273" y="466"/>
                                </a:lnTo>
                                <a:lnTo>
                                  <a:pt x="2273" y="480"/>
                                </a:lnTo>
                                <a:close/>
                                <a:moveTo>
                                  <a:pt x="2378" y="480"/>
                                </a:moveTo>
                                <a:lnTo>
                                  <a:pt x="2318" y="480"/>
                                </a:lnTo>
                                <a:lnTo>
                                  <a:pt x="2318" y="466"/>
                                </a:lnTo>
                                <a:lnTo>
                                  <a:pt x="2378" y="466"/>
                                </a:lnTo>
                                <a:lnTo>
                                  <a:pt x="2378" y="480"/>
                                </a:lnTo>
                                <a:close/>
                                <a:moveTo>
                                  <a:pt x="2481" y="480"/>
                                </a:moveTo>
                                <a:lnTo>
                                  <a:pt x="2421" y="480"/>
                                </a:lnTo>
                                <a:lnTo>
                                  <a:pt x="2421" y="466"/>
                                </a:lnTo>
                                <a:lnTo>
                                  <a:pt x="2481" y="466"/>
                                </a:lnTo>
                                <a:lnTo>
                                  <a:pt x="2481" y="480"/>
                                </a:lnTo>
                                <a:close/>
                                <a:moveTo>
                                  <a:pt x="2587" y="480"/>
                                </a:moveTo>
                                <a:lnTo>
                                  <a:pt x="2527" y="480"/>
                                </a:lnTo>
                                <a:lnTo>
                                  <a:pt x="2527" y="466"/>
                                </a:lnTo>
                                <a:lnTo>
                                  <a:pt x="2587" y="466"/>
                                </a:lnTo>
                                <a:lnTo>
                                  <a:pt x="2587" y="480"/>
                                </a:lnTo>
                                <a:close/>
                                <a:moveTo>
                                  <a:pt x="2693" y="480"/>
                                </a:moveTo>
                                <a:lnTo>
                                  <a:pt x="2633" y="480"/>
                                </a:lnTo>
                                <a:lnTo>
                                  <a:pt x="2633" y="466"/>
                                </a:lnTo>
                                <a:lnTo>
                                  <a:pt x="2693" y="466"/>
                                </a:lnTo>
                                <a:lnTo>
                                  <a:pt x="2693" y="480"/>
                                </a:lnTo>
                                <a:close/>
                                <a:moveTo>
                                  <a:pt x="2798" y="480"/>
                                </a:moveTo>
                                <a:lnTo>
                                  <a:pt x="2738" y="480"/>
                                </a:lnTo>
                                <a:lnTo>
                                  <a:pt x="2738" y="466"/>
                                </a:lnTo>
                                <a:lnTo>
                                  <a:pt x="2798" y="466"/>
                                </a:lnTo>
                                <a:lnTo>
                                  <a:pt x="2798" y="480"/>
                                </a:lnTo>
                                <a:close/>
                                <a:moveTo>
                                  <a:pt x="2901" y="480"/>
                                </a:moveTo>
                                <a:lnTo>
                                  <a:pt x="2841" y="480"/>
                                </a:lnTo>
                                <a:lnTo>
                                  <a:pt x="2841" y="466"/>
                                </a:lnTo>
                                <a:lnTo>
                                  <a:pt x="2901" y="466"/>
                                </a:lnTo>
                                <a:lnTo>
                                  <a:pt x="2901" y="480"/>
                                </a:lnTo>
                                <a:close/>
                                <a:moveTo>
                                  <a:pt x="3007" y="480"/>
                                </a:moveTo>
                                <a:lnTo>
                                  <a:pt x="2947" y="480"/>
                                </a:lnTo>
                                <a:lnTo>
                                  <a:pt x="2947" y="466"/>
                                </a:lnTo>
                                <a:lnTo>
                                  <a:pt x="3007" y="466"/>
                                </a:lnTo>
                                <a:lnTo>
                                  <a:pt x="3007" y="480"/>
                                </a:lnTo>
                                <a:close/>
                                <a:moveTo>
                                  <a:pt x="3113" y="480"/>
                                </a:moveTo>
                                <a:lnTo>
                                  <a:pt x="3053" y="480"/>
                                </a:lnTo>
                                <a:lnTo>
                                  <a:pt x="3053" y="466"/>
                                </a:lnTo>
                                <a:lnTo>
                                  <a:pt x="3113" y="466"/>
                                </a:lnTo>
                                <a:lnTo>
                                  <a:pt x="3113" y="480"/>
                                </a:lnTo>
                                <a:close/>
                                <a:moveTo>
                                  <a:pt x="3218" y="480"/>
                                </a:moveTo>
                                <a:lnTo>
                                  <a:pt x="3158" y="480"/>
                                </a:lnTo>
                                <a:lnTo>
                                  <a:pt x="3158" y="466"/>
                                </a:lnTo>
                                <a:lnTo>
                                  <a:pt x="3218" y="466"/>
                                </a:lnTo>
                                <a:lnTo>
                                  <a:pt x="3218" y="480"/>
                                </a:lnTo>
                                <a:close/>
                                <a:moveTo>
                                  <a:pt x="3321" y="480"/>
                                </a:moveTo>
                                <a:lnTo>
                                  <a:pt x="3261" y="480"/>
                                </a:lnTo>
                                <a:lnTo>
                                  <a:pt x="3261" y="466"/>
                                </a:lnTo>
                                <a:lnTo>
                                  <a:pt x="3321" y="466"/>
                                </a:lnTo>
                                <a:lnTo>
                                  <a:pt x="3321" y="480"/>
                                </a:lnTo>
                                <a:close/>
                                <a:moveTo>
                                  <a:pt x="3427" y="480"/>
                                </a:moveTo>
                                <a:lnTo>
                                  <a:pt x="3367" y="480"/>
                                </a:lnTo>
                                <a:lnTo>
                                  <a:pt x="3367" y="466"/>
                                </a:lnTo>
                                <a:lnTo>
                                  <a:pt x="3427" y="466"/>
                                </a:lnTo>
                                <a:lnTo>
                                  <a:pt x="3427" y="480"/>
                                </a:lnTo>
                                <a:close/>
                                <a:moveTo>
                                  <a:pt x="3533" y="480"/>
                                </a:moveTo>
                                <a:lnTo>
                                  <a:pt x="3473" y="480"/>
                                </a:lnTo>
                                <a:lnTo>
                                  <a:pt x="3473" y="466"/>
                                </a:lnTo>
                                <a:lnTo>
                                  <a:pt x="3533" y="466"/>
                                </a:lnTo>
                                <a:lnTo>
                                  <a:pt x="3533" y="480"/>
                                </a:lnTo>
                                <a:close/>
                                <a:moveTo>
                                  <a:pt x="3638" y="480"/>
                                </a:moveTo>
                                <a:lnTo>
                                  <a:pt x="3578" y="480"/>
                                </a:lnTo>
                                <a:lnTo>
                                  <a:pt x="3578" y="466"/>
                                </a:lnTo>
                                <a:lnTo>
                                  <a:pt x="3638" y="466"/>
                                </a:lnTo>
                                <a:lnTo>
                                  <a:pt x="3638" y="480"/>
                                </a:lnTo>
                                <a:close/>
                                <a:moveTo>
                                  <a:pt x="3741" y="480"/>
                                </a:moveTo>
                                <a:lnTo>
                                  <a:pt x="3681" y="480"/>
                                </a:lnTo>
                                <a:lnTo>
                                  <a:pt x="3681" y="466"/>
                                </a:lnTo>
                                <a:lnTo>
                                  <a:pt x="3741" y="466"/>
                                </a:lnTo>
                                <a:lnTo>
                                  <a:pt x="3741" y="480"/>
                                </a:lnTo>
                                <a:close/>
                                <a:moveTo>
                                  <a:pt x="3847" y="480"/>
                                </a:moveTo>
                                <a:lnTo>
                                  <a:pt x="3787" y="480"/>
                                </a:lnTo>
                                <a:lnTo>
                                  <a:pt x="3787" y="466"/>
                                </a:lnTo>
                                <a:lnTo>
                                  <a:pt x="3847" y="466"/>
                                </a:lnTo>
                                <a:lnTo>
                                  <a:pt x="3847" y="480"/>
                                </a:lnTo>
                                <a:close/>
                                <a:moveTo>
                                  <a:pt x="3953" y="480"/>
                                </a:moveTo>
                                <a:lnTo>
                                  <a:pt x="3893" y="480"/>
                                </a:lnTo>
                                <a:lnTo>
                                  <a:pt x="3893" y="466"/>
                                </a:lnTo>
                                <a:lnTo>
                                  <a:pt x="3953" y="466"/>
                                </a:lnTo>
                                <a:lnTo>
                                  <a:pt x="3953" y="480"/>
                                </a:lnTo>
                                <a:close/>
                                <a:moveTo>
                                  <a:pt x="4058" y="480"/>
                                </a:moveTo>
                                <a:lnTo>
                                  <a:pt x="3998" y="480"/>
                                </a:lnTo>
                                <a:lnTo>
                                  <a:pt x="3998" y="466"/>
                                </a:lnTo>
                                <a:lnTo>
                                  <a:pt x="4058" y="466"/>
                                </a:lnTo>
                                <a:lnTo>
                                  <a:pt x="4058" y="480"/>
                                </a:lnTo>
                                <a:close/>
                                <a:moveTo>
                                  <a:pt x="4161" y="480"/>
                                </a:moveTo>
                                <a:lnTo>
                                  <a:pt x="4101" y="480"/>
                                </a:lnTo>
                                <a:lnTo>
                                  <a:pt x="4101" y="466"/>
                                </a:lnTo>
                                <a:lnTo>
                                  <a:pt x="4161" y="466"/>
                                </a:lnTo>
                                <a:lnTo>
                                  <a:pt x="4161" y="480"/>
                                </a:lnTo>
                                <a:close/>
                                <a:moveTo>
                                  <a:pt x="4267" y="480"/>
                                </a:moveTo>
                                <a:lnTo>
                                  <a:pt x="4207" y="480"/>
                                </a:lnTo>
                                <a:lnTo>
                                  <a:pt x="4207" y="466"/>
                                </a:lnTo>
                                <a:lnTo>
                                  <a:pt x="4267" y="466"/>
                                </a:lnTo>
                                <a:lnTo>
                                  <a:pt x="4267" y="480"/>
                                </a:lnTo>
                                <a:close/>
                                <a:moveTo>
                                  <a:pt x="4373" y="480"/>
                                </a:moveTo>
                                <a:lnTo>
                                  <a:pt x="4313" y="480"/>
                                </a:lnTo>
                                <a:lnTo>
                                  <a:pt x="4313" y="466"/>
                                </a:lnTo>
                                <a:lnTo>
                                  <a:pt x="4373" y="466"/>
                                </a:lnTo>
                                <a:lnTo>
                                  <a:pt x="4373" y="480"/>
                                </a:lnTo>
                                <a:close/>
                                <a:moveTo>
                                  <a:pt x="4478" y="480"/>
                                </a:moveTo>
                                <a:lnTo>
                                  <a:pt x="4418" y="480"/>
                                </a:lnTo>
                                <a:lnTo>
                                  <a:pt x="4418" y="466"/>
                                </a:lnTo>
                                <a:lnTo>
                                  <a:pt x="4478" y="466"/>
                                </a:lnTo>
                                <a:lnTo>
                                  <a:pt x="4478" y="480"/>
                                </a:lnTo>
                                <a:close/>
                                <a:moveTo>
                                  <a:pt x="4581" y="480"/>
                                </a:moveTo>
                                <a:lnTo>
                                  <a:pt x="4521" y="480"/>
                                </a:lnTo>
                                <a:lnTo>
                                  <a:pt x="4521" y="466"/>
                                </a:lnTo>
                                <a:lnTo>
                                  <a:pt x="4581" y="466"/>
                                </a:lnTo>
                                <a:lnTo>
                                  <a:pt x="4581" y="480"/>
                                </a:lnTo>
                                <a:close/>
                                <a:moveTo>
                                  <a:pt x="4687" y="480"/>
                                </a:moveTo>
                                <a:lnTo>
                                  <a:pt x="4627" y="480"/>
                                </a:lnTo>
                                <a:lnTo>
                                  <a:pt x="4627" y="466"/>
                                </a:lnTo>
                                <a:lnTo>
                                  <a:pt x="4687" y="466"/>
                                </a:lnTo>
                                <a:lnTo>
                                  <a:pt x="4687" y="480"/>
                                </a:lnTo>
                                <a:close/>
                                <a:moveTo>
                                  <a:pt x="4793" y="480"/>
                                </a:moveTo>
                                <a:lnTo>
                                  <a:pt x="4733" y="480"/>
                                </a:lnTo>
                                <a:lnTo>
                                  <a:pt x="4733" y="466"/>
                                </a:lnTo>
                                <a:lnTo>
                                  <a:pt x="4793" y="466"/>
                                </a:lnTo>
                                <a:lnTo>
                                  <a:pt x="4793" y="480"/>
                                </a:lnTo>
                                <a:close/>
                                <a:moveTo>
                                  <a:pt x="4898" y="480"/>
                                </a:moveTo>
                                <a:lnTo>
                                  <a:pt x="4838" y="480"/>
                                </a:lnTo>
                                <a:lnTo>
                                  <a:pt x="4838" y="466"/>
                                </a:lnTo>
                                <a:lnTo>
                                  <a:pt x="4898" y="466"/>
                                </a:lnTo>
                                <a:lnTo>
                                  <a:pt x="4898" y="480"/>
                                </a:lnTo>
                                <a:close/>
                                <a:moveTo>
                                  <a:pt x="5001" y="480"/>
                                </a:moveTo>
                                <a:lnTo>
                                  <a:pt x="4941" y="480"/>
                                </a:lnTo>
                                <a:lnTo>
                                  <a:pt x="4941" y="466"/>
                                </a:lnTo>
                                <a:lnTo>
                                  <a:pt x="5001" y="466"/>
                                </a:lnTo>
                                <a:lnTo>
                                  <a:pt x="5001" y="480"/>
                                </a:lnTo>
                                <a:close/>
                                <a:moveTo>
                                  <a:pt x="5107" y="480"/>
                                </a:moveTo>
                                <a:lnTo>
                                  <a:pt x="5047" y="480"/>
                                </a:lnTo>
                                <a:lnTo>
                                  <a:pt x="5047" y="466"/>
                                </a:lnTo>
                                <a:lnTo>
                                  <a:pt x="5107" y="466"/>
                                </a:lnTo>
                                <a:lnTo>
                                  <a:pt x="5107" y="480"/>
                                </a:lnTo>
                                <a:close/>
                                <a:moveTo>
                                  <a:pt x="5213" y="480"/>
                                </a:moveTo>
                                <a:lnTo>
                                  <a:pt x="5153" y="480"/>
                                </a:lnTo>
                                <a:lnTo>
                                  <a:pt x="5153" y="466"/>
                                </a:lnTo>
                                <a:lnTo>
                                  <a:pt x="5213" y="466"/>
                                </a:lnTo>
                                <a:lnTo>
                                  <a:pt x="5213" y="480"/>
                                </a:lnTo>
                                <a:close/>
                                <a:moveTo>
                                  <a:pt x="5318" y="480"/>
                                </a:moveTo>
                                <a:lnTo>
                                  <a:pt x="5258" y="480"/>
                                </a:lnTo>
                                <a:lnTo>
                                  <a:pt x="5258" y="466"/>
                                </a:lnTo>
                                <a:lnTo>
                                  <a:pt x="5318" y="466"/>
                                </a:lnTo>
                                <a:lnTo>
                                  <a:pt x="5318" y="480"/>
                                </a:lnTo>
                                <a:close/>
                                <a:moveTo>
                                  <a:pt x="5421" y="480"/>
                                </a:moveTo>
                                <a:lnTo>
                                  <a:pt x="5361" y="480"/>
                                </a:lnTo>
                                <a:lnTo>
                                  <a:pt x="5361" y="466"/>
                                </a:lnTo>
                                <a:lnTo>
                                  <a:pt x="5421" y="466"/>
                                </a:lnTo>
                                <a:lnTo>
                                  <a:pt x="5421" y="480"/>
                                </a:lnTo>
                                <a:close/>
                                <a:moveTo>
                                  <a:pt x="5527" y="480"/>
                                </a:moveTo>
                                <a:lnTo>
                                  <a:pt x="5467" y="480"/>
                                </a:lnTo>
                                <a:lnTo>
                                  <a:pt x="5467" y="466"/>
                                </a:lnTo>
                                <a:lnTo>
                                  <a:pt x="5527" y="466"/>
                                </a:lnTo>
                                <a:lnTo>
                                  <a:pt x="5527" y="480"/>
                                </a:lnTo>
                                <a:close/>
                                <a:moveTo>
                                  <a:pt x="5633" y="480"/>
                                </a:moveTo>
                                <a:lnTo>
                                  <a:pt x="5573" y="480"/>
                                </a:lnTo>
                                <a:lnTo>
                                  <a:pt x="5573" y="466"/>
                                </a:lnTo>
                                <a:lnTo>
                                  <a:pt x="5633" y="466"/>
                                </a:lnTo>
                                <a:lnTo>
                                  <a:pt x="5633" y="480"/>
                                </a:lnTo>
                                <a:close/>
                                <a:moveTo>
                                  <a:pt x="5738" y="480"/>
                                </a:moveTo>
                                <a:lnTo>
                                  <a:pt x="5678" y="480"/>
                                </a:lnTo>
                                <a:lnTo>
                                  <a:pt x="5678" y="466"/>
                                </a:lnTo>
                                <a:lnTo>
                                  <a:pt x="5738" y="466"/>
                                </a:lnTo>
                                <a:lnTo>
                                  <a:pt x="5738" y="480"/>
                                </a:lnTo>
                                <a:close/>
                                <a:moveTo>
                                  <a:pt x="5841" y="480"/>
                                </a:moveTo>
                                <a:lnTo>
                                  <a:pt x="5781" y="480"/>
                                </a:lnTo>
                                <a:lnTo>
                                  <a:pt x="5781" y="466"/>
                                </a:lnTo>
                                <a:lnTo>
                                  <a:pt x="5841" y="466"/>
                                </a:lnTo>
                                <a:lnTo>
                                  <a:pt x="5841" y="480"/>
                                </a:lnTo>
                                <a:close/>
                                <a:moveTo>
                                  <a:pt x="5947" y="480"/>
                                </a:moveTo>
                                <a:lnTo>
                                  <a:pt x="5887" y="480"/>
                                </a:lnTo>
                                <a:lnTo>
                                  <a:pt x="5887" y="466"/>
                                </a:lnTo>
                                <a:lnTo>
                                  <a:pt x="5947" y="466"/>
                                </a:lnTo>
                                <a:lnTo>
                                  <a:pt x="5947" y="480"/>
                                </a:lnTo>
                                <a:close/>
                                <a:moveTo>
                                  <a:pt x="6053" y="480"/>
                                </a:moveTo>
                                <a:lnTo>
                                  <a:pt x="5993" y="480"/>
                                </a:lnTo>
                                <a:lnTo>
                                  <a:pt x="5993" y="466"/>
                                </a:lnTo>
                                <a:lnTo>
                                  <a:pt x="6053" y="466"/>
                                </a:lnTo>
                                <a:lnTo>
                                  <a:pt x="6053" y="480"/>
                                </a:lnTo>
                                <a:close/>
                                <a:moveTo>
                                  <a:pt x="6158" y="480"/>
                                </a:moveTo>
                                <a:lnTo>
                                  <a:pt x="6098" y="480"/>
                                </a:lnTo>
                                <a:lnTo>
                                  <a:pt x="6098" y="466"/>
                                </a:lnTo>
                                <a:lnTo>
                                  <a:pt x="6158" y="466"/>
                                </a:lnTo>
                                <a:lnTo>
                                  <a:pt x="6158" y="480"/>
                                </a:lnTo>
                                <a:close/>
                                <a:moveTo>
                                  <a:pt x="6261" y="480"/>
                                </a:moveTo>
                                <a:lnTo>
                                  <a:pt x="6201" y="480"/>
                                </a:lnTo>
                                <a:lnTo>
                                  <a:pt x="6201" y="466"/>
                                </a:lnTo>
                                <a:lnTo>
                                  <a:pt x="6261" y="466"/>
                                </a:lnTo>
                                <a:lnTo>
                                  <a:pt x="6261" y="480"/>
                                </a:lnTo>
                                <a:close/>
                                <a:moveTo>
                                  <a:pt x="6367" y="480"/>
                                </a:moveTo>
                                <a:lnTo>
                                  <a:pt x="6307" y="480"/>
                                </a:lnTo>
                                <a:lnTo>
                                  <a:pt x="6307" y="466"/>
                                </a:lnTo>
                                <a:lnTo>
                                  <a:pt x="6367" y="466"/>
                                </a:lnTo>
                                <a:lnTo>
                                  <a:pt x="6367" y="480"/>
                                </a:lnTo>
                                <a:close/>
                                <a:moveTo>
                                  <a:pt x="6473" y="480"/>
                                </a:moveTo>
                                <a:lnTo>
                                  <a:pt x="6413" y="480"/>
                                </a:lnTo>
                                <a:lnTo>
                                  <a:pt x="6413" y="466"/>
                                </a:lnTo>
                                <a:lnTo>
                                  <a:pt x="6473" y="466"/>
                                </a:lnTo>
                                <a:lnTo>
                                  <a:pt x="6473" y="480"/>
                                </a:lnTo>
                                <a:close/>
                                <a:moveTo>
                                  <a:pt x="6578" y="480"/>
                                </a:moveTo>
                                <a:lnTo>
                                  <a:pt x="6518" y="480"/>
                                </a:lnTo>
                                <a:lnTo>
                                  <a:pt x="6518" y="466"/>
                                </a:lnTo>
                                <a:lnTo>
                                  <a:pt x="6578" y="466"/>
                                </a:lnTo>
                                <a:lnTo>
                                  <a:pt x="6578" y="480"/>
                                </a:lnTo>
                                <a:close/>
                                <a:moveTo>
                                  <a:pt x="6681" y="480"/>
                                </a:moveTo>
                                <a:lnTo>
                                  <a:pt x="6621" y="480"/>
                                </a:lnTo>
                                <a:lnTo>
                                  <a:pt x="6621" y="466"/>
                                </a:lnTo>
                                <a:lnTo>
                                  <a:pt x="6681" y="466"/>
                                </a:lnTo>
                                <a:lnTo>
                                  <a:pt x="6681" y="480"/>
                                </a:lnTo>
                                <a:close/>
                                <a:moveTo>
                                  <a:pt x="6787" y="480"/>
                                </a:moveTo>
                                <a:lnTo>
                                  <a:pt x="6727" y="480"/>
                                </a:lnTo>
                                <a:lnTo>
                                  <a:pt x="6727" y="466"/>
                                </a:lnTo>
                                <a:lnTo>
                                  <a:pt x="6787" y="466"/>
                                </a:lnTo>
                                <a:lnTo>
                                  <a:pt x="6787" y="480"/>
                                </a:lnTo>
                                <a:close/>
                                <a:moveTo>
                                  <a:pt x="6893" y="480"/>
                                </a:moveTo>
                                <a:lnTo>
                                  <a:pt x="6833" y="480"/>
                                </a:lnTo>
                                <a:lnTo>
                                  <a:pt x="6833" y="466"/>
                                </a:lnTo>
                                <a:lnTo>
                                  <a:pt x="6893" y="466"/>
                                </a:lnTo>
                                <a:lnTo>
                                  <a:pt x="6893" y="480"/>
                                </a:lnTo>
                                <a:close/>
                                <a:moveTo>
                                  <a:pt x="6998" y="480"/>
                                </a:moveTo>
                                <a:lnTo>
                                  <a:pt x="6938" y="480"/>
                                </a:lnTo>
                                <a:lnTo>
                                  <a:pt x="6938" y="466"/>
                                </a:lnTo>
                                <a:lnTo>
                                  <a:pt x="6998" y="466"/>
                                </a:lnTo>
                                <a:lnTo>
                                  <a:pt x="6998" y="480"/>
                                </a:lnTo>
                                <a:close/>
                                <a:moveTo>
                                  <a:pt x="7101" y="480"/>
                                </a:moveTo>
                                <a:lnTo>
                                  <a:pt x="7041" y="480"/>
                                </a:lnTo>
                                <a:lnTo>
                                  <a:pt x="7041" y="466"/>
                                </a:lnTo>
                                <a:lnTo>
                                  <a:pt x="7101" y="466"/>
                                </a:lnTo>
                                <a:lnTo>
                                  <a:pt x="7101" y="480"/>
                                </a:lnTo>
                                <a:close/>
                                <a:moveTo>
                                  <a:pt x="7207" y="480"/>
                                </a:moveTo>
                                <a:lnTo>
                                  <a:pt x="7147" y="480"/>
                                </a:lnTo>
                                <a:lnTo>
                                  <a:pt x="7147" y="466"/>
                                </a:lnTo>
                                <a:lnTo>
                                  <a:pt x="7207" y="466"/>
                                </a:lnTo>
                                <a:lnTo>
                                  <a:pt x="7207" y="480"/>
                                </a:lnTo>
                                <a:close/>
                                <a:moveTo>
                                  <a:pt x="7313" y="480"/>
                                </a:moveTo>
                                <a:lnTo>
                                  <a:pt x="7253" y="480"/>
                                </a:lnTo>
                                <a:lnTo>
                                  <a:pt x="7253" y="466"/>
                                </a:lnTo>
                                <a:lnTo>
                                  <a:pt x="7313" y="466"/>
                                </a:lnTo>
                                <a:lnTo>
                                  <a:pt x="7313" y="480"/>
                                </a:lnTo>
                                <a:close/>
                                <a:moveTo>
                                  <a:pt x="7418" y="480"/>
                                </a:moveTo>
                                <a:lnTo>
                                  <a:pt x="7358" y="480"/>
                                </a:lnTo>
                                <a:lnTo>
                                  <a:pt x="7358" y="466"/>
                                </a:lnTo>
                                <a:lnTo>
                                  <a:pt x="7418" y="466"/>
                                </a:lnTo>
                                <a:lnTo>
                                  <a:pt x="7418" y="480"/>
                                </a:lnTo>
                                <a:close/>
                                <a:moveTo>
                                  <a:pt x="7521" y="480"/>
                                </a:moveTo>
                                <a:lnTo>
                                  <a:pt x="7461" y="480"/>
                                </a:lnTo>
                                <a:lnTo>
                                  <a:pt x="7461" y="466"/>
                                </a:lnTo>
                                <a:lnTo>
                                  <a:pt x="7521" y="466"/>
                                </a:lnTo>
                                <a:lnTo>
                                  <a:pt x="7521" y="480"/>
                                </a:lnTo>
                                <a:close/>
                                <a:moveTo>
                                  <a:pt x="7627" y="480"/>
                                </a:moveTo>
                                <a:lnTo>
                                  <a:pt x="7567" y="480"/>
                                </a:lnTo>
                                <a:lnTo>
                                  <a:pt x="7567" y="466"/>
                                </a:lnTo>
                                <a:lnTo>
                                  <a:pt x="7627" y="466"/>
                                </a:lnTo>
                                <a:lnTo>
                                  <a:pt x="7627" y="480"/>
                                </a:lnTo>
                                <a:close/>
                                <a:moveTo>
                                  <a:pt x="7733" y="480"/>
                                </a:moveTo>
                                <a:lnTo>
                                  <a:pt x="7673" y="480"/>
                                </a:lnTo>
                                <a:lnTo>
                                  <a:pt x="7673" y="466"/>
                                </a:lnTo>
                                <a:lnTo>
                                  <a:pt x="7733" y="466"/>
                                </a:lnTo>
                                <a:lnTo>
                                  <a:pt x="7733" y="480"/>
                                </a:lnTo>
                                <a:close/>
                                <a:moveTo>
                                  <a:pt x="7838" y="480"/>
                                </a:moveTo>
                                <a:lnTo>
                                  <a:pt x="7778" y="480"/>
                                </a:lnTo>
                                <a:lnTo>
                                  <a:pt x="7778" y="466"/>
                                </a:lnTo>
                                <a:lnTo>
                                  <a:pt x="7838" y="466"/>
                                </a:lnTo>
                                <a:lnTo>
                                  <a:pt x="7838" y="480"/>
                                </a:lnTo>
                                <a:close/>
                                <a:moveTo>
                                  <a:pt x="7949" y="480"/>
                                </a:moveTo>
                                <a:lnTo>
                                  <a:pt x="7881" y="480"/>
                                </a:lnTo>
                                <a:lnTo>
                                  <a:pt x="7881" y="466"/>
                                </a:lnTo>
                                <a:lnTo>
                                  <a:pt x="7941" y="466"/>
                                </a:lnTo>
                                <a:lnTo>
                                  <a:pt x="7941" y="473"/>
                                </a:lnTo>
                                <a:lnTo>
                                  <a:pt x="7949" y="473"/>
                                </a:lnTo>
                                <a:lnTo>
                                  <a:pt x="7949" y="480"/>
                                </a:lnTo>
                                <a:close/>
                                <a:moveTo>
                                  <a:pt x="7949" y="427"/>
                                </a:moveTo>
                                <a:lnTo>
                                  <a:pt x="7934" y="427"/>
                                </a:lnTo>
                                <a:lnTo>
                                  <a:pt x="7934" y="367"/>
                                </a:lnTo>
                                <a:lnTo>
                                  <a:pt x="7949" y="367"/>
                                </a:lnTo>
                                <a:lnTo>
                                  <a:pt x="7949" y="427"/>
                                </a:lnTo>
                                <a:close/>
                                <a:moveTo>
                                  <a:pt x="7949" y="322"/>
                                </a:moveTo>
                                <a:lnTo>
                                  <a:pt x="7934" y="322"/>
                                </a:lnTo>
                                <a:lnTo>
                                  <a:pt x="7934" y="262"/>
                                </a:lnTo>
                                <a:lnTo>
                                  <a:pt x="7949" y="262"/>
                                </a:lnTo>
                                <a:lnTo>
                                  <a:pt x="7949" y="322"/>
                                </a:lnTo>
                                <a:close/>
                                <a:moveTo>
                                  <a:pt x="7949" y="218"/>
                                </a:moveTo>
                                <a:lnTo>
                                  <a:pt x="7934" y="218"/>
                                </a:lnTo>
                                <a:lnTo>
                                  <a:pt x="7934" y="158"/>
                                </a:lnTo>
                                <a:lnTo>
                                  <a:pt x="7949" y="158"/>
                                </a:lnTo>
                                <a:lnTo>
                                  <a:pt x="7949" y="218"/>
                                </a:lnTo>
                                <a:close/>
                                <a:moveTo>
                                  <a:pt x="7949" y="113"/>
                                </a:moveTo>
                                <a:lnTo>
                                  <a:pt x="7934" y="113"/>
                                </a:lnTo>
                                <a:lnTo>
                                  <a:pt x="7934" y="53"/>
                                </a:lnTo>
                                <a:lnTo>
                                  <a:pt x="7949" y="53"/>
                                </a:lnTo>
                                <a:lnTo>
                                  <a:pt x="7949" y="113"/>
                                </a:lnTo>
                                <a:close/>
                                <a:moveTo>
                                  <a:pt x="7941" y="14"/>
                                </a:moveTo>
                                <a:lnTo>
                                  <a:pt x="7881" y="14"/>
                                </a:lnTo>
                                <a:lnTo>
                                  <a:pt x="7881" y="0"/>
                                </a:lnTo>
                                <a:lnTo>
                                  <a:pt x="7941" y="0"/>
                                </a:lnTo>
                                <a:lnTo>
                                  <a:pt x="7941" y="14"/>
                                </a:lnTo>
                                <a:close/>
                                <a:moveTo>
                                  <a:pt x="7836" y="14"/>
                                </a:moveTo>
                                <a:lnTo>
                                  <a:pt x="7776" y="14"/>
                                </a:lnTo>
                                <a:lnTo>
                                  <a:pt x="7776" y="0"/>
                                </a:lnTo>
                                <a:lnTo>
                                  <a:pt x="7836" y="0"/>
                                </a:lnTo>
                                <a:lnTo>
                                  <a:pt x="7836" y="14"/>
                                </a:lnTo>
                                <a:close/>
                                <a:moveTo>
                                  <a:pt x="7733" y="14"/>
                                </a:moveTo>
                                <a:lnTo>
                                  <a:pt x="7673" y="14"/>
                                </a:lnTo>
                                <a:lnTo>
                                  <a:pt x="7673" y="0"/>
                                </a:lnTo>
                                <a:lnTo>
                                  <a:pt x="7733" y="0"/>
                                </a:lnTo>
                                <a:lnTo>
                                  <a:pt x="7733" y="14"/>
                                </a:lnTo>
                                <a:close/>
                                <a:moveTo>
                                  <a:pt x="7627" y="14"/>
                                </a:moveTo>
                                <a:lnTo>
                                  <a:pt x="7567" y="14"/>
                                </a:lnTo>
                                <a:lnTo>
                                  <a:pt x="7567" y="0"/>
                                </a:lnTo>
                                <a:lnTo>
                                  <a:pt x="7627" y="0"/>
                                </a:lnTo>
                                <a:lnTo>
                                  <a:pt x="7627" y="14"/>
                                </a:lnTo>
                                <a:close/>
                                <a:moveTo>
                                  <a:pt x="7521" y="14"/>
                                </a:moveTo>
                                <a:lnTo>
                                  <a:pt x="7461" y="14"/>
                                </a:lnTo>
                                <a:lnTo>
                                  <a:pt x="7461" y="0"/>
                                </a:lnTo>
                                <a:lnTo>
                                  <a:pt x="7521" y="0"/>
                                </a:lnTo>
                                <a:lnTo>
                                  <a:pt x="7521" y="14"/>
                                </a:lnTo>
                                <a:close/>
                                <a:moveTo>
                                  <a:pt x="7416" y="14"/>
                                </a:moveTo>
                                <a:lnTo>
                                  <a:pt x="7356" y="14"/>
                                </a:lnTo>
                                <a:lnTo>
                                  <a:pt x="7356" y="0"/>
                                </a:lnTo>
                                <a:lnTo>
                                  <a:pt x="7416" y="0"/>
                                </a:lnTo>
                                <a:lnTo>
                                  <a:pt x="7416" y="14"/>
                                </a:lnTo>
                                <a:close/>
                                <a:moveTo>
                                  <a:pt x="7313" y="14"/>
                                </a:moveTo>
                                <a:lnTo>
                                  <a:pt x="7253" y="14"/>
                                </a:lnTo>
                                <a:lnTo>
                                  <a:pt x="7253" y="0"/>
                                </a:lnTo>
                                <a:lnTo>
                                  <a:pt x="7313" y="0"/>
                                </a:lnTo>
                                <a:lnTo>
                                  <a:pt x="7313" y="14"/>
                                </a:lnTo>
                                <a:close/>
                                <a:moveTo>
                                  <a:pt x="7207" y="14"/>
                                </a:moveTo>
                                <a:lnTo>
                                  <a:pt x="7147" y="14"/>
                                </a:lnTo>
                                <a:lnTo>
                                  <a:pt x="7147" y="0"/>
                                </a:lnTo>
                                <a:lnTo>
                                  <a:pt x="7207" y="0"/>
                                </a:lnTo>
                                <a:lnTo>
                                  <a:pt x="7207" y="14"/>
                                </a:lnTo>
                                <a:close/>
                                <a:moveTo>
                                  <a:pt x="7101" y="14"/>
                                </a:moveTo>
                                <a:lnTo>
                                  <a:pt x="7041" y="14"/>
                                </a:lnTo>
                                <a:lnTo>
                                  <a:pt x="7041" y="0"/>
                                </a:lnTo>
                                <a:lnTo>
                                  <a:pt x="7101" y="0"/>
                                </a:lnTo>
                                <a:lnTo>
                                  <a:pt x="7101" y="14"/>
                                </a:lnTo>
                                <a:close/>
                                <a:moveTo>
                                  <a:pt x="6996" y="14"/>
                                </a:moveTo>
                                <a:lnTo>
                                  <a:pt x="6936" y="14"/>
                                </a:lnTo>
                                <a:lnTo>
                                  <a:pt x="6936" y="0"/>
                                </a:lnTo>
                                <a:lnTo>
                                  <a:pt x="6996" y="0"/>
                                </a:lnTo>
                                <a:lnTo>
                                  <a:pt x="6996" y="14"/>
                                </a:lnTo>
                                <a:close/>
                                <a:moveTo>
                                  <a:pt x="6893" y="14"/>
                                </a:moveTo>
                                <a:lnTo>
                                  <a:pt x="6833" y="14"/>
                                </a:lnTo>
                                <a:lnTo>
                                  <a:pt x="6833" y="0"/>
                                </a:lnTo>
                                <a:lnTo>
                                  <a:pt x="6893" y="0"/>
                                </a:lnTo>
                                <a:lnTo>
                                  <a:pt x="6893" y="14"/>
                                </a:lnTo>
                                <a:close/>
                                <a:moveTo>
                                  <a:pt x="6787" y="14"/>
                                </a:moveTo>
                                <a:lnTo>
                                  <a:pt x="6727" y="14"/>
                                </a:lnTo>
                                <a:lnTo>
                                  <a:pt x="6727" y="0"/>
                                </a:lnTo>
                                <a:lnTo>
                                  <a:pt x="6787" y="0"/>
                                </a:lnTo>
                                <a:lnTo>
                                  <a:pt x="6787" y="14"/>
                                </a:lnTo>
                                <a:close/>
                                <a:moveTo>
                                  <a:pt x="6681" y="14"/>
                                </a:moveTo>
                                <a:lnTo>
                                  <a:pt x="6621" y="14"/>
                                </a:lnTo>
                                <a:lnTo>
                                  <a:pt x="6621" y="0"/>
                                </a:lnTo>
                                <a:lnTo>
                                  <a:pt x="6681" y="0"/>
                                </a:lnTo>
                                <a:lnTo>
                                  <a:pt x="6681" y="14"/>
                                </a:lnTo>
                                <a:close/>
                                <a:moveTo>
                                  <a:pt x="6576" y="14"/>
                                </a:moveTo>
                                <a:lnTo>
                                  <a:pt x="6516" y="14"/>
                                </a:lnTo>
                                <a:lnTo>
                                  <a:pt x="6516" y="0"/>
                                </a:lnTo>
                                <a:lnTo>
                                  <a:pt x="6576" y="0"/>
                                </a:lnTo>
                                <a:lnTo>
                                  <a:pt x="6576" y="14"/>
                                </a:lnTo>
                                <a:close/>
                                <a:moveTo>
                                  <a:pt x="6473" y="14"/>
                                </a:moveTo>
                                <a:lnTo>
                                  <a:pt x="6413" y="14"/>
                                </a:lnTo>
                                <a:lnTo>
                                  <a:pt x="6413" y="0"/>
                                </a:lnTo>
                                <a:lnTo>
                                  <a:pt x="6473" y="0"/>
                                </a:lnTo>
                                <a:lnTo>
                                  <a:pt x="6473" y="14"/>
                                </a:lnTo>
                                <a:close/>
                                <a:moveTo>
                                  <a:pt x="6367" y="14"/>
                                </a:moveTo>
                                <a:lnTo>
                                  <a:pt x="6307" y="14"/>
                                </a:lnTo>
                                <a:lnTo>
                                  <a:pt x="6307" y="0"/>
                                </a:lnTo>
                                <a:lnTo>
                                  <a:pt x="6367" y="0"/>
                                </a:lnTo>
                                <a:lnTo>
                                  <a:pt x="6367" y="14"/>
                                </a:lnTo>
                                <a:close/>
                                <a:moveTo>
                                  <a:pt x="6261" y="14"/>
                                </a:moveTo>
                                <a:lnTo>
                                  <a:pt x="6201" y="14"/>
                                </a:lnTo>
                                <a:lnTo>
                                  <a:pt x="6201" y="0"/>
                                </a:lnTo>
                                <a:lnTo>
                                  <a:pt x="6261" y="0"/>
                                </a:lnTo>
                                <a:lnTo>
                                  <a:pt x="6261" y="14"/>
                                </a:lnTo>
                                <a:close/>
                                <a:moveTo>
                                  <a:pt x="6156" y="14"/>
                                </a:moveTo>
                                <a:lnTo>
                                  <a:pt x="6096" y="14"/>
                                </a:lnTo>
                                <a:lnTo>
                                  <a:pt x="6096" y="0"/>
                                </a:lnTo>
                                <a:lnTo>
                                  <a:pt x="6156" y="0"/>
                                </a:lnTo>
                                <a:lnTo>
                                  <a:pt x="6156" y="14"/>
                                </a:lnTo>
                                <a:close/>
                                <a:moveTo>
                                  <a:pt x="6053" y="14"/>
                                </a:moveTo>
                                <a:lnTo>
                                  <a:pt x="5993" y="14"/>
                                </a:lnTo>
                                <a:lnTo>
                                  <a:pt x="5993" y="0"/>
                                </a:lnTo>
                                <a:lnTo>
                                  <a:pt x="6053" y="0"/>
                                </a:lnTo>
                                <a:lnTo>
                                  <a:pt x="6053" y="14"/>
                                </a:lnTo>
                                <a:close/>
                                <a:moveTo>
                                  <a:pt x="5947" y="14"/>
                                </a:moveTo>
                                <a:lnTo>
                                  <a:pt x="5887" y="14"/>
                                </a:lnTo>
                                <a:lnTo>
                                  <a:pt x="5887" y="0"/>
                                </a:lnTo>
                                <a:lnTo>
                                  <a:pt x="5947" y="0"/>
                                </a:lnTo>
                                <a:lnTo>
                                  <a:pt x="5947" y="14"/>
                                </a:lnTo>
                                <a:close/>
                                <a:moveTo>
                                  <a:pt x="5841" y="14"/>
                                </a:moveTo>
                                <a:lnTo>
                                  <a:pt x="5781" y="14"/>
                                </a:lnTo>
                                <a:lnTo>
                                  <a:pt x="5781" y="0"/>
                                </a:lnTo>
                                <a:lnTo>
                                  <a:pt x="5841" y="0"/>
                                </a:lnTo>
                                <a:lnTo>
                                  <a:pt x="5841" y="14"/>
                                </a:lnTo>
                                <a:close/>
                                <a:moveTo>
                                  <a:pt x="5736" y="14"/>
                                </a:moveTo>
                                <a:lnTo>
                                  <a:pt x="5676" y="14"/>
                                </a:lnTo>
                                <a:lnTo>
                                  <a:pt x="5676" y="0"/>
                                </a:lnTo>
                                <a:lnTo>
                                  <a:pt x="5736" y="0"/>
                                </a:lnTo>
                                <a:lnTo>
                                  <a:pt x="5736" y="14"/>
                                </a:lnTo>
                                <a:close/>
                                <a:moveTo>
                                  <a:pt x="5633" y="14"/>
                                </a:moveTo>
                                <a:lnTo>
                                  <a:pt x="5573" y="14"/>
                                </a:lnTo>
                                <a:lnTo>
                                  <a:pt x="5573" y="0"/>
                                </a:lnTo>
                                <a:lnTo>
                                  <a:pt x="5633" y="0"/>
                                </a:lnTo>
                                <a:lnTo>
                                  <a:pt x="5633" y="14"/>
                                </a:lnTo>
                                <a:close/>
                                <a:moveTo>
                                  <a:pt x="5527" y="14"/>
                                </a:moveTo>
                                <a:lnTo>
                                  <a:pt x="5467" y="14"/>
                                </a:lnTo>
                                <a:lnTo>
                                  <a:pt x="5467" y="0"/>
                                </a:lnTo>
                                <a:lnTo>
                                  <a:pt x="5527" y="0"/>
                                </a:lnTo>
                                <a:lnTo>
                                  <a:pt x="5527" y="14"/>
                                </a:lnTo>
                                <a:close/>
                                <a:moveTo>
                                  <a:pt x="5421" y="14"/>
                                </a:moveTo>
                                <a:lnTo>
                                  <a:pt x="5361" y="14"/>
                                </a:lnTo>
                                <a:lnTo>
                                  <a:pt x="5361" y="0"/>
                                </a:lnTo>
                                <a:lnTo>
                                  <a:pt x="5421" y="0"/>
                                </a:lnTo>
                                <a:lnTo>
                                  <a:pt x="5421" y="14"/>
                                </a:lnTo>
                                <a:close/>
                                <a:moveTo>
                                  <a:pt x="5316" y="14"/>
                                </a:moveTo>
                                <a:lnTo>
                                  <a:pt x="5256" y="14"/>
                                </a:lnTo>
                                <a:lnTo>
                                  <a:pt x="5256" y="0"/>
                                </a:lnTo>
                                <a:lnTo>
                                  <a:pt x="5316" y="0"/>
                                </a:lnTo>
                                <a:lnTo>
                                  <a:pt x="5316" y="14"/>
                                </a:lnTo>
                                <a:close/>
                                <a:moveTo>
                                  <a:pt x="5213" y="14"/>
                                </a:moveTo>
                                <a:lnTo>
                                  <a:pt x="5153" y="14"/>
                                </a:lnTo>
                                <a:lnTo>
                                  <a:pt x="5153" y="0"/>
                                </a:lnTo>
                                <a:lnTo>
                                  <a:pt x="5213" y="0"/>
                                </a:lnTo>
                                <a:lnTo>
                                  <a:pt x="5213" y="14"/>
                                </a:lnTo>
                                <a:close/>
                                <a:moveTo>
                                  <a:pt x="5107" y="14"/>
                                </a:moveTo>
                                <a:lnTo>
                                  <a:pt x="5047" y="14"/>
                                </a:lnTo>
                                <a:lnTo>
                                  <a:pt x="5047" y="0"/>
                                </a:lnTo>
                                <a:lnTo>
                                  <a:pt x="5107" y="0"/>
                                </a:lnTo>
                                <a:lnTo>
                                  <a:pt x="5107" y="14"/>
                                </a:lnTo>
                                <a:close/>
                                <a:moveTo>
                                  <a:pt x="5001" y="14"/>
                                </a:moveTo>
                                <a:lnTo>
                                  <a:pt x="4941" y="14"/>
                                </a:lnTo>
                                <a:lnTo>
                                  <a:pt x="4941" y="0"/>
                                </a:lnTo>
                                <a:lnTo>
                                  <a:pt x="5001" y="0"/>
                                </a:lnTo>
                                <a:lnTo>
                                  <a:pt x="5001" y="14"/>
                                </a:lnTo>
                                <a:close/>
                                <a:moveTo>
                                  <a:pt x="4896" y="14"/>
                                </a:moveTo>
                                <a:lnTo>
                                  <a:pt x="4836" y="14"/>
                                </a:lnTo>
                                <a:lnTo>
                                  <a:pt x="4836" y="0"/>
                                </a:lnTo>
                                <a:lnTo>
                                  <a:pt x="4896" y="0"/>
                                </a:lnTo>
                                <a:lnTo>
                                  <a:pt x="4896" y="14"/>
                                </a:lnTo>
                                <a:close/>
                                <a:moveTo>
                                  <a:pt x="4793" y="14"/>
                                </a:moveTo>
                                <a:lnTo>
                                  <a:pt x="4733" y="14"/>
                                </a:lnTo>
                                <a:lnTo>
                                  <a:pt x="4733" y="0"/>
                                </a:lnTo>
                                <a:lnTo>
                                  <a:pt x="4793" y="0"/>
                                </a:lnTo>
                                <a:lnTo>
                                  <a:pt x="4793" y="14"/>
                                </a:lnTo>
                                <a:close/>
                                <a:moveTo>
                                  <a:pt x="4687" y="14"/>
                                </a:moveTo>
                                <a:lnTo>
                                  <a:pt x="4627" y="14"/>
                                </a:lnTo>
                                <a:lnTo>
                                  <a:pt x="4627" y="0"/>
                                </a:lnTo>
                                <a:lnTo>
                                  <a:pt x="4687" y="0"/>
                                </a:lnTo>
                                <a:lnTo>
                                  <a:pt x="4687" y="14"/>
                                </a:lnTo>
                                <a:close/>
                                <a:moveTo>
                                  <a:pt x="4581" y="14"/>
                                </a:moveTo>
                                <a:lnTo>
                                  <a:pt x="4521" y="14"/>
                                </a:lnTo>
                                <a:lnTo>
                                  <a:pt x="4521" y="0"/>
                                </a:lnTo>
                                <a:lnTo>
                                  <a:pt x="4581" y="0"/>
                                </a:lnTo>
                                <a:lnTo>
                                  <a:pt x="4581" y="14"/>
                                </a:lnTo>
                                <a:close/>
                                <a:moveTo>
                                  <a:pt x="4476" y="14"/>
                                </a:moveTo>
                                <a:lnTo>
                                  <a:pt x="4416" y="14"/>
                                </a:lnTo>
                                <a:lnTo>
                                  <a:pt x="4416" y="0"/>
                                </a:lnTo>
                                <a:lnTo>
                                  <a:pt x="4476" y="0"/>
                                </a:lnTo>
                                <a:lnTo>
                                  <a:pt x="4476" y="14"/>
                                </a:lnTo>
                                <a:close/>
                                <a:moveTo>
                                  <a:pt x="4373" y="14"/>
                                </a:moveTo>
                                <a:lnTo>
                                  <a:pt x="4313" y="14"/>
                                </a:lnTo>
                                <a:lnTo>
                                  <a:pt x="4313" y="0"/>
                                </a:lnTo>
                                <a:lnTo>
                                  <a:pt x="4373" y="0"/>
                                </a:lnTo>
                                <a:lnTo>
                                  <a:pt x="4373" y="14"/>
                                </a:lnTo>
                                <a:close/>
                                <a:moveTo>
                                  <a:pt x="4267" y="14"/>
                                </a:moveTo>
                                <a:lnTo>
                                  <a:pt x="4207" y="14"/>
                                </a:lnTo>
                                <a:lnTo>
                                  <a:pt x="4207" y="0"/>
                                </a:lnTo>
                                <a:lnTo>
                                  <a:pt x="4267" y="0"/>
                                </a:lnTo>
                                <a:lnTo>
                                  <a:pt x="4267" y="14"/>
                                </a:lnTo>
                                <a:close/>
                                <a:moveTo>
                                  <a:pt x="4161" y="14"/>
                                </a:moveTo>
                                <a:lnTo>
                                  <a:pt x="4101" y="14"/>
                                </a:lnTo>
                                <a:lnTo>
                                  <a:pt x="4101" y="0"/>
                                </a:lnTo>
                                <a:lnTo>
                                  <a:pt x="4161" y="0"/>
                                </a:lnTo>
                                <a:lnTo>
                                  <a:pt x="4161" y="14"/>
                                </a:lnTo>
                                <a:close/>
                                <a:moveTo>
                                  <a:pt x="4056" y="14"/>
                                </a:moveTo>
                                <a:lnTo>
                                  <a:pt x="3996" y="14"/>
                                </a:lnTo>
                                <a:lnTo>
                                  <a:pt x="3996" y="0"/>
                                </a:lnTo>
                                <a:lnTo>
                                  <a:pt x="4056" y="0"/>
                                </a:lnTo>
                                <a:lnTo>
                                  <a:pt x="4056" y="14"/>
                                </a:lnTo>
                                <a:close/>
                                <a:moveTo>
                                  <a:pt x="3953" y="14"/>
                                </a:moveTo>
                                <a:lnTo>
                                  <a:pt x="3893" y="14"/>
                                </a:lnTo>
                                <a:lnTo>
                                  <a:pt x="3893" y="0"/>
                                </a:lnTo>
                                <a:lnTo>
                                  <a:pt x="3953" y="0"/>
                                </a:lnTo>
                                <a:lnTo>
                                  <a:pt x="3953" y="14"/>
                                </a:lnTo>
                                <a:close/>
                                <a:moveTo>
                                  <a:pt x="3847" y="14"/>
                                </a:moveTo>
                                <a:lnTo>
                                  <a:pt x="3787" y="14"/>
                                </a:lnTo>
                                <a:lnTo>
                                  <a:pt x="3787" y="0"/>
                                </a:lnTo>
                                <a:lnTo>
                                  <a:pt x="3847" y="0"/>
                                </a:lnTo>
                                <a:lnTo>
                                  <a:pt x="3847" y="14"/>
                                </a:lnTo>
                                <a:close/>
                                <a:moveTo>
                                  <a:pt x="3741" y="14"/>
                                </a:moveTo>
                                <a:lnTo>
                                  <a:pt x="3681" y="14"/>
                                </a:lnTo>
                                <a:lnTo>
                                  <a:pt x="3681" y="0"/>
                                </a:lnTo>
                                <a:lnTo>
                                  <a:pt x="3741" y="0"/>
                                </a:lnTo>
                                <a:lnTo>
                                  <a:pt x="3741" y="14"/>
                                </a:lnTo>
                                <a:close/>
                                <a:moveTo>
                                  <a:pt x="3636" y="14"/>
                                </a:moveTo>
                                <a:lnTo>
                                  <a:pt x="3576" y="14"/>
                                </a:lnTo>
                                <a:lnTo>
                                  <a:pt x="3576" y="0"/>
                                </a:lnTo>
                                <a:lnTo>
                                  <a:pt x="3636" y="0"/>
                                </a:lnTo>
                                <a:lnTo>
                                  <a:pt x="3636" y="14"/>
                                </a:lnTo>
                                <a:close/>
                                <a:moveTo>
                                  <a:pt x="3533" y="14"/>
                                </a:moveTo>
                                <a:lnTo>
                                  <a:pt x="3473" y="14"/>
                                </a:lnTo>
                                <a:lnTo>
                                  <a:pt x="3473" y="0"/>
                                </a:lnTo>
                                <a:lnTo>
                                  <a:pt x="3533" y="0"/>
                                </a:lnTo>
                                <a:lnTo>
                                  <a:pt x="3533" y="14"/>
                                </a:lnTo>
                                <a:close/>
                                <a:moveTo>
                                  <a:pt x="3427" y="14"/>
                                </a:moveTo>
                                <a:lnTo>
                                  <a:pt x="3367" y="14"/>
                                </a:lnTo>
                                <a:lnTo>
                                  <a:pt x="3367" y="0"/>
                                </a:lnTo>
                                <a:lnTo>
                                  <a:pt x="3427" y="0"/>
                                </a:lnTo>
                                <a:lnTo>
                                  <a:pt x="3427" y="14"/>
                                </a:lnTo>
                                <a:close/>
                                <a:moveTo>
                                  <a:pt x="3321" y="14"/>
                                </a:moveTo>
                                <a:lnTo>
                                  <a:pt x="3261" y="14"/>
                                </a:lnTo>
                                <a:lnTo>
                                  <a:pt x="3261" y="0"/>
                                </a:lnTo>
                                <a:lnTo>
                                  <a:pt x="3321" y="0"/>
                                </a:lnTo>
                                <a:lnTo>
                                  <a:pt x="3321" y="14"/>
                                </a:lnTo>
                                <a:close/>
                                <a:moveTo>
                                  <a:pt x="3216" y="14"/>
                                </a:moveTo>
                                <a:lnTo>
                                  <a:pt x="3156" y="14"/>
                                </a:lnTo>
                                <a:lnTo>
                                  <a:pt x="3156" y="0"/>
                                </a:lnTo>
                                <a:lnTo>
                                  <a:pt x="3216" y="0"/>
                                </a:lnTo>
                                <a:lnTo>
                                  <a:pt x="3216" y="14"/>
                                </a:lnTo>
                                <a:close/>
                                <a:moveTo>
                                  <a:pt x="3113" y="14"/>
                                </a:moveTo>
                                <a:lnTo>
                                  <a:pt x="3053" y="14"/>
                                </a:lnTo>
                                <a:lnTo>
                                  <a:pt x="3053" y="0"/>
                                </a:lnTo>
                                <a:lnTo>
                                  <a:pt x="3113" y="0"/>
                                </a:lnTo>
                                <a:lnTo>
                                  <a:pt x="3113" y="14"/>
                                </a:lnTo>
                                <a:close/>
                                <a:moveTo>
                                  <a:pt x="3007" y="14"/>
                                </a:moveTo>
                                <a:lnTo>
                                  <a:pt x="2947" y="14"/>
                                </a:lnTo>
                                <a:lnTo>
                                  <a:pt x="2947" y="0"/>
                                </a:lnTo>
                                <a:lnTo>
                                  <a:pt x="3007" y="0"/>
                                </a:lnTo>
                                <a:lnTo>
                                  <a:pt x="3007" y="14"/>
                                </a:lnTo>
                                <a:close/>
                                <a:moveTo>
                                  <a:pt x="2901" y="14"/>
                                </a:moveTo>
                                <a:lnTo>
                                  <a:pt x="2841" y="14"/>
                                </a:lnTo>
                                <a:lnTo>
                                  <a:pt x="2841" y="0"/>
                                </a:lnTo>
                                <a:lnTo>
                                  <a:pt x="2901" y="0"/>
                                </a:lnTo>
                                <a:lnTo>
                                  <a:pt x="2901" y="14"/>
                                </a:lnTo>
                                <a:close/>
                                <a:moveTo>
                                  <a:pt x="2796" y="14"/>
                                </a:moveTo>
                                <a:lnTo>
                                  <a:pt x="2736" y="14"/>
                                </a:lnTo>
                                <a:lnTo>
                                  <a:pt x="2736" y="0"/>
                                </a:lnTo>
                                <a:lnTo>
                                  <a:pt x="2796" y="0"/>
                                </a:lnTo>
                                <a:lnTo>
                                  <a:pt x="2796" y="14"/>
                                </a:lnTo>
                                <a:close/>
                                <a:moveTo>
                                  <a:pt x="2693" y="14"/>
                                </a:moveTo>
                                <a:lnTo>
                                  <a:pt x="2633" y="14"/>
                                </a:lnTo>
                                <a:lnTo>
                                  <a:pt x="2633" y="0"/>
                                </a:lnTo>
                                <a:lnTo>
                                  <a:pt x="2693" y="0"/>
                                </a:lnTo>
                                <a:lnTo>
                                  <a:pt x="2693" y="14"/>
                                </a:lnTo>
                                <a:close/>
                                <a:moveTo>
                                  <a:pt x="2587" y="14"/>
                                </a:moveTo>
                                <a:lnTo>
                                  <a:pt x="2527" y="14"/>
                                </a:lnTo>
                                <a:lnTo>
                                  <a:pt x="2527" y="0"/>
                                </a:lnTo>
                                <a:lnTo>
                                  <a:pt x="2587" y="0"/>
                                </a:lnTo>
                                <a:lnTo>
                                  <a:pt x="2587" y="14"/>
                                </a:lnTo>
                                <a:close/>
                                <a:moveTo>
                                  <a:pt x="2481" y="14"/>
                                </a:moveTo>
                                <a:lnTo>
                                  <a:pt x="2421" y="14"/>
                                </a:lnTo>
                                <a:lnTo>
                                  <a:pt x="2421" y="0"/>
                                </a:lnTo>
                                <a:lnTo>
                                  <a:pt x="2481" y="0"/>
                                </a:lnTo>
                                <a:lnTo>
                                  <a:pt x="2481" y="14"/>
                                </a:lnTo>
                                <a:close/>
                                <a:moveTo>
                                  <a:pt x="2376" y="14"/>
                                </a:moveTo>
                                <a:lnTo>
                                  <a:pt x="2316" y="14"/>
                                </a:lnTo>
                                <a:lnTo>
                                  <a:pt x="2316" y="0"/>
                                </a:lnTo>
                                <a:lnTo>
                                  <a:pt x="2376" y="0"/>
                                </a:lnTo>
                                <a:lnTo>
                                  <a:pt x="2376" y="14"/>
                                </a:lnTo>
                                <a:close/>
                                <a:moveTo>
                                  <a:pt x="2273" y="14"/>
                                </a:moveTo>
                                <a:lnTo>
                                  <a:pt x="2213" y="14"/>
                                </a:lnTo>
                                <a:lnTo>
                                  <a:pt x="2213" y="0"/>
                                </a:lnTo>
                                <a:lnTo>
                                  <a:pt x="2273" y="0"/>
                                </a:lnTo>
                                <a:lnTo>
                                  <a:pt x="2273" y="14"/>
                                </a:lnTo>
                                <a:close/>
                                <a:moveTo>
                                  <a:pt x="2167" y="14"/>
                                </a:moveTo>
                                <a:lnTo>
                                  <a:pt x="2107" y="14"/>
                                </a:lnTo>
                                <a:lnTo>
                                  <a:pt x="2107" y="0"/>
                                </a:lnTo>
                                <a:lnTo>
                                  <a:pt x="2167" y="0"/>
                                </a:lnTo>
                                <a:lnTo>
                                  <a:pt x="2167" y="14"/>
                                </a:lnTo>
                                <a:close/>
                                <a:moveTo>
                                  <a:pt x="2061" y="14"/>
                                </a:moveTo>
                                <a:lnTo>
                                  <a:pt x="2001" y="14"/>
                                </a:lnTo>
                                <a:lnTo>
                                  <a:pt x="2001" y="0"/>
                                </a:lnTo>
                                <a:lnTo>
                                  <a:pt x="2061" y="0"/>
                                </a:lnTo>
                                <a:lnTo>
                                  <a:pt x="2061" y="14"/>
                                </a:lnTo>
                                <a:close/>
                                <a:moveTo>
                                  <a:pt x="1956" y="14"/>
                                </a:moveTo>
                                <a:lnTo>
                                  <a:pt x="1896" y="14"/>
                                </a:lnTo>
                                <a:lnTo>
                                  <a:pt x="1896" y="0"/>
                                </a:lnTo>
                                <a:lnTo>
                                  <a:pt x="1956" y="0"/>
                                </a:lnTo>
                                <a:lnTo>
                                  <a:pt x="1956" y="14"/>
                                </a:lnTo>
                                <a:close/>
                                <a:moveTo>
                                  <a:pt x="1853" y="14"/>
                                </a:moveTo>
                                <a:lnTo>
                                  <a:pt x="1793" y="14"/>
                                </a:lnTo>
                                <a:lnTo>
                                  <a:pt x="1793" y="0"/>
                                </a:lnTo>
                                <a:lnTo>
                                  <a:pt x="1853" y="0"/>
                                </a:lnTo>
                                <a:lnTo>
                                  <a:pt x="1853" y="14"/>
                                </a:lnTo>
                                <a:close/>
                                <a:moveTo>
                                  <a:pt x="1747" y="14"/>
                                </a:moveTo>
                                <a:lnTo>
                                  <a:pt x="1687" y="14"/>
                                </a:lnTo>
                                <a:lnTo>
                                  <a:pt x="1687" y="0"/>
                                </a:lnTo>
                                <a:lnTo>
                                  <a:pt x="1747" y="0"/>
                                </a:lnTo>
                                <a:lnTo>
                                  <a:pt x="1747" y="14"/>
                                </a:lnTo>
                                <a:close/>
                                <a:moveTo>
                                  <a:pt x="1641" y="14"/>
                                </a:moveTo>
                                <a:lnTo>
                                  <a:pt x="1581" y="14"/>
                                </a:lnTo>
                                <a:lnTo>
                                  <a:pt x="1581" y="0"/>
                                </a:lnTo>
                                <a:lnTo>
                                  <a:pt x="1641" y="0"/>
                                </a:lnTo>
                                <a:lnTo>
                                  <a:pt x="1641" y="14"/>
                                </a:lnTo>
                                <a:close/>
                                <a:moveTo>
                                  <a:pt x="1536" y="14"/>
                                </a:moveTo>
                                <a:lnTo>
                                  <a:pt x="1476" y="14"/>
                                </a:lnTo>
                                <a:lnTo>
                                  <a:pt x="1476" y="0"/>
                                </a:lnTo>
                                <a:lnTo>
                                  <a:pt x="1536" y="0"/>
                                </a:lnTo>
                                <a:lnTo>
                                  <a:pt x="1536" y="14"/>
                                </a:lnTo>
                                <a:close/>
                                <a:moveTo>
                                  <a:pt x="1433" y="14"/>
                                </a:moveTo>
                                <a:lnTo>
                                  <a:pt x="1373" y="14"/>
                                </a:lnTo>
                                <a:lnTo>
                                  <a:pt x="1373" y="0"/>
                                </a:lnTo>
                                <a:lnTo>
                                  <a:pt x="1433" y="0"/>
                                </a:lnTo>
                                <a:lnTo>
                                  <a:pt x="1433" y="14"/>
                                </a:lnTo>
                                <a:close/>
                                <a:moveTo>
                                  <a:pt x="1327" y="14"/>
                                </a:moveTo>
                                <a:lnTo>
                                  <a:pt x="1267" y="14"/>
                                </a:lnTo>
                                <a:lnTo>
                                  <a:pt x="1267" y="0"/>
                                </a:lnTo>
                                <a:lnTo>
                                  <a:pt x="1327" y="0"/>
                                </a:lnTo>
                                <a:lnTo>
                                  <a:pt x="1327" y="14"/>
                                </a:lnTo>
                                <a:close/>
                                <a:moveTo>
                                  <a:pt x="1221" y="14"/>
                                </a:moveTo>
                                <a:lnTo>
                                  <a:pt x="1161" y="14"/>
                                </a:lnTo>
                                <a:lnTo>
                                  <a:pt x="1161" y="0"/>
                                </a:lnTo>
                                <a:lnTo>
                                  <a:pt x="1221" y="0"/>
                                </a:lnTo>
                                <a:lnTo>
                                  <a:pt x="1221" y="14"/>
                                </a:lnTo>
                                <a:close/>
                                <a:moveTo>
                                  <a:pt x="1116" y="14"/>
                                </a:moveTo>
                                <a:lnTo>
                                  <a:pt x="1056" y="14"/>
                                </a:lnTo>
                                <a:lnTo>
                                  <a:pt x="1056" y="0"/>
                                </a:lnTo>
                                <a:lnTo>
                                  <a:pt x="1116" y="0"/>
                                </a:lnTo>
                                <a:lnTo>
                                  <a:pt x="1116" y="14"/>
                                </a:lnTo>
                                <a:close/>
                                <a:moveTo>
                                  <a:pt x="1013" y="14"/>
                                </a:moveTo>
                                <a:lnTo>
                                  <a:pt x="953" y="14"/>
                                </a:lnTo>
                                <a:lnTo>
                                  <a:pt x="953" y="0"/>
                                </a:lnTo>
                                <a:lnTo>
                                  <a:pt x="1013" y="0"/>
                                </a:lnTo>
                                <a:lnTo>
                                  <a:pt x="1013" y="14"/>
                                </a:lnTo>
                                <a:close/>
                                <a:moveTo>
                                  <a:pt x="907" y="14"/>
                                </a:moveTo>
                                <a:lnTo>
                                  <a:pt x="847" y="14"/>
                                </a:lnTo>
                                <a:lnTo>
                                  <a:pt x="847" y="0"/>
                                </a:lnTo>
                                <a:lnTo>
                                  <a:pt x="907" y="0"/>
                                </a:lnTo>
                                <a:lnTo>
                                  <a:pt x="907" y="14"/>
                                </a:lnTo>
                                <a:close/>
                                <a:moveTo>
                                  <a:pt x="801" y="14"/>
                                </a:moveTo>
                                <a:lnTo>
                                  <a:pt x="741" y="14"/>
                                </a:lnTo>
                                <a:lnTo>
                                  <a:pt x="741" y="0"/>
                                </a:lnTo>
                                <a:lnTo>
                                  <a:pt x="801" y="0"/>
                                </a:lnTo>
                                <a:lnTo>
                                  <a:pt x="801" y="14"/>
                                </a:lnTo>
                                <a:close/>
                                <a:moveTo>
                                  <a:pt x="696" y="14"/>
                                </a:moveTo>
                                <a:lnTo>
                                  <a:pt x="636" y="14"/>
                                </a:lnTo>
                                <a:lnTo>
                                  <a:pt x="636" y="0"/>
                                </a:lnTo>
                                <a:lnTo>
                                  <a:pt x="696" y="0"/>
                                </a:lnTo>
                                <a:lnTo>
                                  <a:pt x="696" y="14"/>
                                </a:lnTo>
                                <a:close/>
                                <a:moveTo>
                                  <a:pt x="593" y="14"/>
                                </a:moveTo>
                                <a:lnTo>
                                  <a:pt x="533" y="14"/>
                                </a:lnTo>
                                <a:lnTo>
                                  <a:pt x="533" y="0"/>
                                </a:lnTo>
                                <a:lnTo>
                                  <a:pt x="593" y="0"/>
                                </a:lnTo>
                                <a:lnTo>
                                  <a:pt x="593" y="14"/>
                                </a:lnTo>
                                <a:close/>
                                <a:moveTo>
                                  <a:pt x="487" y="14"/>
                                </a:moveTo>
                                <a:lnTo>
                                  <a:pt x="427" y="14"/>
                                </a:lnTo>
                                <a:lnTo>
                                  <a:pt x="427" y="0"/>
                                </a:lnTo>
                                <a:lnTo>
                                  <a:pt x="487" y="0"/>
                                </a:lnTo>
                                <a:lnTo>
                                  <a:pt x="487" y="14"/>
                                </a:lnTo>
                                <a:close/>
                                <a:moveTo>
                                  <a:pt x="381" y="14"/>
                                </a:moveTo>
                                <a:lnTo>
                                  <a:pt x="321" y="14"/>
                                </a:lnTo>
                                <a:lnTo>
                                  <a:pt x="321" y="0"/>
                                </a:lnTo>
                                <a:lnTo>
                                  <a:pt x="381" y="0"/>
                                </a:lnTo>
                                <a:lnTo>
                                  <a:pt x="381" y="14"/>
                                </a:lnTo>
                                <a:close/>
                                <a:moveTo>
                                  <a:pt x="276" y="14"/>
                                </a:moveTo>
                                <a:lnTo>
                                  <a:pt x="216" y="14"/>
                                </a:lnTo>
                                <a:lnTo>
                                  <a:pt x="216" y="0"/>
                                </a:lnTo>
                                <a:lnTo>
                                  <a:pt x="276" y="0"/>
                                </a:lnTo>
                                <a:lnTo>
                                  <a:pt x="276" y="14"/>
                                </a:lnTo>
                                <a:close/>
                                <a:moveTo>
                                  <a:pt x="173" y="14"/>
                                </a:moveTo>
                                <a:lnTo>
                                  <a:pt x="113" y="14"/>
                                </a:lnTo>
                                <a:lnTo>
                                  <a:pt x="113" y="0"/>
                                </a:lnTo>
                                <a:lnTo>
                                  <a:pt x="173" y="0"/>
                                </a:lnTo>
                                <a:lnTo>
                                  <a:pt x="173" y="14"/>
                                </a:lnTo>
                                <a:close/>
                                <a:moveTo>
                                  <a:pt x="67" y="14"/>
                                </a:moveTo>
                                <a:lnTo>
                                  <a:pt x="7" y="14"/>
                                </a:lnTo>
                                <a:lnTo>
                                  <a:pt x="7" y="7"/>
                                </a:ln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14"/>
                                </a:lnTo>
                                <a:close/>
                                <a:moveTo>
                                  <a:pt x="14" y="113"/>
                                </a:moveTo>
                                <a:lnTo>
                                  <a:pt x="0" y="113"/>
                                </a:lnTo>
                                <a:lnTo>
                                  <a:pt x="0" y="53"/>
                                </a:lnTo>
                                <a:lnTo>
                                  <a:pt x="14" y="53"/>
                                </a:lnTo>
                                <a:lnTo>
                                  <a:pt x="14" y="113"/>
                                </a:lnTo>
                                <a:close/>
                                <a:moveTo>
                                  <a:pt x="14" y="218"/>
                                </a:moveTo>
                                <a:lnTo>
                                  <a:pt x="0" y="218"/>
                                </a:lnTo>
                                <a:lnTo>
                                  <a:pt x="0" y="158"/>
                                </a:lnTo>
                                <a:lnTo>
                                  <a:pt x="14" y="158"/>
                                </a:lnTo>
                                <a:lnTo>
                                  <a:pt x="14" y="218"/>
                                </a:lnTo>
                                <a:close/>
                                <a:moveTo>
                                  <a:pt x="14" y="324"/>
                                </a:moveTo>
                                <a:lnTo>
                                  <a:pt x="0" y="324"/>
                                </a:lnTo>
                                <a:lnTo>
                                  <a:pt x="0" y="264"/>
                                </a:lnTo>
                                <a:lnTo>
                                  <a:pt x="14" y="264"/>
                                </a:lnTo>
                                <a:lnTo>
                                  <a:pt x="14" y="324"/>
                                </a:lnTo>
                                <a:close/>
                                <a:moveTo>
                                  <a:pt x="14" y="427"/>
                                </a:moveTo>
                                <a:lnTo>
                                  <a:pt x="0" y="427"/>
                                </a:lnTo>
                                <a:lnTo>
                                  <a:pt x="0" y="367"/>
                                </a:lnTo>
                                <a:lnTo>
                                  <a:pt x="14" y="367"/>
                                </a:lnTo>
                                <a:lnTo>
                                  <a:pt x="14" y="427"/>
                                </a:lnTo>
                                <a:close/>
                                <a:moveTo>
                                  <a:pt x="67" y="480"/>
                                </a:moveTo>
                                <a:lnTo>
                                  <a:pt x="7" y="480"/>
                                </a:lnTo>
                                <a:lnTo>
                                  <a:pt x="7" y="466"/>
                                </a:lnTo>
                                <a:lnTo>
                                  <a:pt x="67" y="466"/>
                                </a:lnTo>
                                <a:lnTo>
                                  <a:pt x="67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Text Box 870"/>
                        <wps:cNvSpPr txBox="1">
                          <a:spLocks/>
                        </wps:cNvSpPr>
                        <wps:spPr bwMode="auto">
                          <a:xfrm>
                            <a:off x="2152" y="303"/>
                            <a:ext cx="7949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45E7" w:rsidRDefault="00A545E7" w:rsidP="00A545E7">
                              <w:pPr>
                                <w:spacing w:before="88"/>
                                <w:ind w:left="158"/>
                              </w:pPr>
                              <w:r>
                                <w:t>$ kubectl create -f cm-pod.yaml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A363DC" id="Group 869" o:spid="_x0000_s1041" style="position:absolute;margin-left:107.65pt;margin-top:15.15pt;width:397.45pt;height:24pt;z-index:-251648000;mso-wrap-distance-left:0;mso-wrap-distance-right:0;mso-position-horizontal-relative:page;mso-position-vertical-relative:text" coordorigin="2153,303" coordsize="7949,4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">
                <v:shape id="AutoShape 871" o:spid="_x0000_s1042" style="position:absolute;left:2152;top:303;width:7949;height:480;visibility:visible;mso-wrap-style:square;v-text-anchor:top" coordsize="7949,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" path="m173,480r-60,l113,466r60,l173,480xm276,480r-60,l216,466r60,l276,480xm381,480r-60,l321,466r60,l381,480xm487,480r-60,l427,466r60,l487,480xm593,480r-60,l533,466r60,l593,480xm698,480r-60,l638,466r60,l698,480xm801,480r-60,l741,466r60,l801,480xm907,480r-60,l847,466r60,l907,480xm1013,480r-60,l953,466r60,l1013,480xm1118,480r-60,l1058,466r60,l1118,480xm1221,480r-60,l1161,466r60,l1221,480xm1327,480r-60,l1267,466r60,l1327,480xm1433,480r-60,l1373,466r60,l1433,480xm1538,480r-60,l1478,466r60,l1538,480xm1641,480r-60,l1581,466r60,l1641,480xm1747,480r-60,l1687,466r60,l1747,480xm1853,480r-60,l1793,466r60,l1853,480xm1956,480r-60,l1896,466r60,l1956,480xm2061,480r-60,l2001,466r60,l2061,480xm2167,480r-60,l2107,466r60,l2167,480xm2273,480r-60,l2213,466r60,l2273,480xm2378,480r-60,l2318,466r60,l2378,480xm2481,480r-60,l2421,466r60,l2481,480xm2587,480r-60,l2527,466r60,l2587,480xm2693,480r-60,l2633,466r60,l2693,480xm2798,480r-60,l2738,466r60,l2798,480xm2901,480r-60,l2841,466r60,l2901,480xm3007,480r-60,l2947,466r60,l3007,480xm3113,480r-60,l3053,466r60,l3113,480xm3218,480r-60,l3158,466r60,l3218,480xm3321,480r-60,l3261,466r60,l3321,480xm3427,480r-60,l3367,466r60,l3427,480xm3533,480r-60,l3473,466r60,l3533,480xm3638,480r-60,l3578,466r60,l3638,480xm3741,480r-60,l3681,466r60,l3741,480xm3847,480r-60,l3787,466r60,l3847,480xm3953,480r-60,l3893,466r60,l3953,480xm4058,480r-60,l3998,466r60,l4058,480xm4161,480r-60,l4101,466r60,l4161,480xm4267,480r-60,l4207,466r60,l4267,480xm4373,480r-60,l4313,466r60,l4373,480xm4478,480r-60,l4418,466r60,l4478,480xm4581,480r-60,l4521,466r60,l4581,480xm4687,480r-60,l4627,466r60,l4687,480xm4793,480r-60,l4733,466r60,l4793,480xm4898,480r-60,l4838,466r60,l4898,480xm5001,480r-60,l4941,466r60,l5001,480xm5107,480r-60,l5047,466r60,l5107,480xm5213,480r-60,l5153,466r60,l5213,480xm5318,480r-60,l5258,466r60,l5318,480xm5421,480r-60,l5361,466r60,l5421,480xm5527,480r-60,l5467,466r60,l5527,480xm5633,480r-60,l5573,466r60,l5633,480xm5738,480r-60,l5678,466r60,l5738,480xm5841,480r-60,l5781,466r60,l5841,480xm5947,480r-60,l5887,466r60,l5947,480xm6053,480r-60,l5993,466r60,l6053,480xm6158,480r-60,l6098,466r60,l6158,480xm6261,480r-60,l6201,466r60,l6261,480xm6367,480r-60,l6307,466r60,l6367,480xm6473,480r-60,l6413,466r60,l6473,480xm6578,480r-60,l6518,466r60,l6578,480xm6681,480r-60,l6621,466r60,l6681,480xm6787,480r-60,l6727,466r60,l6787,480xm6893,480r-60,l6833,466r60,l6893,480xm6998,480r-60,l6938,466r60,l6998,480xm7101,480r-60,l7041,466r60,l7101,480xm7207,480r-60,l7147,466r60,l7207,480xm7313,480r-60,l7253,466r60,l7313,480xm7418,480r-60,l7358,466r60,l7418,480xm7521,480r-60,l7461,466r60,l7521,480xm7627,480r-60,l7567,466r60,l7627,480xm7733,480r-60,l7673,466r60,l7733,480xm7838,480r-60,l7778,466r60,l7838,480xm7949,480r-68,l7881,466r60,l7941,473r8,l7949,480xm7949,427r-15,l7934,367r15,l7949,427xm7949,322r-15,l7934,262r15,l7949,322xm7949,218r-15,l7934,158r15,l7949,218xm7949,113r-15,l7934,53r15,l7949,113xm7941,14r-60,l7881,r60,l7941,14xm7836,14r-60,l7776,r60,l7836,14xm7733,14r-60,l7673,r60,l7733,14xm7627,14r-60,l7567,r60,l7627,14xm7521,14r-60,l7461,r60,l7521,14xm7416,14r-60,l7356,r60,l7416,14xm7313,14r-60,l7253,r60,l7313,14xm7207,14r-60,l7147,r60,l7207,14xm7101,14r-60,l7041,r60,l7101,14xm6996,14r-60,l6936,r60,l6996,14xm6893,14r-60,l6833,r60,l6893,14xm6787,14r-60,l6727,r60,l6787,14xm6681,14r-60,l6621,r60,l6681,14xm6576,14r-60,l6516,r60,l6576,14xm6473,14r-60,l6413,r60,l6473,14xm6367,14r-60,l6307,r60,l6367,14xm6261,14r-60,l6201,r60,l6261,14xm6156,14r-60,l6096,r60,l6156,14xm6053,14r-60,l5993,r60,l6053,14xm5947,14r-60,l5887,r60,l5947,14xm5841,14r-60,l5781,r60,l5841,14xm5736,14r-60,l5676,r60,l5736,14xm5633,14r-60,l5573,r60,l5633,14xm5527,14r-60,l5467,r60,l5527,14xm5421,14r-60,l5361,r60,l5421,14xm5316,14r-60,l5256,r60,l5316,14xm5213,14r-60,l5153,r60,l5213,14xm5107,14r-60,l5047,r60,l5107,14xm5001,14r-60,l4941,r60,l5001,14xm4896,14r-60,l4836,r60,l4896,14xm4793,14r-60,l4733,r60,l4793,14xm4687,14r-60,l4627,r60,l4687,14xm4581,14r-60,l4521,r60,l4581,14xm4476,14r-60,l4416,r60,l4476,14xm4373,14r-60,l4313,r60,l4373,14xm4267,14r-60,l4207,r60,l4267,14xm4161,14r-60,l4101,r60,l4161,14xm4056,14r-60,l3996,r60,l4056,14xm3953,14r-60,l3893,r60,l3953,14xm3847,14r-60,l3787,r60,l3847,14xm3741,14r-60,l3681,r60,l3741,14xm3636,14r-60,l3576,r60,l3636,14xm3533,14r-60,l3473,r60,l3533,14xm3427,14r-60,l3367,r60,l3427,14xm3321,14r-60,l3261,r60,l3321,14xm3216,14r-60,l3156,r60,l3216,14xm3113,14r-60,l3053,r60,l3113,14xm3007,14r-60,l2947,r60,l3007,14xm2901,14r-60,l2841,r60,l2901,14xm2796,14r-60,l2736,r60,l2796,14xm2693,14r-60,l2633,r60,l2693,14xm2587,14r-60,l2527,r60,l2587,14xm2481,14r-60,l2421,r60,l2481,14xm2376,14r-60,l2316,r60,l2376,14xm2273,14r-60,l2213,r60,l2273,14xm2167,14r-60,l2107,r60,l2167,14xm2061,14r-60,l2001,r60,l2061,14xm1956,14r-60,l1896,r60,l1956,14xm1853,14r-60,l1793,r60,l1853,14xm1747,14r-60,l1687,r60,l1747,14xm1641,14r-60,l1581,r60,l1641,14xm1536,14r-60,l1476,r60,l1536,14xm1433,14r-60,l1373,r60,l1433,14xm1327,14r-60,l1267,r60,l1327,14xm1221,14r-60,l1161,r60,l1221,14xm1116,14r-60,l1056,r60,l1116,14xm1013,14r-60,l953,r60,l1013,14xm907,14r-60,l847,r60,l907,14xm801,14r-60,l741,r60,l801,14xm696,14r-60,l636,r60,l696,14xm593,14r-60,l533,r60,l593,14xm487,14r-60,l427,r60,l487,14xm381,14r-60,l321,r60,l381,14xm276,14r-60,l216,r60,l276,14xm173,14r-60,l113,r60,l173,14xm67,14l7,14,7,7,,7,,,67,r,14xm14,113l,113,,53r14,l14,113xm14,218l,218,,158r14,l14,218xm14,324l,324,,264r14,l14,324xm14,427l,427,,367r14,l14,427xm67,480r-60,l7,466r60,l67,480xe" fillcolor="black" stroked="f">
                  <v:path arrowok="t" o:connecttype="custom" o:connectlocs="321,769;698,783;907,769;1161,783;1433,783;1687,769;2061,783;2273,769;2527,783;2798,783;3053,769;3427,783;3638,769;3893,783;4161,783;4418,769;4793,783;5001,769;5258,783;5527,783;5781,769;6158,783;6367,769;6621,783;6893,783;7147,769;7521,783;7733,769;7949,783;7934,461;7836,317;7627,303;7253,317;7101,317;6727,303;6473,317;6261,303;5887,317;5736,317;5361,303;5107,317;4896,303;4521,317;4373,317;3996,303;3741,317;3533,303;3156,317;3007,317;2633,303;2376,317;2167,303;1793,317;1641,317;1267,303;1013,317;801,303;427,317;276,317;14,416;14,567" o:connectangles="0,0,0,0,0,0,0,0,0,0,0,0,0,0,0,0,0,0,0,0,0,0,0,0,0,0,0,0,0,0,0,0,0,0,0,0,0,0,0,0,0,0,0,0,0,0,0,0,0,0,0,0,0,0,0,0,0,0,0,0,0"/>
                </v:shape>
                <v:shape id="Text Box 870" o:spid="_x0000_s1043" type="#_x0000_t202" style="position:absolute;left:2152;top:303;width:7949;height:4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545E7" w:rsidRDefault="00A545E7" w:rsidP="00A545E7">
                        <w:pPr>
                          <w:spacing w:before="88"/>
                          <w:ind w:left="158"/>
                        </w:pPr>
                        <w:r>
                          <w:t>$ kubectl create -f cm-pod.yaml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74350987" wp14:editId="31BB8471">
                <wp:simplePos x="0" y="0"/>
                <wp:positionH relativeFrom="page">
                  <wp:posOffset>1380490</wp:posOffset>
                </wp:positionH>
                <wp:positionV relativeFrom="paragraph">
                  <wp:posOffset>728980</wp:posOffset>
                </wp:positionV>
                <wp:extent cx="5032375" cy="524510"/>
                <wp:effectExtent l="0" t="0" r="0" b="0"/>
                <wp:wrapTopAndBottom/>
                <wp:docPr id="946" name="Group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2375" cy="524510"/>
                          <a:chOff x="2174" y="1148"/>
                          <a:chExt cx="7925" cy="826"/>
                        </a:xfrm>
                      </wpg:grpSpPr>
                      <pic:pic xmlns:pic="http://schemas.openxmlformats.org/drawingml/2006/picture">
                        <pic:nvPicPr>
                          <pic:cNvPr id="947" name="Picture 868"/>
                          <pic:cNvPicPr>
                            <a:picLocks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1162"/>
                            <a:ext cx="7063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8" name="Freeform 867"/>
                        <wps:cNvSpPr>
                          <a:spLocks/>
                        </wps:cNvSpPr>
                        <wps:spPr bwMode="auto">
                          <a:xfrm>
                            <a:off x="2174" y="1148"/>
                            <a:ext cx="7925" cy="826"/>
                          </a:xfrm>
                          <a:custGeom>
                            <a:avLst/>
                            <a:gdLst>
                              <a:gd name="T0" fmla="+- 0 10099 2174"/>
                              <a:gd name="T1" fmla="*/ T0 w 7925"/>
                              <a:gd name="T2" fmla="+- 0 1148 1148"/>
                              <a:gd name="T3" fmla="*/ 1148 h 826"/>
                              <a:gd name="T4" fmla="+- 0 10085 2174"/>
                              <a:gd name="T5" fmla="*/ T4 w 7925"/>
                              <a:gd name="T6" fmla="+- 0 1148 1148"/>
                              <a:gd name="T7" fmla="*/ 1148 h 826"/>
                              <a:gd name="T8" fmla="+- 0 10085 2174"/>
                              <a:gd name="T9" fmla="*/ T8 w 7925"/>
                              <a:gd name="T10" fmla="+- 0 1164 1148"/>
                              <a:gd name="T11" fmla="*/ 1164 h 826"/>
                              <a:gd name="T12" fmla="+- 0 10085 2174"/>
                              <a:gd name="T13" fmla="*/ T12 w 7925"/>
                              <a:gd name="T14" fmla="+- 0 1958 1148"/>
                              <a:gd name="T15" fmla="*/ 1958 h 826"/>
                              <a:gd name="T16" fmla="+- 0 2191 2174"/>
                              <a:gd name="T17" fmla="*/ T16 w 7925"/>
                              <a:gd name="T18" fmla="+- 0 1958 1148"/>
                              <a:gd name="T19" fmla="*/ 1958 h 826"/>
                              <a:gd name="T20" fmla="+- 0 2191 2174"/>
                              <a:gd name="T21" fmla="*/ T20 w 7925"/>
                              <a:gd name="T22" fmla="+- 0 1959 1148"/>
                              <a:gd name="T23" fmla="*/ 1959 h 826"/>
                              <a:gd name="T24" fmla="+- 0 2182 2174"/>
                              <a:gd name="T25" fmla="*/ T24 w 7925"/>
                              <a:gd name="T26" fmla="+- 0 1959 1148"/>
                              <a:gd name="T27" fmla="*/ 1959 h 826"/>
                              <a:gd name="T28" fmla="+- 0 2182 2174"/>
                              <a:gd name="T29" fmla="*/ T28 w 7925"/>
                              <a:gd name="T30" fmla="+- 0 1958 1148"/>
                              <a:gd name="T31" fmla="*/ 1958 h 826"/>
                              <a:gd name="T32" fmla="+- 0 2191 2174"/>
                              <a:gd name="T33" fmla="*/ T32 w 7925"/>
                              <a:gd name="T34" fmla="+- 0 1958 1148"/>
                              <a:gd name="T35" fmla="*/ 1958 h 826"/>
                              <a:gd name="T36" fmla="+- 0 2191 2174"/>
                              <a:gd name="T37" fmla="*/ T36 w 7925"/>
                              <a:gd name="T38" fmla="+- 0 1164 1148"/>
                              <a:gd name="T39" fmla="*/ 1164 h 826"/>
                              <a:gd name="T40" fmla="+- 0 10085 2174"/>
                              <a:gd name="T41" fmla="*/ T40 w 7925"/>
                              <a:gd name="T42" fmla="+- 0 1164 1148"/>
                              <a:gd name="T43" fmla="*/ 1164 h 826"/>
                              <a:gd name="T44" fmla="+- 0 10085 2174"/>
                              <a:gd name="T45" fmla="*/ T44 w 7925"/>
                              <a:gd name="T46" fmla="+- 0 1148 1148"/>
                              <a:gd name="T47" fmla="*/ 1148 h 826"/>
                              <a:gd name="T48" fmla="+- 0 2174 2174"/>
                              <a:gd name="T49" fmla="*/ T48 w 7925"/>
                              <a:gd name="T50" fmla="+- 0 1148 1148"/>
                              <a:gd name="T51" fmla="*/ 1148 h 826"/>
                              <a:gd name="T52" fmla="+- 0 2174 2174"/>
                              <a:gd name="T53" fmla="*/ T52 w 7925"/>
                              <a:gd name="T54" fmla="+- 0 1164 1148"/>
                              <a:gd name="T55" fmla="*/ 1164 h 826"/>
                              <a:gd name="T56" fmla="+- 0 2174 2174"/>
                              <a:gd name="T57" fmla="*/ T56 w 7925"/>
                              <a:gd name="T58" fmla="+- 0 1958 1148"/>
                              <a:gd name="T59" fmla="*/ 1958 h 826"/>
                              <a:gd name="T60" fmla="+- 0 2174 2174"/>
                              <a:gd name="T61" fmla="*/ T60 w 7925"/>
                              <a:gd name="T62" fmla="+- 0 1966 1148"/>
                              <a:gd name="T63" fmla="*/ 1966 h 826"/>
                              <a:gd name="T64" fmla="+- 0 2174 2174"/>
                              <a:gd name="T65" fmla="*/ T64 w 7925"/>
                              <a:gd name="T66" fmla="+- 0 1974 1148"/>
                              <a:gd name="T67" fmla="*/ 1974 h 826"/>
                              <a:gd name="T68" fmla="+- 0 10099 2174"/>
                              <a:gd name="T69" fmla="*/ T68 w 7925"/>
                              <a:gd name="T70" fmla="+- 0 1974 1148"/>
                              <a:gd name="T71" fmla="*/ 1974 h 826"/>
                              <a:gd name="T72" fmla="+- 0 10099 2174"/>
                              <a:gd name="T73" fmla="*/ T72 w 7925"/>
                              <a:gd name="T74" fmla="+- 0 1966 1148"/>
                              <a:gd name="T75" fmla="*/ 1966 h 826"/>
                              <a:gd name="T76" fmla="+- 0 10099 2174"/>
                              <a:gd name="T77" fmla="*/ T76 w 7925"/>
                              <a:gd name="T78" fmla="+- 0 1958 1148"/>
                              <a:gd name="T79" fmla="*/ 1958 h 826"/>
                              <a:gd name="T80" fmla="+- 0 10099 2174"/>
                              <a:gd name="T81" fmla="*/ T80 w 7925"/>
                              <a:gd name="T82" fmla="+- 0 1164 1148"/>
                              <a:gd name="T83" fmla="*/ 1164 h 826"/>
                              <a:gd name="T84" fmla="+- 0 10099 2174"/>
                              <a:gd name="T85" fmla="*/ T84 w 7925"/>
                              <a:gd name="T86" fmla="+- 0 1148 1148"/>
                              <a:gd name="T87" fmla="*/ 1148 h 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925" h="826">
                                <a:moveTo>
                                  <a:pt x="7925" y="0"/>
                                </a:moveTo>
                                <a:lnTo>
                                  <a:pt x="7911" y="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810"/>
                                </a:lnTo>
                                <a:lnTo>
                                  <a:pt x="17" y="810"/>
                                </a:lnTo>
                                <a:lnTo>
                                  <a:pt x="17" y="811"/>
                                </a:lnTo>
                                <a:lnTo>
                                  <a:pt x="8" y="811"/>
                                </a:lnTo>
                                <a:lnTo>
                                  <a:pt x="8" y="810"/>
                                </a:lnTo>
                                <a:lnTo>
                                  <a:pt x="17" y="810"/>
                                </a:lnTo>
                                <a:lnTo>
                                  <a:pt x="17" y="16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810"/>
                                </a:lnTo>
                                <a:lnTo>
                                  <a:pt x="0" y="818"/>
                                </a:lnTo>
                                <a:lnTo>
                                  <a:pt x="0" y="826"/>
                                </a:lnTo>
                                <a:lnTo>
                                  <a:pt x="7925" y="826"/>
                                </a:lnTo>
                                <a:lnTo>
                                  <a:pt x="7925" y="818"/>
                                </a:lnTo>
                                <a:lnTo>
                                  <a:pt x="7925" y="810"/>
                                </a:lnTo>
                                <a:lnTo>
                                  <a:pt x="7925" y="16"/>
                                </a:lnTo>
                                <a:lnTo>
                                  <a:pt x="7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95B0DF" id="Group 866" o:spid="_x0000_s1026" style="position:absolute;margin-left:108.7pt;margin-top:57.4pt;width:396.25pt;height:41.3pt;z-index:-251646976;mso-wrap-distance-left:0;mso-wrap-distance-right:0;mso-position-horizontal-relative:page" coordorigin="2174,1148" coordsize="7925,82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">
                <v:shape id="Picture 868" o:spid="_x0000_s1027" type="#_x0000_t75" style="position:absolute;left:2188;top:1162;width:7063;height:8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">
                  <v:imagedata r:id="rId21" o:title=""/>
                  <v:path arrowok="t"/>
                  <o:lock v:ext="edit" aspectratio="f"/>
                </v:shape>
                <v:shape id="Freeform 867" o:spid="_x0000_s1028" style="position:absolute;left:2174;top:1148;width:7925;height:826;visibility:visible;mso-wrap-style:square;v-text-anchor:top" coordsize="7925,8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" path="m7925,r-14,l7911,16r,794l17,810r,1l8,811r,-1l17,810,17,16r7894,l7911,,,,,16,,810r,8l,826r7925,l7925,818r,-8l7925,16r,-16xe" fillcolor="black" stroked="f">
                  <v:path arrowok="t" o:connecttype="custom" o:connectlocs="7925,1148;7911,1148;7911,1164;7911,1958;17,1958;17,1959;8,1959;8,1958;17,1958;17,1164;7911,1164;7911,1148;0,1148;0,1164;0,1958;0,1966;0,1974;7925,1974;7925,1966;7925,1958;7925,1164;7925,1148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A545E7" w:rsidRDefault="00A545E7" w:rsidP="00A545E7">
      <w:pPr>
        <w:pStyle w:val="BodyText0"/>
        <w:spacing w:before="4"/>
      </w:pPr>
    </w:p>
    <w:p w:rsidR="00A545E7" w:rsidRDefault="00A545E7" w:rsidP="00A545E7">
      <w:pPr>
        <w:sectPr w:rsidR="00A545E7">
          <w:pgSz w:w="12240" w:h="15840"/>
          <w:pgMar w:top="960" w:right="620" w:bottom="1000" w:left="900" w:header="762" w:footer="815" w:gutter="0"/>
          <w:cols w:space="720"/>
        </w:sectPr>
      </w:pPr>
    </w:p>
    <w:p w:rsidR="00A545E7" w:rsidRDefault="00A545E7" w:rsidP="00A545E7">
      <w:pPr>
        <w:pStyle w:val="BodyText0"/>
        <w:rPr>
          <w:sz w:val="20"/>
        </w:rPr>
      </w:pPr>
    </w:p>
    <w:p w:rsidR="00A545E7" w:rsidRDefault="00A545E7" w:rsidP="00A545E7">
      <w:pPr>
        <w:pStyle w:val="BodyText0"/>
        <w:spacing w:before="11"/>
        <w:rPr>
          <w:sz w:val="14"/>
        </w:rPr>
      </w:pPr>
    </w:p>
    <w:p w:rsidR="00A545E7" w:rsidRDefault="00A545E7" w:rsidP="00A545E7">
      <w:pPr>
        <w:pStyle w:val="ListParagraph"/>
        <w:widowControl w:val="0"/>
        <w:numPr>
          <w:ilvl w:val="0"/>
          <w:numId w:val="37"/>
        </w:numPr>
        <w:tabs>
          <w:tab w:val="left" w:pos="1261"/>
        </w:tabs>
        <w:autoSpaceDE w:val="0"/>
        <w:autoSpaceDN w:val="0"/>
        <w:spacing w:before="51"/>
        <w:ind w:left="1259" w:right="1002" w:hanging="360"/>
        <w:contextualSpacing w:val="0"/>
        <w:rPr>
          <w:sz w:val="24"/>
        </w:rPr>
      </w:pPr>
      <w:r>
        <w:rPr>
          <w:sz w:val="24"/>
        </w:rPr>
        <w:t>Once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Pod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up,</w:t>
      </w:r>
      <w:r>
        <w:rPr>
          <w:spacing w:val="-4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 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4"/>
          <w:sz w:val="24"/>
        </w:rPr>
        <w:t xml:space="preserve"> </w:t>
      </w:r>
      <w:r>
        <w:rPr>
          <w:sz w:val="24"/>
        </w:rPr>
        <w:t>specified 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ConfigMap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set in the</w:t>
      </w:r>
      <w:r>
        <w:rPr>
          <w:spacing w:val="3"/>
          <w:sz w:val="24"/>
        </w:rPr>
        <w:t xml:space="preserve"> </w:t>
      </w:r>
      <w:r>
        <w:rPr>
          <w:sz w:val="24"/>
        </w:rPr>
        <w:t>container</w:t>
      </w:r>
    </w:p>
    <w:p w:rsidR="00A545E7" w:rsidRDefault="00A545E7" w:rsidP="00A545E7">
      <w:pPr>
        <w:pStyle w:val="BodyText0"/>
        <w:spacing w:before="10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01D4BB65" wp14:editId="5925CB16">
                <wp:simplePos x="0" y="0"/>
                <wp:positionH relativeFrom="page">
                  <wp:posOffset>1367155</wp:posOffset>
                </wp:positionH>
                <wp:positionV relativeFrom="paragraph">
                  <wp:posOffset>194310</wp:posOffset>
                </wp:positionV>
                <wp:extent cx="5047615" cy="315595"/>
                <wp:effectExtent l="12700" t="12700" r="0" b="0"/>
                <wp:wrapTopAndBottom/>
                <wp:docPr id="943" name="Group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7615" cy="315595"/>
                          <a:chOff x="2153" y="306"/>
                          <a:chExt cx="7949" cy="497"/>
                        </a:xfrm>
                      </wpg:grpSpPr>
                      <wps:wsp>
                        <wps:cNvPr id="944" name="AutoShape 865"/>
                        <wps:cNvSpPr>
                          <a:spLocks/>
                        </wps:cNvSpPr>
                        <wps:spPr bwMode="auto">
                          <a:xfrm>
                            <a:off x="2152" y="305"/>
                            <a:ext cx="7949" cy="497"/>
                          </a:xfrm>
                          <a:custGeom>
                            <a:avLst/>
                            <a:gdLst>
                              <a:gd name="T0" fmla="+- 0 2474 2153"/>
                              <a:gd name="T1" fmla="*/ T0 w 7949"/>
                              <a:gd name="T2" fmla="+- 0 786 306"/>
                              <a:gd name="T3" fmla="*/ 786 h 497"/>
                              <a:gd name="T4" fmla="+- 0 2851 2153"/>
                              <a:gd name="T5" fmla="*/ T4 w 7949"/>
                              <a:gd name="T6" fmla="+- 0 803 306"/>
                              <a:gd name="T7" fmla="*/ 803 h 497"/>
                              <a:gd name="T8" fmla="+- 0 3060 2153"/>
                              <a:gd name="T9" fmla="*/ T8 w 7949"/>
                              <a:gd name="T10" fmla="+- 0 786 306"/>
                              <a:gd name="T11" fmla="*/ 786 h 497"/>
                              <a:gd name="T12" fmla="+- 0 3314 2153"/>
                              <a:gd name="T13" fmla="*/ T12 w 7949"/>
                              <a:gd name="T14" fmla="+- 0 803 306"/>
                              <a:gd name="T15" fmla="*/ 803 h 497"/>
                              <a:gd name="T16" fmla="+- 0 3586 2153"/>
                              <a:gd name="T17" fmla="*/ T16 w 7949"/>
                              <a:gd name="T18" fmla="+- 0 803 306"/>
                              <a:gd name="T19" fmla="*/ 803 h 497"/>
                              <a:gd name="T20" fmla="+- 0 3840 2153"/>
                              <a:gd name="T21" fmla="*/ T20 w 7949"/>
                              <a:gd name="T22" fmla="+- 0 786 306"/>
                              <a:gd name="T23" fmla="*/ 786 h 497"/>
                              <a:gd name="T24" fmla="+- 0 4214 2153"/>
                              <a:gd name="T25" fmla="*/ T24 w 7949"/>
                              <a:gd name="T26" fmla="+- 0 803 306"/>
                              <a:gd name="T27" fmla="*/ 803 h 497"/>
                              <a:gd name="T28" fmla="+- 0 4426 2153"/>
                              <a:gd name="T29" fmla="*/ T28 w 7949"/>
                              <a:gd name="T30" fmla="+- 0 786 306"/>
                              <a:gd name="T31" fmla="*/ 786 h 497"/>
                              <a:gd name="T32" fmla="+- 0 4680 2153"/>
                              <a:gd name="T33" fmla="*/ T32 w 7949"/>
                              <a:gd name="T34" fmla="+- 0 803 306"/>
                              <a:gd name="T35" fmla="*/ 803 h 497"/>
                              <a:gd name="T36" fmla="+- 0 4951 2153"/>
                              <a:gd name="T37" fmla="*/ T36 w 7949"/>
                              <a:gd name="T38" fmla="+- 0 803 306"/>
                              <a:gd name="T39" fmla="*/ 803 h 497"/>
                              <a:gd name="T40" fmla="+- 0 5206 2153"/>
                              <a:gd name="T41" fmla="*/ T40 w 7949"/>
                              <a:gd name="T42" fmla="+- 0 786 306"/>
                              <a:gd name="T43" fmla="*/ 786 h 497"/>
                              <a:gd name="T44" fmla="+- 0 5580 2153"/>
                              <a:gd name="T45" fmla="*/ T44 w 7949"/>
                              <a:gd name="T46" fmla="+- 0 803 306"/>
                              <a:gd name="T47" fmla="*/ 803 h 497"/>
                              <a:gd name="T48" fmla="+- 0 5791 2153"/>
                              <a:gd name="T49" fmla="*/ T48 w 7949"/>
                              <a:gd name="T50" fmla="+- 0 786 306"/>
                              <a:gd name="T51" fmla="*/ 786 h 497"/>
                              <a:gd name="T52" fmla="+- 0 6046 2153"/>
                              <a:gd name="T53" fmla="*/ T52 w 7949"/>
                              <a:gd name="T54" fmla="+- 0 803 306"/>
                              <a:gd name="T55" fmla="*/ 803 h 497"/>
                              <a:gd name="T56" fmla="+- 0 6314 2153"/>
                              <a:gd name="T57" fmla="*/ T56 w 7949"/>
                              <a:gd name="T58" fmla="+- 0 803 306"/>
                              <a:gd name="T59" fmla="*/ 803 h 497"/>
                              <a:gd name="T60" fmla="+- 0 6571 2153"/>
                              <a:gd name="T61" fmla="*/ T60 w 7949"/>
                              <a:gd name="T62" fmla="+- 0 786 306"/>
                              <a:gd name="T63" fmla="*/ 786 h 497"/>
                              <a:gd name="T64" fmla="+- 0 6946 2153"/>
                              <a:gd name="T65" fmla="*/ T64 w 7949"/>
                              <a:gd name="T66" fmla="+- 0 803 306"/>
                              <a:gd name="T67" fmla="*/ 803 h 497"/>
                              <a:gd name="T68" fmla="+- 0 7154 2153"/>
                              <a:gd name="T69" fmla="*/ T68 w 7949"/>
                              <a:gd name="T70" fmla="+- 0 786 306"/>
                              <a:gd name="T71" fmla="*/ 786 h 497"/>
                              <a:gd name="T72" fmla="+- 0 7411 2153"/>
                              <a:gd name="T73" fmla="*/ T72 w 7949"/>
                              <a:gd name="T74" fmla="+- 0 803 306"/>
                              <a:gd name="T75" fmla="*/ 803 h 497"/>
                              <a:gd name="T76" fmla="+- 0 7680 2153"/>
                              <a:gd name="T77" fmla="*/ T76 w 7949"/>
                              <a:gd name="T78" fmla="+- 0 803 306"/>
                              <a:gd name="T79" fmla="*/ 803 h 497"/>
                              <a:gd name="T80" fmla="+- 0 7934 2153"/>
                              <a:gd name="T81" fmla="*/ T80 w 7949"/>
                              <a:gd name="T82" fmla="+- 0 786 306"/>
                              <a:gd name="T83" fmla="*/ 786 h 497"/>
                              <a:gd name="T84" fmla="+- 0 8311 2153"/>
                              <a:gd name="T85" fmla="*/ T84 w 7949"/>
                              <a:gd name="T86" fmla="+- 0 803 306"/>
                              <a:gd name="T87" fmla="*/ 803 h 497"/>
                              <a:gd name="T88" fmla="+- 0 8520 2153"/>
                              <a:gd name="T89" fmla="*/ T88 w 7949"/>
                              <a:gd name="T90" fmla="+- 0 786 306"/>
                              <a:gd name="T91" fmla="*/ 786 h 497"/>
                              <a:gd name="T92" fmla="+- 0 8774 2153"/>
                              <a:gd name="T93" fmla="*/ T92 w 7949"/>
                              <a:gd name="T94" fmla="+- 0 803 306"/>
                              <a:gd name="T95" fmla="*/ 803 h 497"/>
                              <a:gd name="T96" fmla="+- 0 9046 2153"/>
                              <a:gd name="T97" fmla="*/ T96 w 7949"/>
                              <a:gd name="T98" fmla="+- 0 803 306"/>
                              <a:gd name="T99" fmla="*/ 803 h 497"/>
                              <a:gd name="T100" fmla="+- 0 9300 2153"/>
                              <a:gd name="T101" fmla="*/ T100 w 7949"/>
                              <a:gd name="T102" fmla="+- 0 786 306"/>
                              <a:gd name="T103" fmla="*/ 786 h 497"/>
                              <a:gd name="T104" fmla="+- 0 9674 2153"/>
                              <a:gd name="T105" fmla="*/ T104 w 7949"/>
                              <a:gd name="T106" fmla="+- 0 803 306"/>
                              <a:gd name="T107" fmla="*/ 803 h 497"/>
                              <a:gd name="T108" fmla="+- 0 9886 2153"/>
                              <a:gd name="T109" fmla="*/ T108 w 7949"/>
                              <a:gd name="T110" fmla="+- 0 786 306"/>
                              <a:gd name="T111" fmla="*/ 786 h 497"/>
                              <a:gd name="T112" fmla="+- 0 10102 2153"/>
                              <a:gd name="T113" fmla="*/ T112 w 7949"/>
                              <a:gd name="T114" fmla="+- 0 803 306"/>
                              <a:gd name="T115" fmla="*/ 803 h 497"/>
                              <a:gd name="T116" fmla="+- 0 10087 2153"/>
                              <a:gd name="T117" fmla="*/ T116 w 7949"/>
                              <a:gd name="T118" fmla="+- 0 479 306"/>
                              <a:gd name="T119" fmla="*/ 479 h 497"/>
                              <a:gd name="T120" fmla="+- 0 10102 2153"/>
                              <a:gd name="T121" fmla="*/ T120 w 7949"/>
                              <a:gd name="T122" fmla="+- 0 306 306"/>
                              <a:gd name="T123" fmla="*/ 306 h 497"/>
                              <a:gd name="T124" fmla="+- 0 9734 2153"/>
                              <a:gd name="T125" fmla="*/ T124 w 7949"/>
                              <a:gd name="T126" fmla="+- 0 323 306"/>
                              <a:gd name="T127" fmla="*/ 323 h 497"/>
                              <a:gd name="T128" fmla="+- 0 9586 2153"/>
                              <a:gd name="T129" fmla="*/ T128 w 7949"/>
                              <a:gd name="T130" fmla="+- 0 323 306"/>
                              <a:gd name="T131" fmla="*/ 323 h 497"/>
                              <a:gd name="T132" fmla="+- 0 9209 2153"/>
                              <a:gd name="T133" fmla="*/ T132 w 7949"/>
                              <a:gd name="T134" fmla="+- 0 306 306"/>
                              <a:gd name="T135" fmla="*/ 306 h 497"/>
                              <a:gd name="T136" fmla="+- 0 8954 2153"/>
                              <a:gd name="T137" fmla="*/ T136 w 7949"/>
                              <a:gd name="T138" fmla="+- 0 323 306"/>
                              <a:gd name="T139" fmla="*/ 323 h 497"/>
                              <a:gd name="T140" fmla="+- 0 8746 2153"/>
                              <a:gd name="T141" fmla="*/ T140 w 7949"/>
                              <a:gd name="T142" fmla="+- 0 306 306"/>
                              <a:gd name="T143" fmla="*/ 306 h 497"/>
                              <a:gd name="T144" fmla="+- 0 8369 2153"/>
                              <a:gd name="T145" fmla="*/ T144 w 7949"/>
                              <a:gd name="T146" fmla="+- 0 323 306"/>
                              <a:gd name="T147" fmla="*/ 323 h 497"/>
                              <a:gd name="T148" fmla="+- 0 8220 2153"/>
                              <a:gd name="T149" fmla="*/ T148 w 7949"/>
                              <a:gd name="T150" fmla="+- 0 323 306"/>
                              <a:gd name="T151" fmla="*/ 323 h 497"/>
                              <a:gd name="T152" fmla="+- 0 7846 2153"/>
                              <a:gd name="T153" fmla="*/ T152 w 7949"/>
                              <a:gd name="T154" fmla="+- 0 306 306"/>
                              <a:gd name="T155" fmla="*/ 306 h 497"/>
                              <a:gd name="T156" fmla="+- 0 7589 2153"/>
                              <a:gd name="T157" fmla="*/ T156 w 7949"/>
                              <a:gd name="T158" fmla="+- 0 323 306"/>
                              <a:gd name="T159" fmla="*/ 323 h 497"/>
                              <a:gd name="T160" fmla="+- 0 7380 2153"/>
                              <a:gd name="T161" fmla="*/ T160 w 7949"/>
                              <a:gd name="T162" fmla="+- 0 306 306"/>
                              <a:gd name="T163" fmla="*/ 306 h 497"/>
                              <a:gd name="T164" fmla="+- 0 7006 2153"/>
                              <a:gd name="T165" fmla="*/ T164 w 7949"/>
                              <a:gd name="T166" fmla="+- 0 323 306"/>
                              <a:gd name="T167" fmla="*/ 323 h 497"/>
                              <a:gd name="T168" fmla="+- 0 6854 2153"/>
                              <a:gd name="T169" fmla="*/ T168 w 7949"/>
                              <a:gd name="T170" fmla="+- 0 323 306"/>
                              <a:gd name="T171" fmla="*/ 323 h 497"/>
                              <a:gd name="T172" fmla="+- 0 6480 2153"/>
                              <a:gd name="T173" fmla="*/ T172 w 7949"/>
                              <a:gd name="T174" fmla="+- 0 306 306"/>
                              <a:gd name="T175" fmla="*/ 306 h 497"/>
                              <a:gd name="T176" fmla="+- 0 6226 2153"/>
                              <a:gd name="T177" fmla="*/ T176 w 7949"/>
                              <a:gd name="T178" fmla="+- 0 323 306"/>
                              <a:gd name="T179" fmla="*/ 323 h 497"/>
                              <a:gd name="T180" fmla="+- 0 6014 2153"/>
                              <a:gd name="T181" fmla="*/ T180 w 7949"/>
                              <a:gd name="T182" fmla="+- 0 306 306"/>
                              <a:gd name="T183" fmla="*/ 306 h 497"/>
                              <a:gd name="T184" fmla="+- 0 5640 2153"/>
                              <a:gd name="T185" fmla="*/ T184 w 7949"/>
                              <a:gd name="T186" fmla="+- 0 323 306"/>
                              <a:gd name="T187" fmla="*/ 323 h 497"/>
                              <a:gd name="T188" fmla="+- 0 5489 2153"/>
                              <a:gd name="T189" fmla="*/ T188 w 7949"/>
                              <a:gd name="T190" fmla="+- 0 323 306"/>
                              <a:gd name="T191" fmla="*/ 323 h 497"/>
                              <a:gd name="T192" fmla="+- 0 5114 2153"/>
                              <a:gd name="T193" fmla="*/ T192 w 7949"/>
                              <a:gd name="T194" fmla="+- 0 306 306"/>
                              <a:gd name="T195" fmla="*/ 306 h 497"/>
                              <a:gd name="T196" fmla="+- 0 4860 2153"/>
                              <a:gd name="T197" fmla="*/ T196 w 7949"/>
                              <a:gd name="T198" fmla="+- 0 323 306"/>
                              <a:gd name="T199" fmla="*/ 323 h 497"/>
                              <a:gd name="T200" fmla="+- 0 4649 2153"/>
                              <a:gd name="T201" fmla="*/ T200 w 7949"/>
                              <a:gd name="T202" fmla="+- 0 306 306"/>
                              <a:gd name="T203" fmla="*/ 306 h 497"/>
                              <a:gd name="T204" fmla="+- 0 4274 2153"/>
                              <a:gd name="T205" fmla="*/ T204 w 7949"/>
                              <a:gd name="T206" fmla="+- 0 323 306"/>
                              <a:gd name="T207" fmla="*/ 323 h 497"/>
                              <a:gd name="T208" fmla="+- 0 4126 2153"/>
                              <a:gd name="T209" fmla="*/ T208 w 7949"/>
                              <a:gd name="T210" fmla="+- 0 323 306"/>
                              <a:gd name="T211" fmla="*/ 323 h 497"/>
                              <a:gd name="T212" fmla="+- 0 3749 2153"/>
                              <a:gd name="T213" fmla="*/ T212 w 7949"/>
                              <a:gd name="T214" fmla="+- 0 306 306"/>
                              <a:gd name="T215" fmla="*/ 306 h 497"/>
                              <a:gd name="T216" fmla="+- 0 3494 2153"/>
                              <a:gd name="T217" fmla="*/ T216 w 7949"/>
                              <a:gd name="T218" fmla="+- 0 323 306"/>
                              <a:gd name="T219" fmla="*/ 323 h 497"/>
                              <a:gd name="T220" fmla="+- 0 3286 2153"/>
                              <a:gd name="T221" fmla="*/ T220 w 7949"/>
                              <a:gd name="T222" fmla="+- 0 306 306"/>
                              <a:gd name="T223" fmla="*/ 306 h 497"/>
                              <a:gd name="T224" fmla="+- 0 2909 2153"/>
                              <a:gd name="T225" fmla="*/ T224 w 7949"/>
                              <a:gd name="T226" fmla="+- 0 323 306"/>
                              <a:gd name="T227" fmla="*/ 323 h 497"/>
                              <a:gd name="T228" fmla="+- 0 2760 2153"/>
                              <a:gd name="T229" fmla="*/ T228 w 7949"/>
                              <a:gd name="T230" fmla="+- 0 323 306"/>
                              <a:gd name="T231" fmla="*/ 323 h 497"/>
                              <a:gd name="T232" fmla="+- 0 2386 2153"/>
                              <a:gd name="T233" fmla="*/ T232 w 7949"/>
                              <a:gd name="T234" fmla="+- 0 306 306"/>
                              <a:gd name="T235" fmla="*/ 306 h 497"/>
                              <a:gd name="T236" fmla="+- 0 2167 2153"/>
                              <a:gd name="T237" fmla="*/ T236 w 7949"/>
                              <a:gd name="T238" fmla="+- 0 404 306"/>
                              <a:gd name="T239" fmla="*/ 404 h 497"/>
                              <a:gd name="T240" fmla="+- 0 2167 2153"/>
                              <a:gd name="T241" fmla="*/ T240 w 7949"/>
                              <a:gd name="T242" fmla="+- 0 555 306"/>
                              <a:gd name="T243" fmla="*/ 555 h 497"/>
                              <a:gd name="T244" fmla="+- 0 2220 2153"/>
                              <a:gd name="T245" fmla="*/ T244 w 7949"/>
                              <a:gd name="T246" fmla="+- 0 803 306"/>
                              <a:gd name="T247" fmla="*/ 803 h 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949" h="497">
                                <a:moveTo>
                                  <a:pt x="173" y="497"/>
                                </a:moveTo>
                                <a:lnTo>
                                  <a:pt x="113" y="497"/>
                                </a:lnTo>
                                <a:lnTo>
                                  <a:pt x="113" y="480"/>
                                </a:lnTo>
                                <a:lnTo>
                                  <a:pt x="173" y="480"/>
                                </a:lnTo>
                                <a:lnTo>
                                  <a:pt x="173" y="497"/>
                                </a:lnTo>
                                <a:close/>
                                <a:moveTo>
                                  <a:pt x="276" y="497"/>
                                </a:moveTo>
                                <a:lnTo>
                                  <a:pt x="216" y="497"/>
                                </a:lnTo>
                                <a:lnTo>
                                  <a:pt x="216" y="480"/>
                                </a:lnTo>
                                <a:lnTo>
                                  <a:pt x="276" y="480"/>
                                </a:lnTo>
                                <a:lnTo>
                                  <a:pt x="276" y="497"/>
                                </a:lnTo>
                                <a:close/>
                                <a:moveTo>
                                  <a:pt x="381" y="497"/>
                                </a:moveTo>
                                <a:lnTo>
                                  <a:pt x="321" y="497"/>
                                </a:lnTo>
                                <a:lnTo>
                                  <a:pt x="321" y="480"/>
                                </a:lnTo>
                                <a:lnTo>
                                  <a:pt x="381" y="480"/>
                                </a:lnTo>
                                <a:lnTo>
                                  <a:pt x="381" y="497"/>
                                </a:lnTo>
                                <a:close/>
                                <a:moveTo>
                                  <a:pt x="487" y="497"/>
                                </a:moveTo>
                                <a:lnTo>
                                  <a:pt x="427" y="497"/>
                                </a:lnTo>
                                <a:lnTo>
                                  <a:pt x="427" y="480"/>
                                </a:lnTo>
                                <a:lnTo>
                                  <a:pt x="487" y="480"/>
                                </a:lnTo>
                                <a:lnTo>
                                  <a:pt x="487" y="497"/>
                                </a:lnTo>
                                <a:close/>
                                <a:moveTo>
                                  <a:pt x="593" y="497"/>
                                </a:moveTo>
                                <a:lnTo>
                                  <a:pt x="533" y="497"/>
                                </a:lnTo>
                                <a:lnTo>
                                  <a:pt x="533" y="480"/>
                                </a:lnTo>
                                <a:lnTo>
                                  <a:pt x="593" y="480"/>
                                </a:lnTo>
                                <a:lnTo>
                                  <a:pt x="593" y="497"/>
                                </a:lnTo>
                                <a:close/>
                                <a:moveTo>
                                  <a:pt x="698" y="497"/>
                                </a:moveTo>
                                <a:lnTo>
                                  <a:pt x="638" y="497"/>
                                </a:lnTo>
                                <a:lnTo>
                                  <a:pt x="638" y="480"/>
                                </a:lnTo>
                                <a:lnTo>
                                  <a:pt x="698" y="480"/>
                                </a:lnTo>
                                <a:lnTo>
                                  <a:pt x="698" y="497"/>
                                </a:lnTo>
                                <a:close/>
                                <a:moveTo>
                                  <a:pt x="801" y="497"/>
                                </a:moveTo>
                                <a:lnTo>
                                  <a:pt x="741" y="497"/>
                                </a:lnTo>
                                <a:lnTo>
                                  <a:pt x="741" y="480"/>
                                </a:lnTo>
                                <a:lnTo>
                                  <a:pt x="801" y="480"/>
                                </a:lnTo>
                                <a:lnTo>
                                  <a:pt x="801" y="497"/>
                                </a:lnTo>
                                <a:close/>
                                <a:moveTo>
                                  <a:pt x="907" y="497"/>
                                </a:moveTo>
                                <a:lnTo>
                                  <a:pt x="847" y="497"/>
                                </a:lnTo>
                                <a:lnTo>
                                  <a:pt x="847" y="480"/>
                                </a:lnTo>
                                <a:lnTo>
                                  <a:pt x="907" y="480"/>
                                </a:lnTo>
                                <a:lnTo>
                                  <a:pt x="907" y="497"/>
                                </a:lnTo>
                                <a:close/>
                                <a:moveTo>
                                  <a:pt x="1013" y="497"/>
                                </a:moveTo>
                                <a:lnTo>
                                  <a:pt x="953" y="497"/>
                                </a:lnTo>
                                <a:lnTo>
                                  <a:pt x="953" y="480"/>
                                </a:lnTo>
                                <a:lnTo>
                                  <a:pt x="1013" y="480"/>
                                </a:lnTo>
                                <a:lnTo>
                                  <a:pt x="1013" y="497"/>
                                </a:lnTo>
                                <a:close/>
                                <a:moveTo>
                                  <a:pt x="1118" y="497"/>
                                </a:moveTo>
                                <a:lnTo>
                                  <a:pt x="1058" y="497"/>
                                </a:lnTo>
                                <a:lnTo>
                                  <a:pt x="1058" y="480"/>
                                </a:lnTo>
                                <a:lnTo>
                                  <a:pt x="1118" y="480"/>
                                </a:lnTo>
                                <a:lnTo>
                                  <a:pt x="1118" y="497"/>
                                </a:lnTo>
                                <a:close/>
                                <a:moveTo>
                                  <a:pt x="1221" y="497"/>
                                </a:moveTo>
                                <a:lnTo>
                                  <a:pt x="1161" y="497"/>
                                </a:lnTo>
                                <a:lnTo>
                                  <a:pt x="1161" y="480"/>
                                </a:lnTo>
                                <a:lnTo>
                                  <a:pt x="1221" y="480"/>
                                </a:lnTo>
                                <a:lnTo>
                                  <a:pt x="1221" y="497"/>
                                </a:lnTo>
                                <a:close/>
                                <a:moveTo>
                                  <a:pt x="1327" y="497"/>
                                </a:moveTo>
                                <a:lnTo>
                                  <a:pt x="1267" y="497"/>
                                </a:lnTo>
                                <a:lnTo>
                                  <a:pt x="1267" y="480"/>
                                </a:lnTo>
                                <a:lnTo>
                                  <a:pt x="1327" y="480"/>
                                </a:lnTo>
                                <a:lnTo>
                                  <a:pt x="1327" y="497"/>
                                </a:lnTo>
                                <a:close/>
                                <a:moveTo>
                                  <a:pt x="1433" y="497"/>
                                </a:moveTo>
                                <a:lnTo>
                                  <a:pt x="1373" y="497"/>
                                </a:lnTo>
                                <a:lnTo>
                                  <a:pt x="1373" y="480"/>
                                </a:lnTo>
                                <a:lnTo>
                                  <a:pt x="1433" y="480"/>
                                </a:lnTo>
                                <a:lnTo>
                                  <a:pt x="1433" y="497"/>
                                </a:lnTo>
                                <a:close/>
                                <a:moveTo>
                                  <a:pt x="1538" y="497"/>
                                </a:moveTo>
                                <a:lnTo>
                                  <a:pt x="1478" y="497"/>
                                </a:lnTo>
                                <a:lnTo>
                                  <a:pt x="1478" y="480"/>
                                </a:lnTo>
                                <a:lnTo>
                                  <a:pt x="1538" y="480"/>
                                </a:lnTo>
                                <a:lnTo>
                                  <a:pt x="1538" y="497"/>
                                </a:lnTo>
                                <a:close/>
                                <a:moveTo>
                                  <a:pt x="1641" y="497"/>
                                </a:moveTo>
                                <a:lnTo>
                                  <a:pt x="1581" y="497"/>
                                </a:lnTo>
                                <a:lnTo>
                                  <a:pt x="1581" y="480"/>
                                </a:lnTo>
                                <a:lnTo>
                                  <a:pt x="1641" y="480"/>
                                </a:lnTo>
                                <a:lnTo>
                                  <a:pt x="1641" y="497"/>
                                </a:lnTo>
                                <a:close/>
                                <a:moveTo>
                                  <a:pt x="1747" y="497"/>
                                </a:moveTo>
                                <a:lnTo>
                                  <a:pt x="1687" y="497"/>
                                </a:lnTo>
                                <a:lnTo>
                                  <a:pt x="1687" y="480"/>
                                </a:lnTo>
                                <a:lnTo>
                                  <a:pt x="1747" y="480"/>
                                </a:lnTo>
                                <a:lnTo>
                                  <a:pt x="1747" y="497"/>
                                </a:lnTo>
                                <a:close/>
                                <a:moveTo>
                                  <a:pt x="1853" y="497"/>
                                </a:moveTo>
                                <a:lnTo>
                                  <a:pt x="1793" y="497"/>
                                </a:lnTo>
                                <a:lnTo>
                                  <a:pt x="1793" y="480"/>
                                </a:lnTo>
                                <a:lnTo>
                                  <a:pt x="1853" y="480"/>
                                </a:lnTo>
                                <a:lnTo>
                                  <a:pt x="1853" y="497"/>
                                </a:lnTo>
                                <a:close/>
                                <a:moveTo>
                                  <a:pt x="1956" y="497"/>
                                </a:moveTo>
                                <a:lnTo>
                                  <a:pt x="1896" y="497"/>
                                </a:lnTo>
                                <a:lnTo>
                                  <a:pt x="1896" y="480"/>
                                </a:lnTo>
                                <a:lnTo>
                                  <a:pt x="1956" y="480"/>
                                </a:lnTo>
                                <a:lnTo>
                                  <a:pt x="1956" y="497"/>
                                </a:lnTo>
                                <a:close/>
                                <a:moveTo>
                                  <a:pt x="2061" y="497"/>
                                </a:moveTo>
                                <a:lnTo>
                                  <a:pt x="2001" y="497"/>
                                </a:lnTo>
                                <a:lnTo>
                                  <a:pt x="2001" y="480"/>
                                </a:lnTo>
                                <a:lnTo>
                                  <a:pt x="2061" y="480"/>
                                </a:lnTo>
                                <a:lnTo>
                                  <a:pt x="2061" y="497"/>
                                </a:lnTo>
                                <a:close/>
                                <a:moveTo>
                                  <a:pt x="2167" y="497"/>
                                </a:moveTo>
                                <a:lnTo>
                                  <a:pt x="2107" y="497"/>
                                </a:lnTo>
                                <a:lnTo>
                                  <a:pt x="2107" y="480"/>
                                </a:lnTo>
                                <a:lnTo>
                                  <a:pt x="2167" y="480"/>
                                </a:lnTo>
                                <a:lnTo>
                                  <a:pt x="2167" y="497"/>
                                </a:lnTo>
                                <a:close/>
                                <a:moveTo>
                                  <a:pt x="2273" y="497"/>
                                </a:moveTo>
                                <a:lnTo>
                                  <a:pt x="2213" y="497"/>
                                </a:lnTo>
                                <a:lnTo>
                                  <a:pt x="2213" y="480"/>
                                </a:lnTo>
                                <a:lnTo>
                                  <a:pt x="2273" y="480"/>
                                </a:lnTo>
                                <a:lnTo>
                                  <a:pt x="2273" y="497"/>
                                </a:lnTo>
                                <a:close/>
                                <a:moveTo>
                                  <a:pt x="2378" y="497"/>
                                </a:moveTo>
                                <a:lnTo>
                                  <a:pt x="2318" y="497"/>
                                </a:lnTo>
                                <a:lnTo>
                                  <a:pt x="2318" y="480"/>
                                </a:lnTo>
                                <a:lnTo>
                                  <a:pt x="2378" y="480"/>
                                </a:lnTo>
                                <a:lnTo>
                                  <a:pt x="2378" y="497"/>
                                </a:lnTo>
                                <a:close/>
                                <a:moveTo>
                                  <a:pt x="2481" y="497"/>
                                </a:moveTo>
                                <a:lnTo>
                                  <a:pt x="2421" y="497"/>
                                </a:lnTo>
                                <a:lnTo>
                                  <a:pt x="2421" y="480"/>
                                </a:lnTo>
                                <a:lnTo>
                                  <a:pt x="2481" y="480"/>
                                </a:lnTo>
                                <a:lnTo>
                                  <a:pt x="2481" y="497"/>
                                </a:lnTo>
                                <a:close/>
                                <a:moveTo>
                                  <a:pt x="2587" y="497"/>
                                </a:moveTo>
                                <a:lnTo>
                                  <a:pt x="2527" y="497"/>
                                </a:lnTo>
                                <a:lnTo>
                                  <a:pt x="2527" y="480"/>
                                </a:lnTo>
                                <a:lnTo>
                                  <a:pt x="2587" y="480"/>
                                </a:lnTo>
                                <a:lnTo>
                                  <a:pt x="2587" y="497"/>
                                </a:lnTo>
                                <a:close/>
                                <a:moveTo>
                                  <a:pt x="2693" y="497"/>
                                </a:moveTo>
                                <a:lnTo>
                                  <a:pt x="2633" y="497"/>
                                </a:lnTo>
                                <a:lnTo>
                                  <a:pt x="2633" y="480"/>
                                </a:lnTo>
                                <a:lnTo>
                                  <a:pt x="2693" y="480"/>
                                </a:lnTo>
                                <a:lnTo>
                                  <a:pt x="2693" y="497"/>
                                </a:lnTo>
                                <a:close/>
                                <a:moveTo>
                                  <a:pt x="2798" y="497"/>
                                </a:moveTo>
                                <a:lnTo>
                                  <a:pt x="2738" y="497"/>
                                </a:lnTo>
                                <a:lnTo>
                                  <a:pt x="2738" y="480"/>
                                </a:lnTo>
                                <a:lnTo>
                                  <a:pt x="2798" y="480"/>
                                </a:lnTo>
                                <a:lnTo>
                                  <a:pt x="2798" y="497"/>
                                </a:lnTo>
                                <a:close/>
                                <a:moveTo>
                                  <a:pt x="2901" y="497"/>
                                </a:moveTo>
                                <a:lnTo>
                                  <a:pt x="2841" y="497"/>
                                </a:lnTo>
                                <a:lnTo>
                                  <a:pt x="2841" y="480"/>
                                </a:lnTo>
                                <a:lnTo>
                                  <a:pt x="2901" y="480"/>
                                </a:lnTo>
                                <a:lnTo>
                                  <a:pt x="2901" y="497"/>
                                </a:lnTo>
                                <a:close/>
                                <a:moveTo>
                                  <a:pt x="3007" y="497"/>
                                </a:moveTo>
                                <a:lnTo>
                                  <a:pt x="2947" y="497"/>
                                </a:lnTo>
                                <a:lnTo>
                                  <a:pt x="2947" y="480"/>
                                </a:lnTo>
                                <a:lnTo>
                                  <a:pt x="3007" y="480"/>
                                </a:lnTo>
                                <a:lnTo>
                                  <a:pt x="3007" y="497"/>
                                </a:lnTo>
                                <a:close/>
                                <a:moveTo>
                                  <a:pt x="3113" y="497"/>
                                </a:moveTo>
                                <a:lnTo>
                                  <a:pt x="3053" y="497"/>
                                </a:lnTo>
                                <a:lnTo>
                                  <a:pt x="3053" y="480"/>
                                </a:lnTo>
                                <a:lnTo>
                                  <a:pt x="3113" y="480"/>
                                </a:lnTo>
                                <a:lnTo>
                                  <a:pt x="3113" y="497"/>
                                </a:lnTo>
                                <a:close/>
                                <a:moveTo>
                                  <a:pt x="3218" y="497"/>
                                </a:moveTo>
                                <a:lnTo>
                                  <a:pt x="3158" y="497"/>
                                </a:lnTo>
                                <a:lnTo>
                                  <a:pt x="3158" y="480"/>
                                </a:lnTo>
                                <a:lnTo>
                                  <a:pt x="3218" y="480"/>
                                </a:lnTo>
                                <a:lnTo>
                                  <a:pt x="3218" y="497"/>
                                </a:lnTo>
                                <a:close/>
                                <a:moveTo>
                                  <a:pt x="3321" y="497"/>
                                </a:moveTo>
                                <a:lnTo>
                                  <a:pt x="3261" y="497"/>
                                </a:lnTo>
                                <a:lnTo>
                                  <a:pt x="3261" y="480"/>
                                </a:lnTo>
                                <a:lnTo>
                                  <a:pt x="3321" y="480"/>
                                </a:lnTo>
                                <a:lnTo>
                                  <a:pt x="3321" y="497"/>
                                </a:lnTo>
                                <a:close/>
                                <a:moveTo>
                                  <a:pt x="3427" y="497"/>
                                </a:moveTo>
                                <a:lnTo>
                                  <a:pt x="3367" y="497"/>
                                </a:lnTo>
                                <a:lnTo>
                                  <a:pt x="3367" y="480"/>
                                </a:lnTo>
                                <a:lnTo>
                                  <a:pt x="3427" y="480"/>
                                </a:lnTo>
                                <a:lnTo>
                                  <a:pt x="3427" y="497"/>
                                </a:lnTo>
                                <a:close/>
                                <a:moveTo>
                                  <a:pt x="3533" y="497"/>
                                </a:moveTo>
                                <a:lnTo>
                                  <a:pt x="3473" y="497"/>
                                </a:lnTo>
                                <a:lnTo>
                                  <a:pt x="3473" y="480"/>
                                </a:lnTo>
                                <a:lnTo>
                                  <a:pt x="3533" y="480"/>
                                </a:lnTo>
                                <a:lnTo>
                                  <a:pt x="3533" y="497"/>
                                </a:lnTo>
                                <a:close/>
                                <a:moveTo>
                                  <a:pt x="3638" y="497"/>
                                </a:moveTo>
                                <a:lnTo>
                                  <a:pt x="3578" y="497"/>
                                </a:lnTo>
                                <a:lnTo>
                                  <a:pt x="3578" y="480"/>
                                </a:lnTo>
                                <a:lnTo>
                                  <a:pt x="3638" y="480"/>
                                </a:lnTo>
                                <a:lnTo>
                                  <a:pt x="3638" y="497"/>
                                </a:lnTo>
                                <a:close/>
                                <a:moveTo>
                                  <a:pt x="3741" y="497"/>
                                </a:moveTo>
                                <a:lnTo>
                                  <a:pt x="3681" y="497"/>
                                </a:lnTo>
                                <a:lnTo>
                                  <a:pt x="3681" y="480"/>
                                </a:lnTo>
                                <a:lnTo>
                                  <a:pt x="3741" y="480"/>
                                </a:lnTo>
                                <a:lnTo>
                                  <a:pt x="3741" y="497"/>
                                </a:lnTo>
                                <a:close/>
                                <a:moveTo>
                                  <a:pt x="3847" y="497"/>
                                </a:moveTo>
                                <a:lnTo>
                                  <a:pt x="3787" y="497"/>
                                </a:lnTo>
                                <a:lnTo>
                                  <a:pt x="3787" y="480"/>
                                </a:lnTo>
                                <a:lnTo>
                                  <a:pt x="3847" y="480"/>
                                </a:lnTo>
                                <a:lnTo>
                                  <a:pt x="3847" y="497"/>
                                </a:lnTo>
                                <a:close/>
                                <a:moveTo>
                                  <a:pt x="3953" y="497"/>
                                </a:moveTo>
                                <a:lnTo>
                                  <a:pt x="3893" y="497"/>
                                </a:lnTo>
                                <a:lnTo>
                                  <a:pt x="3893" y="480"/>
                                </a:lnTo>
                                <a:lnTo>
                                  <a:pt x="3953" y="480"/>
                                </a:lnTo>
                                <a:lnTo>
                                  <a:pt x="3953" y="497"/>
                                </a:lnTo>
                                <a:close/>
                                <a:moveTo>
                                  <a:pt x="4058" y="497"/>
                                </a:moveTo>
                                <a:lnTo>
                                  <a:pt x="3998" y="497"/>
                                </a:lnTo>
                                <a:lnTo>
                                  <a:pt x="3998" y="480"/>
                                </a:lnTo>
                                <a:lnTo>
                                  <a:pt x="4058" y="480"/>
                                </a:lnTo>
                                <a:lnTo>
                                  <a:pt x="4058" y="497"/>
                                </a:lnTo>
                                <a:close/>
                                <a:moveTo>
                                  <a:pt x="4161" y="497"/>
                                </a:moveTo>
                                <a:lnTo>
                                  <a:pt x="4101" y="497"/>
                                </a:lnTo>
                                <a:lnTo>
                                  <a:pt x="4101" y="480"/>
                                </a:lnTo>
                                <a:lnTo>
                                  <a:pt x="4161" y="480"/>
                                </a:lnTo>
                                <a:lnTo>
                                  <a:pt x="4161" y="497"/>
                                </a:lnTo>
                                <a:close/>
                                <a:moveTo>
                                  <a:pt x="4267" y="497"/>
                                </a:moveTo>
                                <a:lnTo>
                                  <a:pt x="4207" y="497"/>
                                </a:lnTo>
                                <a:lnTo>
                                  <a:pt x="4207" y="480"/>
                                </a:lnTo>
                                <a:lnTo>
                                  <a:pt x="4267" y="480"/>
                                </a:lnTo>
                                <a:lnTo>
                                  <a:pt x="4267" y="497"/>
                                </a:lnTo>
                                <a:close/>
                                <a:moveTo>
                                  <a:pt x="4373" y="497"/>
                                </a:moveTo>
                                <a:lnTo>
                                  <a:pt x="4313" y="497"/>
                                </a:lnTo>
                                <a:lnTo>
                                  <a:pt x="4313" y="480"/>
                                </a:lnTo>
                                <a:lnTo>
                                  <a:pt x="4373" y="480"/>
                                </a:lnTo>
                                <a:lnTo>
                                  <a:pt x="4373" y="497"/>
                                </a:lnTo>
                                <a:close/>
                                <a:moveTo>
                                  <a:pt x="4478" y="497"/>
                                </a:moveTo>
                                <a:lnTo>
                                  <a:pt x="4418" y="497"/>
                                </a:lnTo>
                                <a:lnTo>
                                  <a:pt x="4418" y="480"/>
                                </a:lnTo>
                                <a:lnTo>
                                  <a:pt x="4478" y="480"/>
                                </a:lnTo>
                                <a:lnTo>
                                  <a:pt x="4478" y="497"/>
                                </a:lnTo>
                                <a:close/>
                                <a:moveTo>
                                  <a:pt x="4581" y="497"/>
                                </a:moveTo>
                                <a:lnTo>
                                  <a:pt x="4521" y="497"/>
                                </a:lnTo>
                                <a:lnTo>
                                  <a:pt x="4521" y="480"/>
                                </a:lnTo>
                                <a:lnTo>
                                  <a:pt x="4581" y="480"/>
                                </a:lnTo>
                                <a:lnTo>
                                  <a:pt x="4581" y="497"/>
                                </a:lnTo>
                                <a:close/>
                                <a:moveTo>
                                  <a:pt x="4687" y="497"/>
                                </a:moveTo>
                                <a:lnTo>
                                  <a:pt x="4627" y="497"/>
                                </a:lnTo>
                                <a:lnTo>
                                  <a:pt x="4627" y="480"/>
                                </a:lnTo>
                                <a:lnTo>
                                  <a:pt x="4687" y="480"/>
                                </a:lnTo>
                                <a:lnTo>
                                  <a:pt x="4687" y="497"/>
                                </a:lnTo>
                                <a:close/>
                                <a:moveTo>
                                  <a:pt x="4793" y="497"/>
                                </a:moveTo>
                                <a:lnTo>
                                  <a:pt x="4733" y="497"/>
                                </a:lnTo>
                                <a:lnTo>
                                  <a:pt x="4733" y="480"/>
                                </a:lnTo>
                                <a:lnTo>
                                  <a:pt x="4793" y="480"/>
                                </a:lnTo>
                                <a:lnTo>
                                  <a:pt x="4793" y="497"/>
                                </a:lnTo>
                                <a:close/>
                                <a:moveTo>
                                  <a:pt x="4898" y="497"/>
                                </a:moveTo>
                                <a:lnTo>
                                  <a:pt x="4838" y="497"/>
                                </a:lnTo>
                                <a:lnTo>
                                  <a:pt x="4838" y="480"/>
                                </a:lnTo>
                                <a:lnTo>
                                  <a:pt x="4898" y="480"/>
                                </a:lnTo>
                                <a:lnTo>
                                  <a:pt x="4898" y="497"/>
                                </a:lnTo>
                                <a:close/>
                                <a:moveTo>
                                  <a:pt x="5001" y="497"/>
                                </a:moveTo>
                                <a:lnTo>
                                  <a:pt x="4941" y="497"/>
                                </a:lnTo>
                                <a:lnTo>
                                  <a:pt x="4941" y="480"/>
                                </a:lnTo>
                                <a:lnTo>
                                  <a:pt x="5001" y="480"/>
                                </a:lnTo>
                                <a:lnTo>
                                  <a:pt x="5001" y="497"/>
                                </a:lnTo>
                                <a:close/>
                                <a:moveTo>
                                  <a:pt x="5107" y="497"/>
                                </a:moveTo>
                                <a:lnTo>
                                  <a:pt x="5047" y="497"/>
                                </a:lnTo>
                                <a:lnTo>
                                  <a:pt x="5047" y="480"/>
                                </a:lnTo>
                                <a:lnTo>
                                  <a:pt x="5107" y="480"/>
                                </a:lnTo>
                                <a:lnTo>
                                  <a:pt x="5107" y="497"/>
                                </a:lnTo>
                                <a:close/>
                                <a:moveTo>
                                  <a:pt x="5213" y="497"/>
                                </a:moveTo>
                                <a:lnTo>
                                  <a:pt x="5153" y="497"/>
                                </a:lnTo>
                                <a:lnTo>
                                  <a:pt x="5153" y="480"/>
                                </a:lnTo>
                                <a:lnTo>
                                  <a:pt x="5213" y="480"/>
                                </a:lnTo>
                                <a:lnTo>
                                  <a:pt x="5213" y="497"/>
                                </a:lnTo>
                                <a:close/>
                                <a:moveTo>
                                  <a:pt x="5318" y="497"/>
                                </a:moveTo>
                                <a:lnTo>
                                  <a:pt x="5258" y="497"/>
                                </a:lnTo>
                                <a:lnTo>
                                  <a:pt x="5258" y="480"/>
                                </a:lnTo>
                                <a:lnTo>
                                  <a:pt x="5318" y="480"/>
                                </a:lnTo>
                                <a:lnTo>
                                  <a:pt x="5318" y="497"/>
                                </a:lnTo>
                                <a:close/>
                                <a:moveTo>
                                  <a:pt x="5421" y="497"/>
                                </a:moveTo>
                                <a:lnTo>
                                  <a:pt x="5361" y="497"/>
                                </a:lnTo>
                                <a:lnTo>
                                  <a:pt x="5361" y="480"/>
                                </a:lnTo>
                                <a:lnTo>
                                  <a:pt x="5421" y="480"/>
                                </a:lnTo>
                                <a:lnTo>
                                  <a:pt x="5421" y="497"/>
                                </a:lnTo>
                                <a:close/>
                                <a:moveTo>
                                  <a:pt x="5527" y="497"/>
                                </a:moveTo>
                                <a:lnTo>
                                  <a:pt x="5467" y="497"/>
                                </a:lnTo>
                                <a:lnTo>
                                  <a:pt x="5467" y="480"/>
                                </a:lnTo>
                                <a:lnTo>
                                  <a:pt x="5527" y="480"/>
                                </a:lnTo>
                                <a:lnTo>
                                  <a:pt x="5527" y="497"/>
                                </a:lnTo>
                                <a:close/>
                                <a:moveTo>
                                  <a:pt x="5633" y="497"/>
                                </a:moveTo>
                                <a:lnTo>
                                  <a:pt x="5573" y="497"/>
                                </a:lnTo>
                                <a:lnTo>
                                  <a:pt x="5573" y="480"/>
                                </a:lnTo>
                                <a:lnTo>
                                  <a:pt x="5633" y="480"/>
                                </a:lnTo>
                                <a:lnTo>
                                  <a:pt x="5633" y="497"/>
                                </a:lnTo>
                                <a:close/>
                                <a:moveTo>
                                  <a:pt x="5738" y="497"/>
                                </a:moveTo>
                                <a:lnTo>
                                  <a:pt x="5678" y="497"/>
                                </a:lnTo>
                                <a:lnTo>
                                  <a:pt x="5678" y="480"/>
                                </a:lnTo>
                                <a:lnTo>
                                  <a:pt x="5738" y="480"/>
                                </a:lnTo>
                                <a:lnTo>
                                  <a:pt x="5738" y="497"/>
                                </a:lnTo>
                                <a:close/>
                                <a:moveTo>
                                  <a:pt x="5841" y="497"/>
                                </a:moveTo>
                                <a:lnTo>
                                  <a:pt x="5781" y="497"/>
                                </a:lnTo>
                                <a:lnTo>
                                  <a:pt x="5781" y="480"/>
                                </a:lnTo>
                                <a:lnTo>
                                  <a:pt x="5841" y="480"/>
                                </a:lnTo>
                                <a:lnTo>
                                  <a:pt x="5841" y="497"/>
                                </a:lnTo>
                                <a:close/>
                                <a:moveTo>
                                  <a:pt x="5947" y="497"/>
                                </a:moveTo>
                                <a:lnTo>
                                  <a:pt x="5887" y="497"/>
                                </a:lnTo>
                                <a:lnTo>
                                  <a:pt x="5887" y="480"/>
                                </a:lnTo>
                                <a:lnTo>
                                  <a:pt x="5947" y="480"/>
                                </a:lnTo>
                                <a:lnTo>
                                  <a:pt x="5947" y="497"/>
                                </a:lnTo>
                                <a:close/>
                                <a:moveTo>
                                  <a:pt x="6053" y="497"/>
                                </a:moveTo>
                                <a:lnTo>
                                  <a:pt x="5993" y="497"/>
                                </a:lnTo>
                                <a:lnTo>
                                  <a:pt x="5993" y="480"/>
                                </a:lnTo>
                                <a:lnTo>
                                  <a:pt x="6053" y="480"/>
                                </a:lnTo>
                                <a:lnTo>
                                  <a:pt x="6053" y="497"/>
                                </a:lnTo>
                                <a:close/>
                                <a:moveTo>
                                  <a:pt x="6158" y="497"/>
                                </a:moveTo>
                                <a:lnTo>
                                  <a:pt x="6098" y="497"/>
                                </a:lnTo>
                                <a:lnTo>
                                  <a:pt x="6098" y="480"/>
                                </a:lnTo>
                                <a:lnTo>
                                  <a:pt x="6158" y="480"/>
                                </a:lnTo>
                                <a:lnTo>
                                  <a:pt x="6158" y="497"/>
                                </a:lnTo>
                                <a:close/>
                                <a:moveTo>
                                  <a:pt x="6261" y="497"/>
                                </a:moveTo>
                                <a:lnTo>
                                  <a:pt x="6201" y="497"/>
                                </a:lnTo>
                                <a:lnTo>
                                  <a:pt x="6201" y="480"/>
                                </a:lnTo>
                                <a:lnTo>
                                  <a:pt x="6261" y="480"/>
                                </a:lnTo>
                                <a:lnTo>
                                  <a:pt x="6261" y="497"/>
                                </a:lnTo>
                                <a:close/>
                                <a:moveTo>
                                  <a:pt x="6367" y="497"/>
                                </a:moveTo>
                                <a:lnTo>
                                  <a:pt x="6307" y="497"/>
                                </a:lnTo>
                                <a:lnTo>
                                  <a:pt x="6307" y="480"/>
                                </a:lnTo>
                                <a:lnTo>
                                  <a:pt x="6367" y="480"/>
                                </a:lnTo>
                                <a:lnTo>
                                  <a:pt x="6367" y="497"/>
                                </a:lnTo>
                                <a:close/>
                                <a:moveTo>
                                  <a:pt x="6473" y="497"/>
                                </a:moveTo>
                                <a:lnTo>
                                  <a:pt x="6413" y="497"/>
                                </a:lnTo>
                                <a:lnTo>
                                  <a:pt x="6413" y="480"/>
                                </a:lnTo>
                                <a:lnTo>
                                  <a:pt x="6473" y="480"/>
                                </a:lnTo>
                                <a:lnTo>
                                  <a:pt x="6473" y="497"/>
                                </a:lnTo>
                                <a:close/>
                                <a:moveTo>
                                  <a:pt x="6578" y="497"/>
                                </a:moveTo>
                                <a:lnTo>
                                  <a:pt x="6518" y="497"/>
                                </a:lnTo>
                                <a:lnTo>
                                  <a:pt x="6518" y="480"/>
                                </a:lnTo>
                                <a:lnTo>
                                  <a:pt x="6578" y="480"/>
                                </a:lnTo>
                                <a:lnTo>
                                  <a:pt x="6578" y="497"/>
                                </a:lnTo>
                                <a:close/>
                                <a:moveTo>
                                  <a:pt x="6681" y="497"/>
                                </a:moveTo>
                                <a:lnTo>
                                  <a:pt x="6621" y="497"/>
                                </a:lnTo>
                                <a:lnTo>
                                  <a:pt x="6621" y="480"/>
                                </a:lnTo>
                                <a:lnTo>
                                  <a:pt x="6681" y="480"/>
                                </a:lnTo>
                                <a:lnTo>
                                  <a:pt x="6681" y="497"/>
                                </a:lnTo>
                                <a:close/>
                                <a:moveTo>
                                  <a:pt x="6787" y="497"/>
                                </a:moveTo>
                                <a:lnTo>
                                  <a:pt x="6727" y="497"/>
                                </a:lnTo>
                                <a:lnTo>
                                  <a:pt x="6727" y="480"/>
                                </a:lnTo>
                                <a:lnTo>
                                  <a:pt x="6787" y="480"/>
                                </a:lnTo>
                                <a:lnTo>
                                  <a:pt x="6787" y="497"/>
                                </a:lnTo>
                                <a:close/>
                                <a:moveTo>
                                  <a:pt x="6893" y="497"/>
                                </a:moveTo>
                                <a:lnTo>
                                  <a:pt x="6833" y="497"/>
                                </a:lnTo>
                                <a:lnTo>
                                  <a:pt x="6833" y="480"/>
                                </a:lnTo>
                                <a:lnTo>
                                  <a:pt x="6893" y="480"/>
                                </a:lnTo>
                                <a:lnTo>
                                  <a:pt x="6893" y="497"/>
                                </a:lnTo>
                                <a:close/>
                                <a:moveTo>
                                  <a:pt x="6998" y="497"/>
                                </a:moveTo>
                                <a:lnTo>
                                  <a:pt x="6938" y="497"/>
                                </a:lnTo>
                                <a:lnTo>
                                  <a:pt x="6938" y="480"/>
                                </a:lnTo>
                                <a:lnTo>
                                  <a:pt x="6998" y="480"/>
                                </a:lnTo>
                                <a:lnTo>
                                  <a:pt x="6998" y="497"/>
                                </a:lnTo>
                                <a:close/>
                                <a:moveTo>
                                  <a:pt x="7101" y="497"/>
                                </a:moveTo>
                                <a:lnTo>
                                  <a:pt x="7041" y="497"/>
                                </a:lnTo>
                                <a:lnTo>
                                  <a:pt x="7041" y="480"/>
                                </a:lnTo>
                                <a:lnTo>
                                  <a:pt x="7101" y="480"/>
                                </a:lnTo>
                                <a:lnTo>
                                  <a:pt x="7101" y="497"/>
                                </a:lnTo>
                                <a:close/>
                                <a:moveTo>
                                  <a:pt x="7207" y="497"/>
                                </a:moveTo>
                                <a:lnTo>
                                  <a:pt x="7147" y="497"/>
                                </a:lnTo>
                                <a:lnTo>
                                  <a:pt x="7147" y="480"/>
                                </a:lnTo>
                                <a:lnTo>
                                  <a:pt x="7207" y="480"/>
                                </a:lnTo>
                                <a:lnTo>
                                  <a:pt x="7207" y="497"/>
                                </a:lnTo>
                                <a:close/>
                                <a:moveTo>
                                  <a:pt x="7313" y="497"/>
                                </a:moveTo>
                                <a:lnTo>
                                  <a:pt x="7253" y="497"/>
                                </a:lnTo>
                                <a:lnTo>
                                  <a:pt x="7253" y="480"/>
                                </a:lnTo>
                                <a:lnTo>
                                  <a:pt x="7313" y="480"/>
                                </a:lnTo>
                                <a:lnTo>
                                  <a:pt x="7313" y="497"/>
                                </a:lnTo>
                                <a:close/>
                                <a:moveTo>
                                  <a:pt x="7418" y="497"/>
                                </a:moveTo>
                                <a:lnTo>
                                  <a:pt x="7358" y="497"/>
                                </a:lnTo>
                                <a:lnTo>
                                  <a:pt x="7358" y="480"/>
                                </a:lnTo>
                                <a:lnTo>
                                  <a:pt x="7418" y="480"/>
                                </a:lnTo>
                                <a:lnTo>
                                  <a:pt x="7418" y="497"/>
                                </a:lnTo>
                                <a:close/>
                                <a:moveTo>
                                  <a:pt x="7521" y="497"/>
                                </a:moveTo>
                                <a:lnTo>
                                  <a:pt x="7461" y="497"/>
                                </a:lnTo>
                                <a:lnTo>
                                  <a:pt x="7461" y="480"/>
                                </a:lnTo>
                                <a:lnTo>
                                  <a:pt x="7521" y="480"/>
                                </a:lnTo>
                                <a:lnTo>
                                  <a:pt x="7521" y="497"/>
                                </a:lnTo>
                                <a:close/>
                                <a:moveTo>
                                  <a:pt x="7627" y="497"/>
                                </a:moveTo>
                                <a:lnTo>
                                  <a:pt x="7567" y="497"/>
                                </a:lnTo>
                                <a:lnTo>
                                  <a:pt x="7567" y="480"/>
                                </a:lnTo>
                                <a:lnTo>
                                  <a:pt x="7627" y="480"/>
                                </a:lnTo>
                                <a:lnTo>
                                  <a:pt x="7627" y="497"/>
                                </a:lnTo>
                                <a:close/>
                                <a:moveTo>
                                  <a:pt x="7733" y="497"/>
                                </a:moveTo>
                                <a:lnTo>
                                  <a:pt x="7673" y="497"/>
                                </a:lnTo>
                                <a:lnTo>
                                  <a:pt x="7673" y="480"/>
                                </a:lnTo>
                                <a:lnTo>
                                  <a:pt x="7733" y="480"/>
                                </a:lnTo>
                                <a:lnTo>
                                  <a:pt x="7733" y="497"/>
                                </a:lnTo>
                                <a:close/>
                                <a:moveTo>
                                  <a:pt x="7838" y="497"/>
                                </a:moveTo>
                                <a:lnTo>
                                  <a:pt x="7778" y="497"/>
                                </a:lnTo>
                                <a:lnTo>
                                  <a:pt x="7778" y="480"/>
                                </a:lnTo>
                                <a:lnTo>
                                  <a:pt x="7838" y="480"/>
                                </a:lnTo>
                                <a:lnTo>
                                  <a:pt x="7838" y="497"/>
                                </a:lnTo>
                                <a:close/>
                                <a:moveTo>
                                  <a:pt x="7949" y="497"/>
                                </a:moveTo>
                                <a:lnTo>
                                  <a:pt x="7881" y="497"/>
                                </a:lnTo>
                                <a:lnTo>
                                  <a:pt x="7881" y="480"/>
                                </a:lnTo>
                                <a:lnTo>
                                  <a:pt x="7941" y="480"/>
                                </a:lnTo>
                                <a:lnTo>
                                  <a:pt x="7941" y="489"/>
                                </a:lnTo>
                                <a:lnTo>
                                  <a:pt x="7949" y="489"/>
                                </a:lnTo>
                                <a:lnTo>
                                  <a:pt x="7949" y="497"/>
                                </a:lnTo>
                                <a:close/>
                                <a:moveTo>
                                  <a:pt x="7949" y="444"/>
                                </a:moveTo>
                                <a:lnTo>
                                  <a:pt x="7934" y="444"/>
                                </a:lnTo>
                                <a:lnTo>
                                  <a:pt x="7934" y="384"/>
                                </a:lnTo>
                                <a:lnTo>
                                  <a:pt x="7949" y="384"/>
                                </a:lnTo>
                                <a:lnTo>
                                  <a:pt x="7949" y="444"/>
                                </a:lnTo>
                                <a:close/>
                                <a:moveTo>
                                  <a:pt x="7949" y="338"/>
                                </a:moveTo>
                                <a:lnTo>
                                  <a:pt x="7934" y="338"/>
                                </a:lnTo>
                                <a:lnTo>
                                  <a:pt x="7934" y="278"/>
                                </a:lnTo>
                                <a:lnTo>
                                  <a:pt x="7949" y="278"/>
                                </a:lnTo>
                                <a:lnTo>
                                  <a:pt x="7949" y="338"/>
                                </a:lnTo>
                                <a:close/>
                                <a:moveTo>
                                  <a:pt x="7949" y="233"/>
                                </a:moveTo>
                                <a:lnTo>
                                  <a:pt x="7934" y="233"/>
                                </a:lnTo>
                                <a:lnTo>
                                  <a:pt x="7934" y="173"/>
                                </a:lnTo>
                                <a:lnTo>
                                  <a:pt x="7949" y="173"/>
                                </a:lnTo>
                                <a:lnTo>
                                  <a:pt x="7949" y="233"/>
                                </a:lnTo>
                                <a:close/>
                                <a:moveTo>
                                  <a:pt x="7949" y="129"/>
                                </a:moveTo>
                                <a:lnTo>
                                  <a:pt x="7934" y="129"/>
                                </a:lnTo>
                                <a:lnTo>
                                  <a:pt x="7934" y="69"/>
                                </a:lnTo>
                                <a:lnTo>
                                  <a:pt x="7949" y="69"/>
                                </a:lnTo>
                                <a:lnTo>
                                  <a:pt x="7949" y="129"/>
                                </a:lnTo>
                                <a:close/>
                                <a:moveTo>
                                  <a:pt x="7949" y="24"/>
                                </a:moveTo>
                                <a:lnTo>
                                  <a:pt x="7934" y="24"/>
                                </a:lnTo>
                                <a:lnTo>
                                  <a:pt x="7934" y="17"/>
                                </a:lnTo>
                                <a:lnTo>
                                  <a:pt x="7896" y="17"/>
                                </a:lnTo>
                                <a:lnTo>
                                  <a:pt x="7896" y="0"/>
                                </a:lnTo>
                                <a:lnTo>
                                  <a:pt x="7949" y="0"/>
                                </a:lnTo>
                                <a:lnTo>
                                  <a:pt x="7949" y="24"/>
                                </a:lnTo>
                                <a:close/>
                                <a:moveTo>
                                  <a:pt x="7853" y="17"/>
                                </a:moveTo>
                                <a:lnTo>
                                  <a:pt x="7793" y="17"/>
                                </a:lnTo>
                                <a:lnTo>
                                  <a:pt x="7793" y="0"/>
                                </a:lnTo>
                                <a:lnTo>
                                  <a:pt x="7853" y="0"/>
                                </a:lnTo>
                                <a:lnTo>
                                  <a:pt x="7853" y="17"/>
                                </a:lnTo>
                                <a:close/>
                                <a:moveTo>
                                  <a:pt x="7747" y="17"/>
                                </a:moveTo>
                                <a:lnTo>
                                  <a:pt x="7687" y="17"/>
                                </a:lnTo>
                                <a:lnTo>
                                  <a:pt x="7687" y="0"/>
                                </a:lnTo>
                                <a:lnTo>
                                  <a:pt x="7747" y="0"/>
                                </a:lnTo>
                                <a:lnTo>
                                  <a:pt x="7747" y="17"/>
                                </a:lnTo>
                                <a:close/>
                                <a:moveTo>
                                  <a:pt x="7641" y="17"/>
                                </a:moveTo>
                                <a:lnTo>
                                  <a:pt x="7581" y="17"/>
                                </a:lnTo>
                                <a:lnTo>
                                  <a:pt x="7581" y="0"/>
                                </a:lnTo>
                                <a:lnTo>
                                  <a:pt x="7641" y="0"/>
                                </a:lnTo>
                                <a:lnTo>
                                  <a:pt x="7641" y="17"/>
                                </a:lnTo>
                                <a:close/>
                                <a:moveTo>
                                  <a:pt x="7536" y="17"/>
                                </a:moveTo>
                                <a:lnTo>
                                  <a:pt x="7476" y="17"/>
                                </a:lnTo>
                                <a:lnTo>
                                  <a:pt x="7476" y="0"/>
                                </a:lnTo>
                                <a:lnTo>
                                  <a:pt x="7536" y="0"/>
                                </a:lnTo>
                                <a:lnTo>
                                  <a:pt x="7536" y="17"/>
                                </a:lnTo>
                                <a:close/>
                                <a:moveTo>
                                  <a:pt x="7433" y="17"/>
                                </a:moveTo>
                                <a:lnTo>
                                  <a:pt x="7373" y="17"/>
                                </a:lnTo>
                                <a:lnTo>
                                  <a:pt x="7373" y="0"/>
                                </a:lnTo>
                                <a:lnTo>
                                  <a:pt x="7433" y="0"/>
                                </a:lnTo>
                                <a:lnTo>
                                  <a:pt x="7433" y="17"/>
                                </a:lnTo>
                                <a:close/>
                                <a:moveTo>
                                  <a:pt x="7327" y="17"/>
                                </a:moveTo>
                                <a:lnTo>
                                  <a:pt x="7267" y="17"/>
                                </a:lnTo>
                                <a:lnTo>
                                  <a:pt x="7267" y="0"/>
                                </a:lnTo>
                                <a:lnTo>
                                  <a:pt x="7327" y="0"/>
                                </a:lnTo>
                                <a:lnTo>
                                  <a:pt x="7327" y="17"/>
                                </a:lnTo>
                                <a:close/>
                                <a:moveTo>
                                  <a:pt x="7221" y="17"/>
                                </a:moveTo>
                                <a:lnTo>
                                  <a:pt x="7161" y="17"/>
                                </a:lnTo>
                                <a:lnTo>
                                  <a:pt x="7161" y="0"/>
                                </a:lnTo>
                                <a:lnTo>
                                  <a:pt x="7221" y="0"/>
                                </a:lnTo>
                                <a:lnTo>
                                  <a:pt x="7221" y="17"/>
                                </a:lnTo>
                                <a:close/>
                                <a:moveTo>
                                  <a:pt x="7116" y="17"/>
                                </a:moveTo>
                                <a:lnTo>
                                  <a:pt x="7056" y="17"/>
                                </a:lnTo>
                                <a:lnTo>
                                  <a:pt x="7056" y="0"/>
                                </a:lnTo>
                                <a:lnTo>
                                  <a:pt x="7116" y="0"/>
                                </a:lnTo>
                                <a:lnTo>
                                  <a:pt x="7116" y="17"/>
                                </a:lnTo>
                                <a:close/>
                                <a:moveTo>
                                  <a:pt x="7013" y="17"/>
                                </a:moveTo>
                                <a:lnTo>
                                  <a:pt x="6953" y="17"/>
                                </a:lnTo>
                                <a:lnTo>
                                  <a:pt x="6953" y="0"/>
                                </a:lnTo>
                                <a:lnTo>
                                  <a:pt x="7013" y="0"/>
                                </a:lnTo>
                                <a:lnTo>
                                  <a:pt x="7013" y="17"/>
                                </a:lnTo>
                                <a:close/>
                                <a:moveTo>
                                  <a:pt x="6907" y="17"/>
                                </a:moveTo>
                                <a:lnTo>
                                  <a:pt x="6847" y="17"/>
                                </a:lnTo>
                                <a:lnTo>
                                  <a:pt x="6847" y="0"/>
                                </a:lnTo>
                                <a:lnTo>
                                  <a:pt x="6907" y="0"/>
                                </a:lnTo>
                                <a:lnTo>
                                  <a:pt x="6907" y="17"/>
                                </a:lnTo>
                                <a:close/>
                                <a:moveTo>
                                  <a:pt x="6801" y="17"/>
                                </a:moveTo>
                                <a:lnTo>
                                  <a:pt x="6741" y="17"/>
                                </a:lnTo>
                                <a:lnTo>
                                  <a:pt x="6741" y="0"/>
                                </a:lnTo>
                                <a:lnTo>
                                  <a:pt x="6801" y="0"/>
                                </a:lnTo>
                                <a:lnTo>
                                  <a:pt x="6801" y="17"/>
                                </a:lnTo>
                                <a:close/>
                                <a:moveTo>
                                  <a:pt x="6696" y="17"/>
                                </a:moveTo>
                                <a:lnTo>
                                  <a:pt x="6636" y="17"/>
                                </a:lnTo>
                                <a:lnTo>
                                  <a:pt x="6636" y="0"/>
                                </a:lnTo>
                                <a:lnTo>
                                  <a:pt x="6696" y="0"/>
                                </a:lnTo>
                                <a:lnTo>
                                  <a:pt x="6696" y="17"/>
                                </a:lnTo>
                                <a:close/>
                                <a:moveTo>
                                  <a:pt x="6593" y="17"/>
                                </a:moveTo>
                                <a:lnTo>
                                  <a:pt x="6533" y="17"/>
                                </a:lnTo>
                                <a:lnTo>
                                  <a:pt x="6533" y="0"/>
                                </a:lnTo>
                                <a:lnTo>
                                  <a:pt x="6593" y="0"/>
                                </a:lnTo>
                                <a:lnTo>
                                  <a:pt x="6593" y="17"/>
                                </a:lnTo>
                                <a:close/>
                                <a:moveTo>
                                  <a:pt x="6487" y="17"/>
                                </a:moveTo>
                                <a:lnTo>
                                  <a:pt x="6427" y="17"/>
                                </a:lnTo>
                                <a:lnTo>
                                  <a:pt x="6427" y="0"/>
                                </a:lnTo>
                                <a:lnTo>
                                  <a:pt x="6487" y="0"/>
                                </a:lnTo>
                                <a:lnTo>
                                  <a:pt x="6487" y="17"/>
                                </a:lnTo>
                                <a:close/>
                                <a:moveTo>
                                  <a:pt x="6381" y="17"/>
                                </a:moveTo>
                                <a:lnTo>
                                  <a:pt x="6321" y="17"/>
                                </a:lnTo>
                                <a:lnTo>
                                  <a:pt x="6321" y="0"/>
                                </a:lnTo>
                                <a:lnTo>
                                  <a:pt x="6381" y="0"/>
                                </a:lnTo>
                                <a:lnTo>
                                  <a:pt x="6381" y="17"/>
                                </a:lnTo>
                                <a:close/>
                                <a:moveTo>
                                  <a:pt x="6276" y="17"/>
                                </a:moveTo>
                                <a:lnTo>
                                  <a:pt x="6216" y="17"/>
                                </a:lnTo>
                                <a:lnTo>
                                  <a:pt x="6216" y="0"/>
                                </a:lnTo>
                                <a:lnTo>
                                  <a:pt x="6276" y="0"/>
                                </a:lnTo>
                                <a:lnTo>
                                  <a:pt x="6276" y="17"/>
                                </a:lnTo>
                                <a:close/>
                                <a:moveTo>
                                  <a:pt x="6173" y="17"/>
                                </a:moveTo>
                                <a:lnTo>
                                  <a:pt x="6113" y="17"/>
                                </a:lnTo>
                                <a:lnTo>
                                  <a:pt x="6113" y="0"/>
                                </a:lnTo>
                                <a:lnTo>
                                  <a:pt x="6173" y="0"/>
                                </a:lnTo>
                                <a:lnTo>
                                  <a:pt x="6173" y="17"/>
                                </a:lnTo>
                                <a:close/>
                                <a:moveTo>
                                  <a:pt x="6067" y="17"/>
                                </a:moveTo>
                                <a:lnTo>
                                  <a:pt x="6007" y="17"/>
                                </a:lnTo>
                                <a:lnTo>
                                  <a:pt x="6007" y="0"/>
                                </a:lnTo>
                                <a:lnTo>
                                  <a:pt x="6067" y="0"/>
                                </a:lnTo>
                                <a:lnTo>
                                  <a:pt x="6067" y="17"/>
                                </a:lnTo>
                                <a:close/>
                                <a:moveTo>
                                  <a:pt x="5961" y="17"/>
                                </a:moveTo>
                                <a:lnTo>
                                  <a:pt x="5901" y="17"/>
                                </a:lnTo>
                                <a:lnTo>
                                  <a:pt x="5901" y="0"/>
                                </a:lnTo>
                                <a:lnTo>
                                  <a:pt x="5961" y="0"/>
                                </a:lnTo>
                                <a:lnTo>
                                  <a:pt x="5961" y="17"/>
                                </a:lnTo>
                                <a:close/>
                                <a:moveTo>
                                  <a:pt x="5856" y="17"/>
                                </a:moveTo>
                                <a:lnTo>
                                  <a:pt x="5796" y="17"/>
                                </a:lnTo>
                                <a:lnTo>
                                  <a:pt x="5796" y="0"/>
                                </a:lnTo>
                                <a:lnTo>
                                  <a:pt x="5856" y="0"/>
                                </a:lnTo>
                                <a:lnTo>
                                  <a:pt x="5856" y="17"/>
                                </a:lnTo>
                                <a:close/>
                                <a:moveTo>
                                  <a:pt x="5753" y="17"/>
                                </a:moveTo>
                                <a:lnTo>
                                  <a:pt x="5693" y="17"/>
                                </a:lnTo>
                                <a:lnTo>
                                  <a:pt x="5693" y="0"/>
                                </a:lnTo>
                                <a:lnTo>
                                  <a:pt x="5753" y="0"/>
                                </a:lnTo>
                                <a:lnTo>
                                  <a:pt x="5753" y="17"/>
                                </a:lnTo>
                                <a:close/>
                                <a:moveTo>
                                  <a:pt x="5647" y="17"/>
                                </a:moveTo>
                                <a:lnTo>
                                  <a:pt x="5587" y="17"/>
                                </a:lnTo>
                                <a:lnTo>
                                  <a:pt x="5587" y="0"/>
                                </a:lnTo>
                                <a:lnTo>
                                  <a:pt x="5647" y="0"/>
                                </a:lnTo>
                                <a:lnTo>
                                  <a:pt x="5647" y="17"/>
                                </a:lnTo>
                                <a:close/>
                                <a:moveTo>
                                  <a:pt x="5541" y="17"/>
                                </a:moveTo>
                                <a:lnTo>
                                  <a:pt x="5481" y="17"/>
                                </a:lnTo>
                                <a:lnTo>
                                  <a:pt x="5481" y="0"/>
                                </a:lnTo>
                                <a:lnTo>
                                  <a:pt x="5541" y="0"/>
                                </a:lnTo>
                                <a:lnTo>
                                  <a:pt x="5541" y="17"/>
                                </a:lnTo>
                                <a:close/>
                                <a:moveTo>
                                  <a:pt x="5436" y="17"/>
                                </a:moveTo>
                                <a:lnTo>
                                  <a:pt x="5376" y="17"/>
                                </a:lnTo>
                                <a:lnTo>
                                  <a:pt x="5376" y="0"/>
                                </a:lnTo>
                                <a:lnTo>
                                  <a:pt x="5436" y="0"/>
                                </a:lnTo>
                                <a:lnTo>
                                  <a:pt x="5436" y="17"/>
                                </a:lnTo>
                                <a:close/>
                                <a:moveTo>
                                  <a:pt x="5333" y="17"/>
                                </a:moveTo>
                                <a:lnTo>
                                  <a:pt x="5273" y="17"/>
                                </a:lnTo>
                                <a:lnTo>
                                  <a:pt x="5273" y="0"/>
                                </a:lnTo>
                                <a:lnTo>
                                  <a:pt x="5333" y="0"/>
                                </a:lnTo>
                                <a:lnTo>
                                  <a:pt x="5333" y="17"/>
                                </a:lnTo>
                                <a:close/>
                                <a:moveTo>
                                  <a:pt x="5227" y="17"/>
                                </a:moveTo>
                                <a:lnTo>
                                  <a:pt x="5167" y="17"/>
                                </a:lnTo>
                                <a:lnTo>
                                  <a:pt x="5167" y="0"/>
                                </a:lnTo>
                                <a:lnTo>
                                  <a:pt x="5227" y="0"/>
                                </a:lnTo>
                                <a:lnTo>
                                  <a:pt x="5227" y="17"/>
                                </a:lnTo>
                                <a:close/>
                                <a:moveTo>
                                  <a:pt x="5121" y="17"/>
                                </a:moveTo>
                                <a:lnTo>
                                  <a:pt x="5061" y="17"/>
                                </a:lnTo>
                                <a:lnTo>
                                  <a:pt x="5061" y="0"/>
                                </a:lnTo>
                                <a:lnTo>
                                  <a:pt x="5121" y="0"/>
                                </a:lnTo>
                                <a:lnTo>
                                  <a:pt x="5121" y="17"/>
                                </a:lnTo>
                                <a:close/>
                                <a:moveTo>
                                  <a:pt x="5016" y="17"/>
                                </a:moveTo>
                                <a:lnTo>
                                  <a:pt x="4956" y="17"/>
                                </a:lnTo>
                                <a:lnTo>
                                  <a:pt x="4956" y="0"/>
                                </a:lnTo>
                                <a:lnTo>
                                  <a:pt x="5016" y="0"/>
                                </a:lnTo>
                                <a:lnTo>
                                  <a:pt x="5016" y="17"/>
                                </a:lnTo>
                                <a:close/>
                                <a:moveTo>
                                  <a:pt x="4913" y="17"/>
                                </a:moveTo>
                                <a:lnTo>
                                  <a:pt x="4853" y="17"/>
                                </a:lnTo>
                                <a:lnTo>
                                  <a:pt x="4853" y="0"/>
                                </a:lnTo>
                                <a:lnTo>
                                  <a:pt x="4913" y="0"/>
                                </a:lnTo>
                                <a:lnTo>
                                  <a:pt x="4913" y="17"/>
                                </a:lnTo>
                                <a:close/>
                                <a:moveTo>
                                  <a:pt x="4807" y="17"/>
                                </a:moveTo>
                                <a:lnTo>
                                  <a:pt x="4747" y="17"/>
                                </a:lnTo>
                                <a:lnTo>
                                  <a:pt x="4747" y="0"/>
                                </a:lnTo>
                                <a:lnTo>
                                  <a:pt x="4807" y="0"/>
                                </a:lnTo>
                                <a:lnTo>
                                  <a:pt x="4807" y="17"/>
                                </a:lnTo>
                                <a:close/>
                                <a:moveTo>
                                  <a:pt x="4701" y="17"/>
                                </a:moveTo>
                                <a:lnTo>
                                  <a:pt x="4641" y="17"/>
                                </a:lnTo>
                                <a:lnTo>
                                  <a:pt x="4641" y="0"/>
                                </a:lnTo>
                                <a:lnTo>
                                  <a:pt x="4701" y="0"/>
                                </a:lnTo>
                                <a:lnTo>
                                  <a:pt x="4701" y="17"/>
                                </a:lnTo>
                                <a:close/>
                                <a:moveTo>
                                  <a:pt x="4596" y="17"/>
                                </a:moveTo>
                                <a:lnTo>
                                  <a:pt x="4536" y="17"/>
                                </a:lnTo>
                                <a:lnTo>
                                  <a:pt x="4536" y="0"/>
                                </a:lnTo>
                                <a:lnTo>
                                  <a:pt x="4596" y="0"/>
                                </a:lnTo>
                                <a:lnTo>
                                  <a:pt x="4596" y="17"/>
                                </a:lnTo>
                                <a:close/>
                                <a:moveTo>
                                  <a:pt x="4493" y="17"/>
                                </a:moveTo>
                                <a:lnTo>
                                  <a:pt x="4433" y="17"/>
                                </a:lnTo>
                                <a:lnTo>
                                  <a:pt x="4433" y="0"/>
                                </a:lnTo>
                                <a:lnTo>
                                  <a:pt x="4493" y="0"/>
                                </a:lnTo>
                                <a:lnTo>
                                  <a:pt x="4493" y="17"/>
                                </a:lnTo>
                                <a:close/>
                                <a:moveTo>
                                  <a:pt x="4387" y="17"/>
                                </a:moveTo>
                                <a:lnTo>
                                  <a:pt x="4327" y="17"/>
                                </a:lnTo>
                                <a:lnTo>
                                  <a:pt x="4327" y="0"/>
                                </a:lnTo>
                                <a:lnTo>
                                  <a:pt x="4387" y="0"/>
                                </a:lnTo>
                                <a:lnTo>
                                  <a:pt x="4387" y="17"/>
                                </a:lnTo>
                                <a:close/>
                                <a:moveTo>
                                  <a:pt x="4281" y="17"/>
                                </a:moveTo>
                                <a:lnTo>
                                  <a:pt x="4221" y="17"/>
                                </a:lnTo>
                                <a:lnTo>
                                  <a:pt x="4221" y="0"/>
                                </a:lnTo>
                                <a:lnTo>
                                  <a:pt x="4281" y="0"/>
                                </a:lnTo>
                                <a:lnTo>
                                  <a:pt x="4281" y="17"/>
                                </a:lnTo>
                                <a:close/>
                                <a:moveTo>
                                  <a:pt x="4176" y="17"/>
                                </a:moveTo>
                                <a:lnTo>
                                  <a:pt x="4116" y="17"/>
                                </a:lnTo>
                                <a:lnTo>
                                  <a:pt x="4116" y="0"/>
                                </a:lnTo>
                                <a:lnTo>
                                  <a:pt x="4176" y="0"/>
                                </a:lnTo>
                                <a:lnTo>
                                  <a:pt x="4176" y="17"/>
                                </a:lnTo>
                                <a:close/>
                                <a:moveTo>
                                  <a:pt x="4073" y="17"/>
                                </a:moveTo>
                                <a:lnTo>
                                  <a:pt x="4013" y="17"/>
                                </a:lnTo>
                                <a:lnTo>
                                  <a:pt x="4013" y="0"/>
                                </a:lnTo>
                                <a:lnTo>
                                  <a:pt x="4073" y="0"/>
                                </a:lnTo>
                                <a:lnTo>
                                  <a:pt x="4073" y="17"/>
                                </a:lnTo>
                                <a:close/>
                                <a:moveTo>
                                  <a:pt x="3967" y="17"/>
                                </a:moveTo>
                                <a:lnTo>
                                  <a:pt x="3907" y="17"/>
                                </a:lnTo>
                                <a:lnTo>
                                  <a:pt x="3907" y="0"/>
                                </a:lnTo>
                                <a:lnTo>
                                  <a:pt x="3967" y="0"/>
                                </a:lnTo>
                                <a:lnTo>
                                  <a:pt x="3967" y="17"/>
                                </a:lnTo>
                                <a:close/>
                                <a:moveTo>
                                  <a:pt x="3861" y="17"/>
                                </a:moveTo>
                                <a:lnTo>
                                  <a:pt x="3801" y="17"/>
                                </a:lnTo>
                                <a:lnTo>
                                  <a:pt x="3801" y="0"/>
                                </a:lnTo>
                                <a:lnTo>
                                  <a:pt x="3861" y="0"/>
                                </a:lnTo>
                                <a:lnTo>
                                  <a:pt x="3861" y="17"/>
                                </a:lnTo>
                                <a:close/>
                                <a:moveTo>
                                  <a:pt x="3756" y="17"/>
                                </a:moveTo>
                                <a:lnTo>
                                  <a:pt x="3696" y="17"/>
                                </a:lnTo>
                                <a:lnTo>
                                  <a:pt x="3696" y="0"/>
                                </a:lnTo>
                                <a:lnTo>
                                  <a:pt x="3756" y="0"/>
                                </a:lnTo>
                                <a:lnTo>
                                  <a:pt x="3756" y="17"/>
                                </a:lnTo>
                                <a:close/>
                                <a:moveTo>
                                  <a:pt x="3653" y="17"/>
                                </a:moveTo>
                                <a:lnTo>
                                  <a:pt x="3593" y="17"/>
                                </a:lnTo>
                                <a:lnTo>
                                  <a:pt x="3593" y="0"/>
                                </a:lnTo>
                                <a:lnTo>
                                  <a:pt x="3653" y="0"/>
                                </a:lnTo>
                                <a:lnTo>
                                  <a:pt x="3653" y="17"/>
                                </a:lnTo>
                                <a:close/>
                                <a:moveTo>
                                  <a:pt x="3547" y="17"/>
                                </a:moveTo>
                                <a:lnTo>
                                  <a:pt x="3487" y="17"/>
                                </a:lnTo>
                                <a:lnTo>
                                  <a:pt x="3487" y="0"/>
                                </a:lnTo>
                                <a:lnTo>
                                  <a:pt x="3547" y="0"/>
                                </a:lnTo>
                                <a:lnTo>
                                  <a:pt x="3547" y="17"/>
                                </a:lnTo>
                                <a:close/>
                                <a:moveTo>
                                  <a:pt x="3441" y="17"/>
                                </a:moveTo>
                                <a:lnTo>
                                  <a:pt x="3381" y="17"/>
                                </a:lnTo>
                                <a:lnTo>
                                  <a:pt x="3381" y="0"/>
                                </a:lnTo>
                                <a:lnTo>
                                  <a:pt x="3441" y="0"/>
                                </a:lnTo>
                                <a:lnTo>
                                  <a:pt x="3441" y="17"/>
                                </a:lnTo>
                                <a:close/>
                                <a:moveTo>
                                  <a:pt x="3336" y="17"/>
                                </a:moveTo>
                                <a:lnTo>
                                  <a:pt x="3276" y="17"/>
                                </a:lnTo>
                                <a:lnTo>
                                  <a:pt x="3276" y="0"/>
                                </a:lnTo>
                                <a:lnTo>
                                  <a:pt x="3336" y="0"/>
                                </a:lnTo>
                                <a:lnTo>
                                  <a:pt x="3336" y="17"/>
                                </a:lnTo>
                                <a:close/>
                                <a:moveTo>
                                  <a:pt x="3233" y="17"/>
                                </a:moveTo>
                                <a:lnTo>
                                  <a:pt x="3173" y="17"/>
                                </a:lnTo>
                                <a:lnTo>
                                  <a:pt x="3173" y="0"/>
                                </a:lnTo>
                                <a:lnTo>
                                  <a:pt x="3233" y="0"/>
                                </a:lnTo>
                                <a:lnTo>
                                  <a:pt x="3233" y="17"/>
                                </a:lnTo>
                                <a:close/>
                                <a:moveTo>
                                  <a:pt x="3127" y="17"/>
                                </a:moveTo>
                                <a:lnTo>
                                  <a:pt x="3067" y="17"/>
                                </a:lnTo>
                                <a:lnTo>
                                  <a:pt x="3067" y="0"/>
                                </a:lnTo>
                                <a:lnTo>
                                  <a:pt x="3127" y="0"/>
                                </a:lnTo>
                                <a:lnTo>
                                  <a:pt x="3127" y="17"/>
                                </a:lnTo>
                                <a:close/>
                                <a:moveTo>
                                  <a:pt x="3021" y="17"/>
                                </a:moveTo>
                                <a:lnTo>
                                  <a:pt x="2961" y="17"/>
                                </a:lnTo>
                                <a:lnTo>
                                  <a:pt x="2961" y="0"/>
                                </a:lnTo>
                                <a:lnTo>
                                  <a:pt x="3021" y="0"/>
                                </a:lnTo>
                                <a:lnTo>
                                  <a:pt x="3021" y="17"/>
                                </a:lnTo>
                                <a:close/>
                                <a:moveTo>
                                  <a:pt x="2916" y="17"/>
                                </a:moveTo>
                                <a:lnTo>
                                  <a:pt x="2856" y="17"/>
                                </a:lnTo>
                                <a:lnTo>
                                  <a:pt x="2856" y="0"/>
                                </a:lnTo>
                                <a:lnTo>
                                  <a:pt x="2916" y="0"/>
                                </a:lnTo>
                                <a:lnTo>
                                  <a:pt x="2916" y="17"/>
                                </a:lnTo>
                                <a:close/>
                                <a:moveTo>
                                  <a:pt x="2813" y="17"/>
                                </a:moveTo>
                                <a:lnTo>
                                  <a:pt x="2753" y="17"/>
                                </a:lnTo>
                                <a:lnTo>
                                  <a:pt x="2753" y="0"/>
                                </a:lnTo>
                                <a:lnTo>
                                  <a:pt x="2813" y="0"/>
                                </a:lnTo>
                                <a:lnTo>
                                  <a:pt x="2813" y="17"/>
                                </a:lnTo>
                                <a:close/>
                                <a:moveTo>
                                  <a:pt x="2707" y="17"/>
                                </a:moveTo>
                                <a:lnTo>
                                  <a:pt x="2647" y="17"/>
                                </a:lnTo>
                                <a:lnTo>
                                  <a:pt x="2647" y="0"/>
                                </a:lnTo>
                                <a:lnTo>
                                  <a:pt x="2707" y="0"/>
                                </a:lnTo>
                                <a:lnTo>
                                  <a:pt x="2707" y="17"/>
                                </a:lnTo>
                                <a:close/>
                                <a:moveTo>
                                  <a:pt x="2601" y="17"/>
                                </a:moveTo>
                                <a:lnTo>
                                  <a:pt x="2541" y="17"/>
                                </a:lnTo>
                                <a:lnTo>
                                  <a:pt x="2541" y="0"/>
                                </a:lnTo>
                                <a:lnTo>
                                  <a:pt x="2601" y="0"/>
                                </a:lnTo>
                                <a:lnTo>
                                  <a:pt x="2601" y="17"/>
                                </a:lnTo>
                                <a:close/>
                                <a:moveTo>
                                  <a:pt x="2496" y="17"/>
                                </a:moveTo>
                                <a:lnTo>
                                  <a:pt x="2436" y="17"/>
                                </a:lnTo>
                                <a:lnTo>
                                  <a:pt x="2436" y="0"/>
                                </a:lnTo>
                                <a:lnTo>
                                  <a:pt x="2496" y="0"/>
                                </a:lnTo>
                                <a:lnTo>
                                  <a:pt x="2496" y="17"/>
                                </a:lnTo>
                                <a:close/>
                                <a:moveTo>
                                  <a:pt x="2393" y="17"/>
                                </a:moveTo>
                                <a:lnTo>
                                  <a:pt x="2333" y="17"/>
                                </a:lnTo>
                                <a:lnTo>
                                  <a:pt x="2333" y="0"/>
                                </a:lnTo>
                                <a:lnTo>
                                  <a:pt x="2393" y="0"/>
                                </a:lnTo>
                                <a:lnTo>
                                  <a:pt x="2393" y="17"/>
                                </a:lnTo>
                                <a:close/>
                                <a:moveTo>
                                  <a:pt x="2287" y="17"/>
                                </a:moveTo>
                                <a:lnTo>
                                  <a:pt x="2227" y="17"/>
                                </a:lnTo>
                                <a:lnTo>
                                  <a:pt x="2227" y="0"/>
                                </a:lnTo>
                                <a:lnTo>
                                  <a:pt x="2287" y="0"/>
                                </a:lnTo>
                                <a:lnTo>
                                  <a:pt x="2287" y="17"/>
                                </a:lnTo>
                                <a:close/>
                                <a:moveTo>
                                  <a:pt x="2181" y="17"/>
                                </a:moveTo>
                                <a:lnTo>
                                  <a:pt x="2121" y="17"/>
                                </a:lnTo>
                                <a:lnTo>
                                  <a:pt x="2121" y="0"/>
                                </a:lnTo>
                                <a:lnTo>
                                  <a:pt x="2181" y="0"/>
                                </a:lnTo>
                                <a:lnTo>
                                  <a:pt x="2181" y="17"/>
                                </a:lnTo>
                                <a:close/>
                                <a:moveTo>
                                  <a:pt x="2076" y="17"/>
                                </a:moveTo>
                                <a:lnTo>
                                  <a:pt x="2016" y="17"/>
                                </a:lnTo>
                                <a:lnTo>
                                  <a:pt x="2016" y="0"/>
                                </a:lnTo>
                                <a:lnTo>
                                  <a:pt x="2076" y="0"/>
                                </a:lnTo>
                                <a:lnTo>
                                  <a:pt x="2076" y="17"/>
                                </a:lnTo>
                                <a:close/>
                                <a:moveTo>
                                  <a:pt x="1973" y="17"/>
                                </a:moveTo>
                                <a:lnTo>
                                  <a:pt x="1913" y="17"/>
                                </a:lnTo>
                                <a:lnTo>
                                  <a:pt x="1913" y="0"/>
                                </a:lnTo>
                                <a:lnTo>
                                  <a:pt x="1973" y="0"/>
                                </a:lnTo>
                                <a:lnTo>
                                  <a:pt x="1973" y="17"/>
                                </a:lnTo>
                                <a:close/>
                                <a:moveTo>
                                  <a:pt x="1867" y="17"/>
                                </a:moveTo>
                                <a:lnTo>
                                  <a:pt x="1807" y="17"/>
                                </a:lnTo>
                                <a:lnTo>
                                  <a:pt x="1807" y="0"/>
                                </a:lnTo>
                                <a:lnTo>
                                  <a:pt x="1867" y="0"/>
                                </a:lnTo>
                                <a:lnTo>
                                  <a:pt x="1867" y="17"/>
                                </a:lnTo>
                                <a:close/>
                                <a:moveTo>
                                  <a:pt x="1761" y="17"/>
                                </a:moveTo>
                                <a:lnTo>
                                  <a:pt x="1701" y="17"/>
                                </a:lnTo>
                                <a:lnTo>
                                  <a:pt x="1701" y="0"/>
                                </a:lnTo>
                                <a:lnTo>
                                  <a:pt x="1761" y="0"/>
                                </a:lnTo>
                                <a:lnTo>
                                  <a:pt x="1761" y="17"/>
                                </a:lnTo>
                                <a:close/>
                                <a:moveTo>
                                  <a:pt x="1656" y="17"/>
                                </a:moveTo>
                                <a:lnTo>
                                  <a:pt x="1596" y="17"/>
                                </a:lnTo>
                                <a:lnTo>
                                  <a:pt x="1596" y="0"/>
                                </a:lnTo>
                                <a:lnTo>
                                  <a:pt x="1656" y="0"/>
                                </a:lnTo>
                                <a:lnTo>
                                  <a:pt x="1656" y="17"/>
                                </a:lnTo>
                                <a:close/>
                                <a:moveTo>
                                  <a:pt x="1553" y="17"/>
                                </a:moveTo>
                                <a:lnTo>
                                  <a:pt x="1493" y="17"/>
                                </a:lnTo>
                                <a:lnTo>
                                  <a:pt x="1493" y="0"/>
                                </a:lnTo>
                                <a:lnTo>
                                  <a:pt x="1553" y="0"/>
                                </a:lnTo>
                                <a:lnTo>
                                  <a:pt x="1553" y="17"/>
                                </a:lnTo>
                                <a:close/>
                                <a:moveTo>
                                  <a:pt x="1447" y="17"/>
                                </a:moveTo>
                                <a:lnTo>
                                  <a:pt x="1387" y="17"/>
                                </a:lnTo>
                                <a:lnTo>
                                  <a:pt x="1387" y="0"/>
                                </a:lnTo>
                                <a:lnTo>
                                  <a:pt x="1447" y="0"/>
                                </a:lnTo>
                                <a:lnTo>
                                  <a:pt x="1447" y="17"/>
                                </a:lnTo>
                                <a:close/>
                                <a:moveTo>
                                  <a:pt x="1341" y="17"/>
                                </a:moveTo>
                                <a:lnTo>
                                  <a:pt x="1281" y="17"/>
                                </a:lnTo>
                                <a:lnTo>
                                  <a:pt x="1281" y="0"/>
                                </a:lnTo>
                                <a:lnTo>
                                  <a:pt x="1341" y="0"/>
                                </a:lnTo>
                                <a:lnTo>
                                  <a:pt x="1341" y="17"/>
                                </a:lnTo>
                                <a:close/>
                                <a:moveTo>
                                  <a:pt x="1236" y="17"/>
                                </a:moveTo>
                                <a:lnTo>
                                  <a:pt x="1176" y="17"/>
                                </a:lnTo>
                                <a:lnTo>
                                  <a:pt x="1176" y="0"/>
                                </a:lnTo>
                                <a:lnTo>
                                  <a:pt x="1236" y="0"/>
                                </a:lnTo>
                                <a:lnTo>
                                  <a:pt x="1236" y="17"/>
                                </a:lnTo>
                                <a:close/>
                                <a:moveTo>
                                  <a:pt x="1133" y="17"/>
                                </a:moveTo>
                                <a:lnTo>
                                  <a:pt x="1073" y="17"/>
                                </a:lnTo>
                                <a:lnTo>
                                  <a:pt x="1073" y="0"/>
                                </a:lnTo>
                                <a:lnTo>
                                  <a:pt x="1133" y="0"/>
                                </a:lnTo>
                                <a:lnTo>
                                  <a:pt x="1133" y="17"/>
                                </a:lnTo>
                                <a:close/>
                                <a:moveTo>
                                  <a:pt x="1027" y="17"/>
                                </a:moveTo>
                                <a:lnTo>
                                  <a:pt x="967" y="17"/>
                                </a:lnTo>
                                <a:lnTo>
                                  <a:pt x="967" y="0"/>
                                </a:lnTo>
                                <a:lnTo>
                                  <a:pt x="1027" y="0"/>
                                </a:lnTo>
                                <a:lnTo>
                                  <a:pt x="1027" y="17"/>
                                </a:lnTo>
                                <a:close/>
                                <a:moveTo>
                                  <a:pt x="921" y="17"/>
                                </a:moveTo>
                                <a:lnTo>
                                  <a:pt x="861" y="17"/>
                                </a:lnTo>
                                <a:lnTo>
                                  <a:pt x="861" y="0"/>
                                </a:lnTo>
                                <a:lnTo>
                                  <a:pt x="921" y="0"/>
                                </a:lnTo>
                                <a:lnTo>
                                  <a:pt x="921" y="17"/>
                                </a:lnTo>
                                <a:close/>
                                <a:moveTo>
                                  <a:pt x="816" y="17"/>
                                </a:moveTo>
                                <a:lnTo>
                                  <a:pt x="756" y="17"/>
                                </a:lnTo>
                                <a:lnTo>
                                  <a:pt x="756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17"/>
                                </a:lnTo>
                                <a:close/>
                                <a:moveTo>
                                  <a:pt x="713" y="17"/>
                                </a:moveTo>
                                <a:lnTo>
                                  <a:pt x="653" y="17"/>
                                </a:lnTo>
                                <a:lnTo>
                                  <a:pt x="653" y="0"/>
                                </a:lnTo>
                                <a:lnTo>
                                  <a:pt x="713" y="0"/>
                                </a:lnTo>
                                <a:lnTo>
                                  <a:pt x="713" y="17"/>
                                </a:lnTo>
                                <a:close/>
                                <a:moveTo>
                                  <a:pt x="607" y="17"/>
                                </a:moveTo>
                                <a:lnTo>
                                  <a:pt x="547" y="17"/>
                                </a:lnTo>
                                <a:lnTo>
                                  <a:pt x="547" y="0"/>
                                </a:lnTo>
                                <a:lnTo>
                                  <a:pt x="607" y="0"/>
                                </a:lnTo>
                                <a:lnTo>
                                  <a:pt x="607" y="17"/>
                                </a:lnTo>
                                <a:close/>
                                <a:moveTo>
                                  <a:pt x="501" y="17"/>
                                </a:moveTo>
                                <a:lnTo>
                                  <a:pt x="441" y="17"/>
                                </a:lnTo>
                                <a:lnTo>
                                  <a:pt x="441" y="0"/>
                                </a:lnTo>
                                <a:lnTo>
                                  <a:pt x="501" y="0"/>
                                </a:lnTo>
                                <a:lnTo>
                                  <a:pt x="501" y="17"/>
                                </a:lnTo>
                                <a:close/>
                                <a:moveTo>
                                  <a:pt x="396" y="17"/>
                                </a:moveTo>
                                <a:lnTo>
                                  <a:pt x="336" y="17"/>
                                </a:lnTo>
                                <a:lnTo>
                                  <a:pt x="336" y="0"/>
                                </a:lnTo>
                                <a:lnTo>
                                  <a:pt x="396" y="0"/>
                                </a:lnTo>
                                <a:lnTo>
                                  <a:pt x="396" y="17"/>
                                </a:lnTo>
                                <a:close/>
                                <a:moveTo>
                                  <a:pt x="293" y="17"/>
                                </a:moveTo>
                                <a:lnTo>
                                  <a:pt x="233" y="17"/>
                                </a:lnTo>
                                <a:lnTo>
                                  <a:pt x="233" y="0"/>
                                </a:lnTo>
                                <a:lnTo>
                                  <a:pt x="293" y="0"/>
                                </a:lnTo>
                                <a:lnTo>
                                  <a:pt x="293" y="17"/>
                                </a:lnTo>
                                <a:close/>
                                <a:moveTo>
                                  <a:pt x="187" y="17"/>
                                </a:moveTo>
                                <a:lnTo>
                                  <a:pt x="127" y="17"/>
                                </a:lnTo>
                                <a:lnTo>
                                  <a:pt x="127" y="0"/>
                                </a:lnTo>
                                <a:lnTo>
                                  <a:pt x="187" y="0"/>
                                </a:lnTo>
                                <a:lnTo>
                                  <a:pt x="187" y="17"/>
                                </a:lnTo>
                                <a:close/>
                                <a:moveTo>
                                  <a:pt x="81" y="17"/>
                                </a:moveTo>
                                <a:lnTo>
                                  <a:pt x="21" y="17"/>
                                </a:lnTo>
                                <a:lnTo>
                                  <a:pt x="21" y="0"/>
                                </a:lnTo>
                                <a:lnTo>
                                  <a:pt x="81" y="0"/>
                                </a:lnTo>
                                <a:lnTo>
                                  <a:pt x="81" y="17"/>
                                </a:lnTo>
                                <a:close/>
                                <a:moveTo>
                                  <a:pt x="14" y="98"/>
                                </a:moveTo>
                                <a:lnTo>
                                  <a:pt x="0" y="98"/>
                                </a:lnTo>
                                <a:lnTo>
                                  <a:pt x="0" y="38"/>
                                </a:lnTo>
                                <a:lnTo>
                                  <a:pt x="14" y="38"/>
                                </a:lnTo>
                                <a:lnTo>
                                  <a:pt x="14" y="98"/>
                                </a:lnTo>
                                <a:close/>
                                <a:moveTo>
                                  <a:pt x="14" y="204"/>
                                </a:moveTo>
                                <a:lnTo>
                                  <a:pt x="0" y="204"/>
                                </a:lnTo>
                                <a:lnTo>
                                  <a:pt x="0" y="144"/>
                                </a:lnTo>
                                <a:lnTo>
                                  <a:pt x="14" y="144"/>
                                </a:lnTo>
                                <a:lnTo>
                                  <a:pt x="14" y="204"/>
                                </a:lnTo>
                                <a:close/>
                                <a:moveTo>
                                  <a:pt x="14" y="309"/>
                                </a:moveTo>
                                <a:lnTo>
                                  <a:pt x="0" y="309"/>
                                </a:lnTo>
                                <a:lnTo>
                                  <a:pt x="0" y="249"/>
                                </a:lnTo>
                                <a:lnTo>
                                  <a:pt x="14" y="249"/>
                                </a:lnTo>
                                <a:lnTo>
                                  <a:pt x="14" y="309"/>
                                </a:lnTo>
                                <a:close/>
                                <a:moveTo>
                                  <a:pt x="14" y="413"/>
                                </a:moveTo>
                                <a:lnTo>
                                  <a:pt x="0" y="413"/>
                                </a:lnTo>
                                <a:lnTo>
                                  <a:pt x="0" y="353"/>
                                </a:lnTo>
                                <a:lnTo>
                                  <a:pt x="14" y="353"/>
                                </a:lnTo>
                                <a:lnTo>
                                  <a:pt x="14" y="413"/>
                                </a:lnTo>
                                <a:close/>
                                <a:moveTo>
                                  <a:pt x="67" y="497"/>
                                </a:moveTo>
                                <a:lnTo>
                                  <a:pt x="0" y="497"/>
                                </a:lnTo>
                                <a:lnTo>
                                  <a:pt x="0" y="458"/>
                                </a:lnTo>
                                <a:lnTo>
                                  <a:pt x="14" y="458"/>
                                </a:lnTo>
                                <a:lnTo>
                                  <a:pt x="14" y="480"/>
                                </a:lnTo>
                                <a:lnTo>
                                  <a:pt x="67" y="480"/>
                                </a:lnTo>
                                <a:lnTo>
                                  <a:pt x="67" y="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Text Box 864"/>
                        <wps:cNvSpPr txBox="1">
                          <a:spLocks/>
                        </wps:cNvSpPr>
                        <wps:spPr bwMode="auto">
                          <a:xfrm>
                            <a:off x="2152" y="305"/>
                            <a:ext cx="7949" cy="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45E7" w:rsidRDefault="00A545E7" w:rsidP="00A545E7">
                              <w:pPr>
                                <w:spacing w:before="86"/>
                                <w:ind w:left="158"/>
                              </w:pPr>
                              <w:r>
                                <w:t xml:space="preserve">$ kubectl exec -it cm-pod </w:t>
                              </w:r>
                              <w:proofErr w:type="spellStart"/>
                              <w:r>
                                <w:t>printenv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D4BB65" id="Group 863" o:spid="_x0000_s1044" style="position:absolute;margin-left:107.65pt;margin-top:15.3pt;width:397.45pt;height:24.85pt;z-index:-251645952;mso-wrap-distance-left:0;mso-wrap-distance-right:0;mso-position-horizontal-relative:page;mso-position-vertical-relative:text" coordorigin="2153,306" coordsize="7949,4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">
                <v:shape id="AutoShape 865" o:spid="_x0000_s1045" style="position:absolute;left:2152;top:305;width:7949;height:497;visibility:visible;mso-wrap-style:square;v-text-anchor:top" coordsize="7949,4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" path="m173,497r-60,l113,480r60,l173,497xm276,497r-60,l216,480r60,l276,497xm381,497r-60,l321,480r60,l381,497xm487,497r-60,l427,480r60,l487,497xm593,497r-60,l533,480r60,l593,497xm698,497r-60,l638,480r60,l698,497xm801,497r-60,l741,480r60,l801,497xm907,497r-60,l847,480r60,l907,497xm1013,497r-60,l953,480r60,l1013,497xm1118,497r-60,l1058,480r60,l1118,497xm1221,497r-60,l1161,480r60,l1221,497xm1327,497r-60,l1267,480r60,l1327,497xm1433,497r-60,l1373,480r60,l1433,497xm1538,497r-60,l1478,480r60,l1538,497xm1641,497r-60,l1581,480r60,l1641,497xm1747,497r-60,l1687,480r60,l1747,497xm1853,497r-60,l1793,480r60,l1853,497xm1956,497r-60,l1896,480r60,l1956,497xm2061,497r-60,l2001,480r60,l2061,497xm2167,497r-60,l2107,480r60,l2167,497xm2273,497r-60,l2213,480r60,l2273,497xm2378,497r-60,l2318,480r60,l2378,497xm2481,497r-60,l2421,480r60,l2481,497xm2587,497r-60,l2527,480r60,l2587,497xm2693,497r-60,l2633,480r60,l2693,497xm2798,497r-60,l2738,480r60,l2798,497xm2901,497r-60,l2841,480r60,l2901,497xm3007,497r-60,l2947,480r60,l3007,497xm3113,497r-60,l3053,480r60,l3113,497xm3218,497r-60,l3158,480r60,l3218,497xm3321,497r-60,l3261,480r60,l3321,497xm3427,497r-60,l3367,480r60,l3427,497xm3533,497r-60,l3473,480r60,l3533,497xm3638,497r-60,l3578,480r60,l3638,497xm3741,497r-60,l3681,480r60,l3741,497xm3847,497r-60,l3787,480r60,l3847,497xm3953,497r-60,l3893,480r60,l3953,497xm4058,497r-60,l3998,480r60,l4058,497xm4161,497r-60,l4101,480r60,l4161,497xm4267,497r-60,l4207,480r60,l4267,497xm4373,497r-60,l4313,480r60,l4373,497xm4478,497r-60,l4418,480r60,l4478,497xm4581,497r-60,l4521,480r60,l4581,497xm4687,497r-60,l4627,480r60,l4687,497xm4793,497r-60,l4733,480r60,l4793,497xm4898,497r-60,l4838,480r60,l4898,497xm5001,497r-60,l4941,480r60,l5001,497xm5107,497r-60,l5047,480r60,l5107,497xm5213,497r-60,l5153,480r60,l5213,497xm5318,497r-60,l5258,480r60,l5318,497xm5421,497r-60,l5361,480r60,l5421,497xm5527,497r-60,l5467,480r60,l5527,497xm5633,497r-60,l5573,480r60,l5633,497xm5738,497r-60,l5678,480r60,l5738,497xm5841,497r-60,l5781,480r60,l5841,497xm5947,497r-60,l5887,480r60,l5947,497xm6053,497r-60,l5993,480r60,l6053,497xm6158,497r-60,l6098,480r60,l6158,497xm6261,497r-60,l6201,480r60,l6261,497xm6367,497r-60,l6307,480r60,l6367,497xm6473,497r-60,l6413,480r60,l6473,497xm6578,497r-60,l6518,480r60,l6578,497xm6681,497r-60,l6621,480r60,l6681,497xm6787,497r-60,l6727,480r60,l6787,497xm6893,497r-60,l6833,480r60,l6893,497xm6998,497r-60,l6938,480r60,l6998,497xm7101,497r-60,l7041,480r60,l7101,497xm7207,497r-60,l7147,480r60,l7207,497xm7313,497r-60,l7253,480r60,l7313,497xm7418,497r-60,l7358,480r60,l7418,497xm7521,497r-60,l7461,480r60,l7521,497xm7627,497r-60,l7567,480r60,l7627,497xm7733,497r-60,l7673,480r60,l7733,497xm7838,497r-60,l7778,480r60,l7838,497xm7949,497r-68,l7881,480r60,l7941,489r8,l7949,497xm7949,444r-15,l7934,384r15,l7949,444xm7949,338r-15,l7934,278r15,l7949,338xm7949,233r-15,l7934,173r15,l7949,233xm7949,129r-15,l7934,69r15,l7949,129xm7949,24r-15,l7934,17r-38,l7896,r53,l7949,24xm7853,17r-60,l7793,r60,l7853,17xm7747,17r-60,l7687,r60,l7747,17xm7641,17r-60,l7581,r60,l7641,17xm7536,17r-60,l7476,r60,l7536,17xm7433,17r-60,l7373,r60,l7433,17xm7327,17r-60,l7267,r60,l7327,17xm7221,17r-60,l7161,r60,l7221,17xm7116,17r-60,l7056,r60,l7116,17xm7013,17r-60,l6953,r60,l7013,17xm6907,17r-60,l6847,r60,l6907,17xm6801,17r-60,l6741,r60,l6801,17xm6696,17r-60,l6636,r60,l6696,17xm6593,17r-60,l6533,r60,l6593,17xm6487,17r-60,l6427,r60,l6487,17xm6381,17r-60,l6321,r60,l6381,17xm6276,17r-60,l6216,r60,l6276,17xm6173,17r-60,l6113,r60,l6173,17xm6067,17r-60,l6007,r60,l6067,17xm5961,17r-60,l5901,r60,l5961,17xm5856,17r-60,l5796,r60,l5856,17xm5753,17r-60,l5693,r60,l5753,17xm5647,17r-60,l5587,r60,l5647,17xm5541,17r-60,l5481,r60,l5541,17xm5436,17r-60,l5376,r60,l5436,17xm5333,17r-60,l5273,r60,l5333,17xm5227,17r-60,l5167,r60,l5227,17xm5121,17r-60,l5061,r60,l5121,17xm5016,17r-60,l4956,r60,l5016,17xm4913,17r-60,l4853,r60,l4913,17xm4807,17r-60,l4747,r60,l4807,17xm4701,17r-60,l4641,r60,l4701,17xm4596,17r-60,l4536,r60,l4596,17xm4493,17r-60,l4433,r60,l4493,17xm4387,17r-60,l4327,r60,l4387,17xm4281,17r-60,l4221,r60,l4281,17xm4176,17r-60,l4116,r60,l4176,17xm4073,17r-60,l4013,r60,l4073,17xm3967,17r-60,l3907,r60,l3967,17xm3861,17r-60,l3801,r60,l3861,17xm3756,17r-60,l3696,r60,l3756,17xm3653,17r-60,l3593,r60,l3653,17xm3547,17r-60,l3487,r60,l3547,17xm3441,17r-60,l3381,r60,l3441,17xm3336,17r-60,l3276,r60,l3336,17xm3233,17r-60,l3173,r60,l3233,17xm3127,17r-60,l3067,r60,l3127,17xm3021,17r-60,l2961,r60,l3021,17xm2916,17r-60,l2856,r60,l2916,17xm2813,17r-60,l2753,r60,l2813,17xm2707,17r-60,l2647,r60,l2707,17xm2601,17r-60,l2541,r60,l2601,17xm2496,17r-60,l2436,r60,l2496,17xm2393,17r-60,l2333,r60,l2393,17xm2287,17r-60,l2227,r60,l2287,17xm2181,17r-60,l2121,r60,l2181,17xm2076,17r-60,l2016,r60,l2076,17xm1973,17r-60,l1913,r60,l1973,17xm1867,17r-60,l1807,r60,l1867,17xm1761,17r-60,l1701,r60,l1761,17xm1656,17r-60,l1596,r60,l1656,17xm1553,17r-60,l1493,r60,l1553,17xm1447,17r-60,l1387,r60,l1447,17xm1341,17r-60,l1281,r60,l1341,17xm1236,17r-60,l1176,r60,l1236,17xm1133,17r-60,l1073,r60,l1133,17xm1027,17r-60,l967,r60,l1027,17xm921,17r-60,l861,r60,l921,17xm816,17r-60,l756,r60,l816,17xm713,17r-60,l653,r60,l713,17xm607,17r-60,l547,r60,l607,17xm501,17r-60,l441,r60,l501,17xm396,17r-60,l336,r60,l396,17xm293,17r-60,l233,r60,l293,17xm187,17r-60,l127,r60,l187,17xm81,17r-60,l21,,81,r,17xm14,98l,98,,38r14,l14,98xm14,204l,204,,144r14,l14,204xm14,309l,309,,249r14,l14,309xm14,413l,413,,353r14,l14,413xm67,497l,497,,458r14,l14,480r53,l67,497xe" fillcolor="black" stroked="f">
                  <v:path arrowok="t" o:connecttype="custom" o:connectlocs="321,786;698,803;907,786;1161,803;1433,803;1687,786;2061,803;2273,786;2527,803;2798,803;3053,786;3427,803;3638,786;3893,803;4161,803;4418,786;4793,803;5001,786;5258,803;5527,803;5781,786;6158,803;6367,786;6621,803;6893,803;7147,786;7521,803;7733,786;7949,803;7934,479;7949,306;7581,323;7433,323;7056,306;6801,323;6593,306;6216,323;6067,323;5693,306;5436,323;5227,306;4853,323;4701,323;4327,306;4073,323;3861,306;3487,323;3336,323;2961,306;2707,323;2496,306;2121,323;1973,323;1596,306;1341,323;1133,306;756,323;607,323;233,306;14,404;14,555;67,803" o:connectangles="0,0,0,0,0,0,0,0,0,0,0,0,0,0,0,0,0,0,0,0,0,0,0,0,0,0,0,0,0,0,0,0,0,0,0,0,0,0,0,0,0,0,0,0,0,0,0,0,0,0,0,0,0,0,0,0,0,0,0,0,0,0"/>
                </v:shape>
                <v:shape id="Text Box 864" o:spid="_x0000_s1046" type="#_x0000_t202" style="position:absolute;left:2152;top:305;width:7949;height:4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545E7" w:rsidRDefault="00A545E7" w:rsidP="00A545E7">
                        <w:pPr>
                          <w:spacing w:before="86"/>
                          <w:ind w:left="158"/>
                        </w:pPr>
                        <w:r>
                          <w:t xml:space="preserve">$ kubectl exec -it cm-pod </w:t>
                        </w:r>
                        <w:proofErr w:type="spellStart"/>
                        <w:r>
                          <w:t>printenv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19ECEA15" wp14:editId="30DCDF01">
                <wp:simplePos x="0" y="0"/>
                <wp:positionH relativeFrom="page">
                  <wp:posOffset>1380490</wp:posOffset>
                </wp:positionH>
                <wp:positionV relativeFrom="paragraph">
                  <wp:posOffset>760095</wp:posOffset>
                </wp:positionV>
                <wp:extent cx="5029200" cy="2650490"/>
                <wp:effectExtent l="0" t="0" r="0" b="0"/>
                <wp:wrapTopAndBottom/>
                <wp:docPr id="940" name="Group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2650490"/>
                          <a:chOff x="2174" y="1197"/>
                          <a:chExt cx="7920" cy="4174"/>
                        </a:xfrm>
                      </wpg:grpSpPr>
                      <pic:pic xmlns:pic="http://schemas.openxmlformats.org/drawingml/2006/picture">
                        <pic:nvPicPr>
                          <pic:cNvPr id="941" name="Picture 862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1210"/>
                            <a:ext cx="7892" cy="4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2" name="Freeform 861"/>
                        <wps:cNvSpPr>
                          <a:spLocks/>
                        </wps:cNvSpPr>
                        <wps:spPr bwMode="auto">
                          <a:xfrm>
                            <a:off x="2174" y="1196"/>
                            <a:ext cx="7921" cy="4174"/>
                          </a:xfrm>
                          <a:custGeom>
                            <a:avLst/>
                            <a:gdLst>
                              <a:gd name="T0" fmla="+- 0 10094 2174"/>
                              <a:gd name="T1" fmla="*/ T0 w 7921"/>
                              <a:gd name="T2" fmla="+- 0 1197 1197"/>
                              <a:gd name="T3" fmla="*/ 1197 h 4174"/>
                              <a:gd name="T4" fmla="+- 0 10078 2174"/>
                              <a:gd name="T5" fmla="*/ T4 w 7921"/>
                              <a:gd name="T6" fmla="+- 0 1197 1197"/>
                              <a:gd name="T7" fmla="*/ 1197 h 4174"/>
                              <a:gd name="T8" fmla="+- 0 10078 2174"/>
                              <a:gd name="T9" fmla="*/ T8 w 7921"/>
                              <a:gd name="T10" fmla="+- 0 1211 1197"/>
                              <a:gd name="T11" fmla="*/ 1211 h 4174"/>
                              <a:gd name="T12" fmla="+- 0 10078 2174"/>
                              <a:gd name="T13" fmla="*/ T12 w 7921"/>
                              <a:gd name="T14" fmla="+- 0 5355 1197"/>
                              <a:gd name="T15" fmla="*/ 5355 h 4174"/>
                              <a:gd name="T16" fmla="+- 0 2191 2174"/>
                              <a:gd name="T17" fmla="*/ T16 w 7921"/>
                              <a:gd name="T18" fmla="+- 0 5355 1197"/>
                              <a:gd name="T19" fmla="*/ 5355 h 4174"/>
                              <a:gd name="T20" fmla="+- 0 2191 2174"/>
                              <a:gd name="T21" fmla="*/ T20 w 7921"/>
                              <a:gd name="T22" fmla="+- 0 5355 1197"/>
                              <a:gd name="T23" fmla="*/ 5355 h 4174"/>
                              <a:gd name="T24" fmla="+- 0 2182 2174"/>
                              <a:gd name="T25" fmla="*/ T24 w 7921"/>
                              <a:gd name="T26" fmla="+- 0 5355 1197"/>
                              <a:gd name="T27" fmla="*/ 5355 h 4174"/>
                              <a:gd name="T28" fmla="+- 0 2182 2174"/>
                              <a:gd name="T29" fmla="*/ T28 w 7921"/>
                              <a:gd name="T30" fmla="+- 0 5355 1197"/>
                              <a:gd name="T31" fmla="*/ 5355 h 4174"/>
                              <a:gd name="T32" fmla="+- 0 2191 2174"/>
                              <a:gd name="T33" fmla="*/ T32 w 7921"/>
                              <a:gd name="T34" fmla="+- 0 5355 1197"/>
                              <a:gd name="T35" fmla="*/ 5355 h 4174"/>
                              <a:gd name="T36" fmla="+- 0 2191 2174"/>
                              <a:gd name="T37" fmla="*/ T36 w 7921"/>
                              <a:gd name="T38" fmla="+- 0 1211 1197"/>
                              <a:gd name="T39" fmla="*/ 1211 h 4174"/>
                              <a:gd name="T40" fmla="+- 0 10078 2174"/>
                              <a:gd name="T41" fmla="*/ T40 w 7921"/>
                              <a:gd name="T42" fmla="+- 0 1211 1197"/>
                              <a:gd name="T43" fmla="*/ 1211 h 4174"/>
                              <a:gd name="T44" fmla="+- 0 10078 2174"/>
                              <a:gd name="T45" fmla="*/ T44 w 7921"/>
                              <a:gd name="T46" fmla="+- 0 1197 1197"/>
                              <a:gd name="T47" fmla="*/ 1197 h 4174"/>
                              <a:gd name="T48" fmla="+- 0 2174 2174"/>
                              <a:gd name="T49" fmla="*/ T48 w 7921"/>
                              <a:gd name="T50" fmla="+- 0 1197 1197"/>
                              <a:gd name="T51" fmla="*/ 1197 h 4174"/>
                              <a:gd name="T52" fmla="+- 0 2174 2174"/>
                              <a:gd name="T53" fmla="*/ T52 w 7921"/>
                              <a:gd name="T54" fmla="+- 0 1211 1197"/>
                              <a:gd name="T55" fmla="*/ 1211 h 4174"/>
                              <a:gd name="T56" fmla="+- 0 2174 2174"/>
                              <a:gd name="T57" fmla="*/ T56 w 7921"/>
                              <a:gd name="T58" fmla="+- 0 5355 1197"/>
                              <a:gd name="T59" fmla="*/ 5355 h 4174"/>
                              <a:gd name="T60" fmla="+- 0 2174 2174"/>
                              <a:gd name="T61" fmla="*/ T60 w 7921"/>
                              <a:gd name="T62" fmla="+- 0 5363 1197"/>
                              <a:gd name="T63" fmla="*/ 5363 h 4174"/>
                              <a:gd name="T64" fmla="+- 0 2174 2174"/>
                              <a:gd name="T65" fmla="*/ T64 w 7921"/>
                              <a:gd name="T66" fmla="+- 0 5371 1197"/>
                              <a:gd name="T67" fmla="*/ 5371 h 4174"/>
                              <a:gd name="T68" fmla="+- 0 10094 2174"/>
                              <a:gd name="T69" fmla="*/ T68 w 7921"/>
                              <a:gd name="T70" fmla="+- 0 5371 1197"/>
                              <a:gd name="T71" fmla="*/ 5371 h 4174"/>
                              <a:gd name="T72" fmla="+- 0 10094 2174"/>
                              <a:gd name="T73" fmla="*/ T72 w 7921"/>
                              <a:gd name="T74" fmla="+- 0 5363 1197"/>
                              <a:gd name="T75" fmla="*/ 5363 h 4174"/>
                              <a:gd name="T76" fmla="+- 0 10094 2174"/>
                              <a:gd name="T77" fmla="*/ T76 w 7921"/>
                              <a:gd name="T78" fmla="+- 0 5355 1197"/>
                              <a:gd name="T79" fmla="*/ 5355 h 4174"/>
                              <a:gd name="T80" fmla="+- 0 10094 2174"/>
                              <a:gd name="T81" fmla="*/ T80 w 7921"/>
                              <a:gd name="T82" fmla="+- 0 1211 1197"/>
                              <a:gd name="T83" fmla="*/ 1211 h 4174"/>
                              <a:gd name="T84" fmla="+- 0 10094 2174"/>
                              <a:gd name="T85" fmla="*/ T84 w 7921"/>
                              <a:gd name="T86" fmla="+- 0 1197 1197"/>
                              <a:gd name="T87" fmla="*/ 1197 h 4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921" h="4174">
                                <a:moveTo>
                                  <a:pt x="7920" y="0"/>
                                </a:moveTo>
                                <a:lnTo>
                                  <a:pt x="7904" y="0"/>
                                </a:lnTo>
                                <a:lnTo>
                                  <a:pt x="7904" y="14"/>
                                </a:lnTo>
                                <a:lnTo>
                                  <a:pt x="7904" y="4158"/>
                                </a:lnTo>
                                <a:lnTo>
                                  <a:pt x="17" y="4158"/>
                                </a:lnTo>
                                <a:lnTo>
                                  <a:pt x="8" y="4158"/>
                                </a:lnTo>
                                <a:lnTo>
                                  <a:pt x="17" y="4158"/>
                                </a:lnTo>
                                <a:lnTo>
                                  <a:pt x="17" y="14"/>
                                </a:lnTo>
                                <a:lnTo>
                                  <a:pt x="7904" y="14"/>
                                </a:lnTo>
                                <a:lnTo>
                                  <a:pt x="79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158"/>
                                </a:lnTo>
                                <a:lnTo>
                                  <a:pt x="0" y="4166"/>
                                </a:lnTo>
                                <a:lnTo>
                                  <a:pt x="0" y="4174"/>
                                </a:lnTo>
                                <a:lnTo>
                                  <a:pt x="7920" y="4174"/>
                                </a:lnTo>
                                <a:lnTo>
                                  <a:pt x="7920" y="4166"/>
                                </a:lnTo>
                                <a:lnTo>
                                  <a:pt x="7920" y="4158"/>
                                </a:lnTo>
                                <a:lnTo>
                                  <a:pt x="7920" y="14"/>
                                </a:lnTo>
                                <a:lnTo>
                                  <a:pt x="7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5613D2" id="Group 860" o:spid="_x0000_s1026" style="position:absolute;margin-left:108.7pt;margin-top:59.85pt;width:396pt;height:208.7pt;z-index:-251644928;mso-wrap-distance-left:0;mso-wrap-distance-right:0;mso-position-horizontal-relative:page" coordorigin="2174,1197" coordsize="7920,417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">
                <v:shape id="Picture 862" o:spid="_x0000_s1027" type="#_x0000_t75" style="position:absolute;left:2188;top:1210;width:7892;height:41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">
                  <v:imagedata r:id="rId23" o:title=""/>
                  <v:path arrowok="t"/>
                  <o:lock v:ext="edit" aspectratio="f"/>
                </v:shape>
                <v:shape id="Freeform 861" o:spid="_x0000_s1028" style="position:absolute;left:2174;top:1196;width:7921;height:4174;visibility:visible;mso-wrap-style:square;v-text-anchor:top" coordsize="7921,41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" path="m7920,r-16,l7904,14r,4144l17,4158r-9,l17,4158,17,14r7887,l7904,,,,,14,,4158r,8l,4174r7920,l7920,4166r,-8l7920,14r,-14xe" fillcolor="black" stroked="f">
                  <v:path arrowok="t" o:connecttype="custom" o:connectlocs="7920,1197;7904,1197;7904,1211;7904,5355;17,5355;17,5355;8,5355;8,5355;17,5355;17,1211;7904,1211;7904,1197;0,1197;0,1211;0,5355;0,5363;0,5371;7920,5371;7920,5363;7920,5355;7920,1211;7920,1197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A545E7" w:rsidRDefault="00A545E7" w:rsidP="00A545E7">
      <w:pPr>
        <w:pStyle w:val="BodyText0"/>
        <w:spacing w:before="8"/>
        <w:rPr>
          <w:sz w:val="26"/>
        </w:rPr>
      </w:pPr>
    </w:p>
    <w:p w:rsidR="00A545E7" w:rsidRDefault="00A545E7" w:rsidP="00A545E7">
      <w:pPr>
        <w:pStyle w:val="BodyText0"/>
        <w:spacing w:before="3"/>
      </w:pPr>
    </w:p>
    <w:p w:rsidR="00A545E7" w:rsidRDefault="00A545E7" w:rsidP="00A545E7">
      <w:pPr>
        <w:pStyle w:val="ListParagraph"/>
        <w:widowControl w:val="0"/>
        <w:numPr>
          <w:ilvl w:val="0"/>
          <w:numId w:val="37"/>
        </w:numPr>
        <w:tabs>
          <w:tab w:val="left" w:pos="1261"/>
        </w:tabs>
        <w:autoSpaceDE w:val="0"/>
        <w:autoSpaceDN w:val="0"/>
        <w:ind w:hanging="362"/>
        <w:contextualSpacing w:val="0"/>
        <w:rPr>
          <w:sz w:val="24"/>
        </w:rPr>
      </w:pPr>
      <w:r>
        <w:rPr>
          <w:sz w:val="24"/>
        </w:rPr>
        <w:t>Delete the resources created in this</w:t>
      </w:r>
      <w:r>
        <w:rPr>
          <w:spacing w:val="-8"/>
          <w:sz w:val="24"/>
        </w:rPr>
        <w:t xml:space="preserve"> </w:t>
      </w:r>
      <w:r>
        <w:rPr>
          <w:sz w:val="24"/>
        </w:rPr>
        <w:t>task</w:t>
      </w:r>
    </w:p>
    <w:p w:rsidR="00A545E7" w:rsidRDefault="00A545E7" w:rsidP="00A545E7">
      <w:pPr>
        <w:pStyle w:val="BodyText0"/>
        <w:spacing w:before="9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2463E5C2" wp14:editId="27720664">
                <wp:simplePos x="0" y="0"/>
                <wp:positionH relativeFrom="page">
                  <wp:posOffset>1367155</wp:posOffset>
                </wp:positionH>
                <wp:positionV relativeFrom="paragraph">
                  <wp:posOffset>193675</wp:posOffset>
                </wp:positionV>
                <wp:extent cx="5047615" cy="485140"/>
                <wp:effectExtent l="12700" t="0" r="0" b="0"/>
                <wp:wrapTopAndBottom/>
                <wp:docPr id="937" name="Group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7615" cy="485140"/>
                          <a:chOff x="2153" y="305"/>
                          <a:chExt cx="7949" cy="764"/>
                        </a:xfrm>
                      </wpg:grpSpPr>
                      <wps:wsp>
                        <wps:cNvPr id="938" name="AutoShape 859"/>
                        <wps:cNvSpPr>
                          <a:spLocks/>
                        </wps:cNvSpPr>
                        <wps:spPr bwMode="auto">
                          <a:xfrm>
                            <a:off x="2152" y="305"/>
                            <a:ext cx="7949" cy="764"/>
                          </a:xfrm>
                          <a:custGeom>
                            <a:avLst/>
                            <a:gdLst>
                              <a:gd name="T0" fmla="+- 0 2474 2153"/>
                              <a:gd name="T1" fmla="*/ T0 w 7949"/>
                              <a:gd name="T2" fmla="+- 0 1054 305"/>
                              <a:gd name="T3" fmla="*/ 1054 h 764"/>
                              <a:gd name="T4" fmla="+- 0 2851 2153"/>
                              <a:gd name="T5" fmla="*/ T4 w 7949"/>
                              <a:gd name="T6" fmla="+- 0 1068 305"/>
                              <a:gd name="T7" fmla="*/ 1068 h 764"/>
                              <a:gd name="T8" fmla="+- 0 3060 2153"/>
                              <a:gd name="T9" fmla="*/ T8 w 7949"/>
                              <a:gd name="T10" fmla="+- 0 1054 305"/>
                              <a:gd name="T11" fmla="*/ 1054 h 764"/>
                              <a:gd name="T12" fmla="+- 0 3314 2153"/>
                              <a:gd name="T13" fmla="*/ T12 w 7949"/>
                              <a:gd name="T14" fmla="+- 0 1068 305"/>
                              <a:gd name="T15" fmla="*/ 1068 h 764"/>
                              <a:gd name="T16" fmla="+- 0 3586 2153"/>
                              <a:gd name="T17" fmla="*/ T16 w 7949"/>
                              <a:gd name="T18" fmla="+- 0 1068 305"/>
                              <a:gd name="T19" fmla="*/ 1068 h 764"/>
                              <a:gd name="T20" fmla="+- 0 3840 2153"/>
                              <a:gd name="T21" fmla="*/ T20 w 7949"/>
                              <a:gd name="T22" fmla="+- 0 1054 305"/>
                              <a:gd name="T23" fmla="*/ 1054 h 764"/>
                              <a:gd name="T24" fmla="+- 0 4214 2153"/>
                              <a:gd name="T25" fmla="*/ T24 w 7949"/>
                              <a:gd name="T26" fmla="+- 0 1068 305"/>
                              <a:gd name="T27" fmla="*/ 1068 h 764"/>
                              <a:gd name="T28" fmla="+- 0 4426 2153"/>
                              <a:gd name="T29" fmla="*/ T28 w 7949"/>
                              <a:gd name="T30" fmla="+- 0 1054 305"/>
                              <a:gd name="T31" fmla="*/ 1054 h 764"/>
                              <a:gd name="T32" fmla="+- 0 4680 2153"/>
                              <a:gd name="T33" fmla="*/ T32 w 7949"/>
                              <a:gd name="T34" fmla="+- 0 1068 305"/>
                              <a:gd name="T35" fmla="*/ 1068 h 764"/>
                              <a:gd name="T36" fmla="+- 0 4951 2153"/>
                              <a:gd name="T37" fmla="*/ T36 w 7949"/>
                              <a:gd name="T38" fmla="+- 0 1068 305"/>
                              <a:gd name="T39" fmla="*/ 1068 h 764"/>
                              <a:gd name="T40" fmla="+- 0 5206 2153"/>
                              <a:gd name="T41" fmla="*/ T40 w 7949"/>
                              <a:gd name="T42" fmla="+- 0 1054 305"/>
                              <a:gd name="T43" fmla="*/ 1054 h 764"/>
                              <a:gd name="T44" fmla="+- 0 5580 2153"/>
                              <a:gd name="T45" fmla="*/ T44 w 7949"/>
                              <a:gd name="T46" fmla="+- 0 1068 305"/>
                              <a:gd name="T47" fmla="*/ 1068 h 764"/>
                              <a:gd name="T48" fmla="+- 0 5791 2153"/>
                              <a:gd name="T49" fmla="*/ T48 w 7949"/>
                              <a:gd name="T50" fmla="+- 0 1054 305"/>
                              <a:gd name="T51" fmla="*/ 1054 h 764"/>
                              <a:gd name="T52" fmla="+- 0 6046 2153"/>
                              <a:gd name="T53" fmla="*/ T52 w 7949"/>
                              <a:gd name="T54" fmla="+- 0 1068 305"/>
                              <a:gd name="T55" fmla="*/ 1068 h 764"/>
                              <a:gd name="T56" fmla="+- 0 6314 2153"/>
                              <a:gd name="T57" fmla="*/ T56 w 7949"/>
                              <a:gd name="T58" fmla="+- 0 1068 305"/>
                              <a:gd name="T59" fmla="*/ 1068 h 764"/>
                              <a:gd name="T60" fmla="+- 0 6571 2153"/>
                              <a:gd name="T61" fmla="*/ T60 w 7949"/>
                              <a:gd name="T62" fmla="+- 0 1054 305"/>
                              <a:gd name="T63" fmla="*/ 1054 h 764"/>
                              <a:gd name="T64" fmla="+- 0 6946 2153"/>
                              <a:gd name="T65" fmla="*/ T64 w 7949"/>
                              <a:gd name="T66" fmla="+- 0 1068 305"/>
                              <a:gd name="T67" fmla="*/ 1068 h 764"/>
                              <a:gd name="T68" fmla="+- 0 7154 2153"/>
                              <a:gd name="T69" fmla="*/ T68 w 7949"/>
                              <a:gd name="T70" fmla="+- 0 1054 305"/>
                              <a:gd name="T71" fmla="*/ 1054 h 764"/>
                              <a:gd name="T72" fmla="+- 0 7411 2153"/>
                              <a:gd name="T73" fmla="*/ T72 w 7949"/>
                              <a:gd name="T74" fmla="+- 0 1068 305"/>
                              <a:gd name="T75" fmla="*/ 1068 h 764"/>
                              <a:gd name="T76" fmla="+- 0 7680 2153"/>
                              <a:gd name="T77" fmla="*/ T76 w 7949"/>
                              <a:gd name="T78" fmla="+- 0 1068 305"/>
                              <a:gd name="T79" fmla="*/ 1068 h 764"/>
                              <a:gd name="T80" fmla="+- 0 7934 2153"/>
                              <a:gd name="T81" fmla="*/ T80 w 7949"/>
                              <a:gd name="T82" fmla="+- 0 1054 305"/>
                              <a:gd name="T83" fmla="*/ 1054 h 764"/>
                              <a:gd name="T84" fmla="+- 0 8311 2153"/>
                              <a:gd name="T85" fmla="*/ T84 w 7949"/>
                              <a:gd name="T86" fmla="+- 0 1068 305"/>
                              <a:gd name="T87" fmla="*/ 1068 h 764"/>
                              <a:gd name="T88" fmla="+- 0 8520 2153"/>
                              <a:gd name="T89" fmla="*/ T88 w 7949"/>
                              <a:gd name="T90" fmla="+- 0 1054 305"/>
                              <a:gd name="T91" fmla="*/ 1054 h 764"/>
                              <a:gd name="T92" fmla="+- 0 8774 2153"/>
                              <a:gd name="T93" fmla="*/ T92 w 7949"/>
                              <a:gd name="T94" fmla="+- 0 1068 305"/>
                              <a:gd name="T95" fmla="*/ 1068 h 764"/>
                              <a:gd name="T96" fmla="+- 0 9046 2153"/>
                              <a:gd name="T97" fmla="*/ T96 w 7949"/>
                              <a:gd name="T98" fmla="+- 0 1068 305"/>
                              <a:gd name="T99" fmla="*/ 1068 h 764"/>
                              <a:gd name="T100" fmla="+- 0 9300 2153"/>
                              <a:gd name="T101" fmla="*/ T100 w 7949"/>
                              <a:gd name="T102" fmla="+- 0 1054 305"/>
                              <a:gd name="T103" fmla="*/ 1054 h 764"/>
                              <a:gd name="T104" fmla="+- 0 9674 2153"/>
                              <a:gd name="T105" fmla="*/ T104 w 7949"/>
                              <a:gd name="T106" fmla="+- 0 1068 305"/>
                              <a:gd name="T107" fmla="*/ 1068 h 764"/>
                              <a:gd name="T108" fmla="+- 0 9886 2153"/>
                              <a:gd name="T109" fmla="*/ T108 w 7949"/>
                              <a:gd name="T110" fmla="+- 0 1054 305"/>
                              <a:gd name="T111" fmla="*/ 1054 h 764"/>
                              <a:gd name="T112" fmla="+- 0 10102 2153"/>
                              <a:gd name="T113" fmla="*/ T112 w 7949"/>
                              <a:gd name="T114" fmla="+- 0 1068 305"/>
                              <a:gd name="T115" fmla="*/ 1068 h 764"/>
                              <a:gd name="T116" fmla="+- 0 10087 2153"/>
                              <a:gd name="T117" fmla="*/ T116 w 7949"/>
                              <a:gd name="T118" fmla="+- 0 747 305"/>
                              <a:gd name="T119" fmla="*/ 747 h 764"/>
                              <a:gd name="T120" fmla="+- 0 10102 2153"/>
                              <a:gd name="T121" fmla="*/ T120 w 7949"/>
                              <a:gd name="T122" fmla="+- 0 492 305"/>
                              <a:gd name="T123" fmla="*/ 492 h 764"/>
                              <a:gd name="T124" fmla="+- 0 10066 2153"/>
                              <a:gd name="T125" fmla="*/ T124 w 7949"/>
                              <a:gd name="T126" fmla="+- 0 305 305"/>
                              <a:gd name="T127" fmla="*/ 305 h 764"/>
                              <a:gd name="T128" fmla="+- 0 9689 2153"/>
                              <a:gd name="T129" fmla="*/ T128 w 7949"/>
                              <a:gd name="T130" fmla="+- 0 320 305"/>
                              <a:gd name="T131" fmla="*/ 320 h 764"/>
                              <a:gd name="T132" fmla="+- 0 9540 2153"/>
                              <a:gd name="T133" fmla="*/ T132 w 7949"/>
                              <a:gd name="T134" fmla="+- 0 320 305"/>
                              <a:gd name="T135" fmla="*/ 320 h 764"/>
                              <a:gd name="T136" fmla="+- 0 9166 2153"/>
                              <a:gd name="T137" fmla="*/ T136 w 7949"/>
                              <a:gd name="T138" fmla="+- 0 305 305"/>
                              <a:gd name="T139" fmla="*/ 305 h 764"/>
                              <a:gd name="T140" fmla="+- 0 8909 2153"/>
                              <a:gd name="T141" fmla="*/ T140 w 7949"/>
                              <a:gd name="T142" fmla="+- 0 320 305"/>
                              <a:gd name="T143" fmla="*/ 320 h 764"/>
                              <a:gd name="T144" fmla="+- 0 8700 2153"/>
                              <a:gd name="T145" fmla="*/ T144 w 7949"/>
                              <a:gd name="T146" fmla="+- 0 305 305"/>
                              <a:gd name="T147" fmla="*/ 305 h 764"/>
                              <a:gd name="T148" fmla="+- 0 8326 2153"/>
                              <a:gd name="T149" fmla="*/ T148 w 7949"/>
                              <a:gd name="T150" fmla="+- 0 320 305"/>
                              <a:gd name="T151" fmla="*/ 320 h 764"/>
                              <a:gd name="T152" fmla="+- 0 8174 2153"/>
                              <a:gd name="T153" fmla="*/ T152 w 7949"/>
                              <a:gd name="T154" fmla="+- 0 320 305"/>
                              <a:gd name="T155" fmla="*/ 320 h 764"/>
                              <a:gd name="T156" fmla="+- 0 7800 2153"/>
                              <a:gd name="T157" fmla="*/ T156 w 7949"/>
                              <a:gd name="T158" fmla="+- 0 305 305"/>
                              <a:gd name="T159" fmla="*/ 305 h 764"/>
                              <a:gd name="T160" fmla="+- 0 7546 2153"/>
                              <a:gd name="T161" fmla="*/ T160 w 7949"/>
                              <a:gd name="T162" fmla="+- 0 320 305"/>
                              <a:gd name="T163" fmla="*/ 320 h 764"/>
                              <a:gd name="T164" fmla="+- 0 7334 2153"/>
                              <a:gd name="T165" fmla="*/ T164 w 7949"/>
                              <a:gd name="T166" fmla="+- 0 305 305"/>
                              <a:gd name="T167" fmla="*/ 305 h 764"/>
                              <a:gd name="T168" fmla="+- 0 6960 2153"/>
                              <a:gd name="T169" fmla="*/ T168 w 7949"/>
                              <a:gd name="T170" fmla="+- 0 320 305"/>
                              <a:gd name="T171" fmla="*/ 320 h 764"/>
                              <a:gd name="T172" fmla="+- 0 6809 2153"/>
                              <a:gd name="T173" fmla="*/ T172 w 7949"/>
                              <a:gd name="T174" fmla="+- 0 320 305"/>
                              <a:gd name="T175" fmla="*/ 320 h 764"/>
                              <a:gd name="T176" fmla="+- 0 6434 2153"/>
                              <a:gd name="T177" fmla="*/ T176 w 7949"/>
                              <a:gd name="T178" fmla="+- 0 305 305"/>
                              <a:gd name="T179" fmla="*/ 305 h 764"/>
                              <a:gd name="T180" fmla="+- 0 6180 2153"/>
                              <a:gd name="T181" fmla="*/ T180 w 7949"/>
                              <a:gd name="T182" fmla="+- 0 320 305"/>
                              <a:gd name="T183" fmla="*/ 320 h 764"/>
                              <a:gd name="T184" fmla="+- 0 5969 2153"/>
                              <a:gd name="T185" fmla="*/ T184 w 7949"/>
                              <a:gd name="T186" fmla="+- 0 305 305"/>
                              <a:gd name="T187" fmla="*/ 305 h 764"/>
                              <a:gd name="T188" fmla="+- 0 5594 2153"/>
                              <a:gd name="T189" fmla="*/ T188 w 7949"/>
                              <a:gd name="T190" fmla="+- 0 320 305"/>
                              <a:gd name="T191" fmla="*/ 320 h 764"/>
                              <a:gd name="T192" fmla="+- 0 5446 2153"/>
                              <a:gd name="T193" fmla="*/ T192 w 7949"/>
                              <a:gd name="T194" fmla="+- 0 320 305"/>
                              <a:gd name="T195" fmla="*/ 320 h 764"/>
                              <a:gd name="T196" fmla="+- 0 5069 2153"/>
                              <a:gd name="T197" fmla="*/ T196 w 7949"/>
                              <a:gd name="T198" fmla="+- 0 305 305"/>
                              <a:gd name="T199" fmla="*/ 305 h 764"/>
                              <a:gd name="T200" fmla="+- 0 4814 2153"/>
                              <a:gd name="T201" fmla="*/ T200 w 7949"/>
                              <a:gd name="T202" fmla="+- 0 320 305"/>
                              <a:gd name="T203" fmla="*/ 320 h 764"/>
                              <a:gd name="T204" fmla="+- 0 4606 2153"/>
                              <a:gd name="T205" fmla="*/ T204 w 7949"/>
                              <a:gd name="T206" fmla="+- 0 305 305"/>
                              <a:gd name="T207" fmla="*/ 305 h 764"/>
                              <a:gd name="T208" fmla="+- 0 4229 2153"/>
                              <a:gd name="T209" fmla="*/ T208 w 7949"/>
                              <a:gd name="T210" fmla="+- 0 320 305"/>
                              <a:gd name="T211" fmla="*/ 320 h 764"/>
                              <a:gd name="T212" fmla="+- 0 4080 2153"/>
                              <a:gd name="T213" fmla="*/ T212 w 7949"/>
                              <a:gd name="T214" fmla="+- 0 320 305"/>
                              <a:gd name="T215" fmla="*/ 320 h 764"/>
                              <a:gd name="T216" fmla="+- 0 3706 2153"/>
                              <a:gd name="T217" fmla="*/ T216 w 7949"/>
                              <a:gd name="T218" fmla="+- 0 305 305"/>
                              <a:gd name="T219" fmla="*/ 305 h 764"/>
                              <a:gd name="T220" fmla="+- 0 3449 2153"/>
                              <a:gd name="T221" fmla="*/ T220 w 7949"/>
                              <a:gd name="T222" fmla="+- 0 320 305"/>
                              <a:gd name="T223" fmla="*/ 320 h 764"/>
                              <a:gd name="T224" fmla="+- 0 3240 2153"/>
                              <a:gd name="T225" fmla="*/ T224 w 7949"/>
                              <a:gd name="T226" fmla="+- 0 305 305"/>
                              <a:gd name="T227" fmla="*/ 305 h 764"/>
                              <a:gd name="T228" fmla="+- 0 2866 2153"/>
                              <a:gd name="T229" fmla="*/ T228 w 7949"/>
                              <a:gd name="T230" fmla="+- 0 320 305"/>
                              <a:gd name="T231" fmla="*/ 320 h 764"/>
                              <a:gd name="T232" fmla="+- 0 2714 2153"/>
                              <a:gd name="T233" fmla="*/ T232 w 7949"/>
                              <a:gd name="T234" fmla="+- 0 320 305"/>
                              <a:gd name="T235" fmla="*/ 320 h 764"/>
                              <a:gd name="T236" fmla="+- 0 2340 2153"/>
                              <a:gd name="T237" fmla="*/ T236 w 7949"/>
                              <a:gd name="T238" fmla="+- 0 305 305"/>
                              <a:gd name="T239" fmla="*/ 305 h 764"/>
                              <a:gd name="T240" fmla="+- 0 2167 2153"/>
                              <a:gd name="T241" fmla="*/ T240 w 7949"/>
                              <a:gd name="T242" fmla="+- 0 320 305"/>
                              <a:gd name="T243" fmla="*/ 320 h 764"/>
                              <a:gd name="T244" fmla="+- 0 2153 2153"/>
                              <a:gd name="T245" fmla="*/ T244 w 7949"/>
                              <a:gd name="T246" fmla="+- 0 656 305"/>
                              <a:gd name="T247" fmla="*/ 656 h 764"/>
                              <a:gd name="T248" fmla="+- 0 2167 2153"/>
                              <a:gd name="T249" fmla="*/ T248 w 7949"/>
                              <a:gd name="T250" fmla="+- 0 867 305"/>
                              <a:gd name="T251" fmla="*/ 867 h 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7949" h="764">
                                <a:moveTo>
                                  <a:pt x="173" y="763"/>
                                </a:moveTo>
                                <a:lnTo>
                                  <a:pt x="113" y="763"/>
                                </a:lnTo>
                                <a:lnTo>
                                  <a:pt x="113" y="749"/>
                                </a:lnTo>
                                <a:lnTo>
                                  <a:pt x="173" y="749"/>
                                </a:lnTo>
                                <a:lnTo>
                                  <a:pt x="173" y="763"/>
                                </a:lnTo>
                                <a:close/>
                                <a:moveTo>
                                  <a:pt x="276" y="763"/>
                                </a:moveTo>
                                <a:lnTo>
                                  <a:pt x="216" y="763"/>
                                </a:lnTo>
                                <a:lnTo>
                                  <a:pt x="216" y="749"/>
                                </a:lnTo>
                                <a:lnTo>
                                  <a:pt x="276" y="749"/>
                                </a:lnTo>
                                <a:lnTo>
                                  <a:pt x="276" y="763"/>
                                </a:lnTo>
                                <a:close/>
                                <a:moveTo>
                                  <a:pt x="381" y="763"/>
                                </a:moveTo>
                                <a:lnTo>
                                  <a:pt x="321" y="763"/>
                                </a:lnTo>
                                <a:lnTo>
                                  <a:pt x="321" y="749"/>
                                </a:lnTo>
                                <a:lnTo>
                                  <a:pt x="381" y="749"/>
                                </a:lnTo>
                                <a:lnTo>
                                  <a:pt x="381" y="763"/>
                                </a:lnTo>
                                <a:close/>
                                <a:moveTo>
                                  <a:pt x="487" y="763"/>
                                </a:moveTo>
                                <a:lnTo>
                                  <a:pt x="427" y="763"/>
                                </a:lnTo>
                                <a:lnTo>
                                  <a:pt x="427" y="749"/>
                                </a:lnTo>
                                <a:lnTo>
                                  <a:pt x="487" y="749"/>
                                </a:lnTo>
                                <a:lnTo>
                                  <a:pt x="487" y="763"/>
                                </a:lnTo>
                                <a:close/>
                                <a:moveTo>
                                  <a:pt x="593" y="763"/>
                                </a:moveTo>
                                <a:lnTo>
                                  <a:pt x="533" y="763"/>
                                </a:lnTo>
                                <a:lnTo>
                                  <a:pt x="533" y="749"/>
                                </a:lnTo>
                                <a:lnTo>
                                  <a:pt x="593" y="749"/>
                                </a:lnTo>
                                <a:lnTo>
                                  <a:pt x="593" y="763"/>
                                </a:lnTo>
                                <a:close/>
                                <a:moveTo>
                                  <a:pt x="698" y="763"/>
                                </a:moveTo>
                                <a:lnTo>
                                  <a:pt x="638" y="763"/>
                                </a:lnTo>
                                <a:lnTo>
                                  <a:pt x="638" y="749"/>
                                </a:lnTo>
                                <a:lnTo>
                                  <a:pt x="698" y="749"/>
                                </a:lnTo>
                                <a:lnTo>
                                  <a:pt x="698" y="763"/>
                                </a:lnTo>
                                <a:close/>
                                <a:moveTo>
                                  <a:pt x="801" y="763"/>
                                </a:moveTo>
                                <a:lnTo>
                                  <a:pt x="741" y="763"/>
                                </a:lnTo>
                                <a:lnTo>
                                  <a:pt x="741" y="749"/>
                                </a:lnTo>
                                <a:lnTo>
                                  <a:pt x="801" y="749"/>
                                </a:lnTo>
                                <a:lnTo>
                                  <a:pt x="801" y="763"/>
                                </a:lnTo>
                                <a:close/>
                                <a:moveTo>
                                  <a:pt x="907" y="763"/>
                                </a:moveTo>
                                <a:lnTo>
                                  <a:pt x="847" y="763"/>
                                </a:lnTo>
                                <a:lnTo>
                                  <a:pt x="847" y="749"/>
                                </a:lnTo>
                                <a:lnTo>
                                  <a:pt x="907" y="749"/>
                                </a:lnTo>
                                <a:lnTo>
                                  <a:pt x="907" y="763"/>
                                </a:lnTo>
                                <a:close/>
                                <a:moveTo>
                                  <a:pt x="1013" y="763"/>
                                </a:moveTo>
                                <a:lnTo>
                                  <a:pt x="953" y="763"/>
                                </a:lnTo>
                                <a:lnTo>
                                  <a:pt x="953" y="749"/>
                                </a:lnTo>
                                <a:lnTo>
                                  <a:pt x="1013" y="749"/>
                                </a:lnTo>
                                <a:lnTo>
                                  <a:pt x="1013" y="763"/>
                                </a:lnTo>
                                <a:close/>
                                <a:moveTo>
                                  <a:pt x="1118" y="763"/>
                                </a:moveTo>
                                <a:lnTo>
                                  <a:pt x="1058" y="763"/>
                                </a:lnTo>
                                <a:lnTo>
                                  <a:pt x="1058" y="749"/>
                                </a:lnTo>
                                <a:lnTo>
                                  <a:pt x="1118" y="749"/>
                                </a:lnTo>
                                <a:lnTo>
                                  <a:pt x="1118" y="763"/>
                                </a:lnTo>
                                <a:close/>
                                <a:moveTo>
                                  <a:pt x="1221" y="763"/>
                                </a:moveTo>
                                <a:lnTo>
                                  <a:pt x="1161" y="763"/>
                                </a:lnTo>
                                <a:lnTo>
                                  <a:pt x="1161" y="749"/>
                                </a:lnTo>
                                <a:lnTo>
                                  <a:pt x="1221" y="749"/>
                                </a:lnTo>
                                <a:lnTo>
                                  <a:pt x="1221" y="763"/>
                                </a:lnTo>
                                <a:close/>
                                <a:moveTo>
                                  <a:pt x="1327" y="763"/>
                                </a:moveTo>
                                <a:lnTo>
                                  <a:pt x="1267" y="763"/>
                                </a:lnTo>
                                <a:lnTo>
                                  <a:pt x="1267" y="749"/>
                                </a:lnTo>
                                <a:lnTo>
                                  <a:pt x="1327" y="749"/>
                                </a:lnTo>
                                <a:lnTo>
                                  <a:pt x="1327" y="763"/>
                                </a:lnTo>
                                <a:close/>
                                <a:moveTo>
                                  <a:pt x="1433" y="763"/>
                                </a:moveTo>
                                <a:lnTo>
                                  <a:pt x="1373" y="763"/>
                                </a:lnTo>
                                <a:lnTo>
                                  <a:pt x="1373" y="749"/>
                                </a:lnTo>
                                <a:lnTo>
                                  <a:pt x="1433" y="749"/>
                                </a:lnTo>
                                <a:lnTo>
                                  <a:pt x="1433" y="763"/>
                                </a:lnTo>
                                <a:close/>
                                <a:moveTo>
                                  <a:pt x="1538" y="763"/>
                                </a:moveTo>
                                <a:lnTo>
                                  <a:pt x="1478" y="763"/>
                                </a:lnTo>
                                <a:lnTo>
                                  <a:pt x="1478" y="749"/>
                                </a:lnTo>
                                <a:lnTo>
                                  <a:pt x="1538" y="749"/>
                                </a:lnTo>
                                <a:lnTo>
                                  <a:pt x="1538" y="763"/>
                                </a:lnTo>
                                <a:close/>
                                <a:moveTo>
                                  <a:pt x="1641" y="763"/>
                                </a:moveTo>
                                <a:lnTo>
                                  <a:pt x="1581" y="763"/>
                                </a:lnTo>
                                <a:lnTo>
                                  <a:pt x="1581" y="749"/>
                                </a:lnTo>
                                <a:lnTo>
                                  <a:pt x="1641" y="749"/>
                                </a:lnTo>
                                <a:lnTo>
                                  <a:pt x="1641" y="763"/>
                                </a:lnTo>
                                <a:close/>
                                <a:moveTo>
                                  <a:pt x="1747" y="763"/>
                                </a:moveTo>
                                <a:lnTo>
                                  <a:pt x="1687" y="763"/>
                                </a:lnTo>
                                <a:lnTo>
                                  <a:pt x="1687" y="749"/>
                                </a:lnTo>
                                <a:lnTo>
                                  <a:pt x="1747" y="749"/>
                                </a:lnTo>
                                <a:lnTo>
                                  <a:pt x="1747" y="763"/>
                                </a:lnTo>
                                <a:close/>
                                <a:moveTo>
                                  <a:pt x="1853" y="763"/>
                                </a:moveTo>
                                <a:lnTo>
                                  <a:pt x="1793" y="763"/>
                                </a:lnTo>
                                <a:lnTo>
                                  <a:pt x="1793" y="749"/>
                                </a:lnTo>
                                <a:lnTo>
                                  <a:pt x="1853" y="749"/>
                                </a:lnTo>
                                <a:lnTo>
                                  <a:pt x="1853" y="763"/>
                                </a:lnTo>
                                <a:close/>
                                <a:moveTo>
                                  <a:pt x="1956" y="763"/>
                                </a:moveTo>
                                <a:lnTo>
                                  <a:pt x="1896" y="763"/>
                                </a:lnTo>
                                <a:lnTo>
                                  <a:pt x="1896" y="749"/>
                                </a:lnTo>
                                <a:lnTo>
                                  <a:pt x="1956" y="749"/>
                                </a:lnTo>
                                <a:lnTo>
                                  <a:pt x="1956" y="763"/>
                                </a:lnTo>
                                <a:close/>
                                <a:moveTo>
                                  <a:pt x="2061" y="763"/>
                                </a:moveTo>
                                <a:lnTo>
                                  <a:pt x="2001" y="763"/>
                                </a:lnTo>
                                <a:lnTo>
                                  <a:pt x="2001" y="749"/>
                                </a:lnTo>
                                <a:lnTo>
                                  <a:pt x="2061" y="749"/>
                                </a:lnTo>
                                <a:lnTo>
                                  <a:pt x="2061" y="763"/>
                                </a:lnTo>
                                <a:close/>
                                <a:moveTo>
                                  <a:pt x="2167" y="763"/>
                                </a:moveTo>
                                <a:lnTo>
                                  <a:pt x="2107" y="763"/>
                                </a:lnTo>
                                <a:lnTo>
                                  <a:pt x="2107" y="749"/>
                                </a:lnTo>
                                <a:lnTo>
                                  <a:pt x="2167" y="749"/>
                                </a:lnTo>
                                <a:lnTo>
                                  <a:pt x="2167" y="763"/>
                                </a:lnTo>
                                <a:close/>
                                <a:moveTo>
                                  <a:pt x="2273" y="763"/>
                                </a:moveTo>
                                <a:lnTo>
                                  <a:pt x="2213" y="763"/>
                                </a:lnTo>
                                <a:lnTo>
                                  <a:pt x="2213" y="749"/>
                                </a:lnTo>
                                <a:lnTo>
                                  <a:pt x="2273" y="749"/>
                                </a:lnTo>
                                <a:lnTo>
                                  <a:pt x="2273" y="763"/>
                                </a:lnTo>
                                <a:close/>
                                <a:moveTo>
                                  <a:pt x="2378" y="763"/>
                                </a:moveTo>
                                <a:lnTo>
                                  <a:pt x="2318" y="763"/>
                                </a:lnTo>
                                <a:lnTo>
                                  <a:pt x="2318" y="749"/>
                                </a:lnTo>
                                <a:lnTo>
                                  <a:pt x="2378" y="749"/>
                                </a:lnTo>
                                <a:lnTo>
                                  <a:pt x="2378" y="763"/>
                                </a:lnTo>
                                <a:close/>
                                <a:moveTo>
                                  <a:pt x="2481" y="763"/>
                                </a:moveTo>
                                <a:lnTo>
                                  <a:pt x="2421" y="763"/>
                                </a:lnTo>
                                <a:lnTo>
                                  <a:pt x="2421" y="749"/>
                                </a:lnTo>
                                <a:lnTo>
                                  <a:pt x="2481" y="749"/>
                                </a:lnTo>
                                <a:lnTo>
                                  <a:pt x="2481" y="763"/>
                                </a:lnTo>
                                <a:close/>
                                <a:moveTo>
                                  <a:pt x="2587" y="763"/>
                                </a:moveTo>
                                <a:lnTo>
                                  <a:pt x="2527" y="763"/>
                                </a:lnTo>
                                <a:lnTo>
                                  <a:pt x="2527" y="749"/>
                                </a:lnTo>
                                <a:lnTo>
                                  <a:pt x="2587" y="749"/>
                                </a:lnTo>
                                <a:lnTo>
                                  <a:pt x="2587" y="763"/>
                                </a:lnTo>
                                <a:close/>
                                <a:moveTo>
                                  <a:pt x="2693" y="763"/>
                                </a:moveTo>
                                <a:lnTo>
                                  <a:pt x="2633" y="763"/>
                                </a:lnTo>
                                <a:lnTo>
                                  <a:pt x="2633" y="749"/>
                                </a:lnTo>
                                <a:lnTo>
                                  <a:pt x="2693" y="749"/>
                                </a:lnTo>
                                <a:lnTo>
                                  <a:pt x="2693" y="763"/>
                                </a:lnTo>
                                <a:close/>
                                <a:moveTo>
                                  <a:pt x="2798" y="763"/>
                                </a:moveTo>
                                <a:lnTo>
                                  <a:pt x="2738" y="763"/>
                                </a:lnTo>
                                <a:lnTo>
                                  <a:pt x="2738" y="749"/>
                                </a:lnTo>
                                <a:lnTo>
                                  <a:pt x="2798" y="749"/>
                                </a:lnTo>
                                <a:lnTo>
                                  <a:pt x="2798" y="763"/>
                                </a:lnTo>
                                <a:close/>
                                <a:moveTo>
                                  <a:pt x="2901" y="763"/>
                                </a:moveTo>
                                <a:lnTo>
                                  <a:pt x="2841" y="763"/>
                                </a:lnTo>
                                <a:lnTo>
                                  <a:pt x="2841" y="749"/>
                                </a:lnTo>
                                <a:lnTo>
                                  <a:pt x="2901" y="749"/>
                                </a:lnTo>
                                <a:lnTo>
                                  <a:pt x="2901" y="763"/>
                                </a:lnTo>
                                <a:close/>
                                <a:moveTo>
                                  <a:pt x="3007" y="763"/>
                                </a:moveTo>
                                <a:lnTo>
                                  <a:pt x="2947" y="763"/>
                                </a:lnTo>
                                <a:lnTo>
                                  <a:pt x="2947" y="749"/>
                                </a:lnTo>
                                <a:lnTo>
                                  <a:pt x="3007" y="749"/>
                                </a:lnTo>
                                <a:lnTo>
                                  <a:pt x="3007" y="763"/>
                                </a:lnTo>
                                <a:close/>
                                <a:moveTo>
                                  <a:pt x="3113" y="763"/>
                                </a:moveTo>
                                <a:lnTo>
                                  <a:pt x="3053" y="763"/>
                                </a:lnTo>
                                <a:lnTo>
                                  <a:pt x="3053" y="749"/>
                                </a:lnTo>
                                <a:lnTo>
                                  <a:pt x="3113" y="749"/>
                                </a:lnTo>
                                <a:lnTo>
                                  <a:pt x="3113" y="763"/>
                                </a:lnTo>
                                <a:close/>
                                <a:moveTo>
                                  <a:pt x="3218" y="763"/>
                                </a:moveTo>
                                <a:lnTo>
                                  <a:pt x="3158" y="763"/>
                                </a:lnTo>
                                <a:lnTo>
                                  <a:pt x="3158" y="749"/>
                                </a:lnTo>
                                <a:lnTo>
                                  <a:pt x="3218" y="749"/>
                                </a:lnTo>
                                <a:lnTo>
                                  <a:pt x="3218" y="763"/>
                                </a:lnTo>
                                <a:close/>
                                <a:moveTo>
                                  <a:pt x="3321" y="763"/>
                                </a:moveTo>
                                <a:lnTo>
                                  <a:pt x="3261" y="763"/>
                                </a:lnTo>
                                <a:lnTo>
                                  <a:pt x="3261" y="749"/>
                                </a:lnTo>
                                <a:lnTo>
                                  <a:pt x="3321" y="749"/>
                                </a:lnTo>
                                <a:lnTo>
                                  <a:pt x="3321" y="763"/>
                                </a:lnTo>
                                <a:close/>
                                <a:moveTo>
                                  <a:pt x="3427" y="763"/>
                                </a:moveTo>
                                <a:lnTo>
                                  <a:pt x="3367" y="763"/>
                                </a:lnTo>
                                <a:lnTo>
                                  <a:pt x="3367" y="749"/>
                                </a:lnTo>
                                <a:lnTo>
                                  <a:pt x="3427" y="749"/>
                                </a:lnTo>
                                <a:lnTo>
                                  <a:pt x="3427" y="763"/>
                                </a:lnTo>
                                <a:close/>
                                <a:moveTo>
                                  <a:pt x="3533" y="763"/>
                                </a:moveTo>
                                <a:lnTo>
                                  <a:pt x="3473" y="763"/>
                                </a:lnTo>
                                <a:lnTo>
                                  <a:pt x="3473" y="749"/>
                                </a:lnTo>
                                <a:lnTo>
                                  <a:pt x="3533" y="749"/>
                                </a:lnTo>
                                <a:lnTo>
                                  <a:pt x="3533" y="763"/>
                                </a:lnTo>
                                <a:close/>
                                <a:moveTo>
                                  <a:pt x="3638" y="763"/>
                                </a:moveTo>
                                <a:lnTo>
                                  <a:pt x="3578" y="763"/>
                                </a:lnTo>
                                <a:lnTo>
                                  <a:pt x="3578" y="749"/>
                                </a:lnTo>
                                <a:lnTo>
                                  <a:pt x="3638" y="749"/>
                                </a:lnTo>
                                <a:lnTo>
                                  <a:pt x="3638" y="763"/>
                                </a:lnTo>
                                <a:close/>
                                <a:moveTo>
                                  <a:pt x="3741" y="763"/>
                                </a:moveTo>
                                <a:lnTo>
                                  <a:pt x="3681" y="763"/>
                                </a:lnTo>
                                <a:lnTo>
                                  <a:pt x="3681" y="749"/>
                                </a:lnTo>
                                <a:lnTo>
                                  <a:pt x="3741" y="749"/>
                                </a:lnTo>
                                <a:lnTo>
                                  <a:pt x="3741" y="763"/>
                                </a:lnTo>
                                <a:close/>
                                <a:moveTo>
                                  <a:pt x="3847" y="763"/>
                                </a:moveTo>
                                <a:lnTo>
                                  <a:pt x="3787" y="763"/>
                                </a:lnTo>
                                <a:lnTo>
                                  <a:pt x="3787" y="749"/>
                                </a:lnTo>
                                <a:lnTo>
                                  <a:pt x="3847" y="749"/>
                                </a:lnTo>
                                <a:lnTo>
                                  <a:pt x="3847" y="763"/>
                                </a:lnTo>
                                <a:close/>
                                <a:moveTo>
                                  <a:pt x="3953" y="763"/>
                                </a:moveTo>
                                <a:lnTo>
                                  <a:pt x="3893" y="763"/>
                                </a:lnTo>
                                <a:lnTo>
                                  <a:pt x="3893" y="749"/>
                                </a:lnTo>
                                <a:lnTo>
                                  <a:pt x="3953" y="749"/>
                                </a:lnTo>
                                <a:lnTo>
                                  <a:pt x="3953" y="763"/>
                                </a:lnTo>
                                <a:close/>
                                <a:moveTo>
                                  <a:pt x="4058" y="763"/>
                                </a:moveTo>
                                <a:lnTo>
                                  <a:pt x="3998" y="763"/>
                                </a:lnTo>
                                <a:lnTo>
                                  <a:pt x="3998" y="749"/>
                                </a:lnTo>
                                <a:lnTo>
                                  <a:pt x="4058" y="749"/>
                                </a:lnTo>
                                <a:lnTo>
                                  <a:pt x="4058" y="763"/>
                                </a:lnTo>
                                <a:close/>
                                <a:moveTo>
                                  <a:pt x="4161" y="763"/>
                                </a:moveTo>
                                <a:lnTo>
                                  <a:pt x="4101" y="763"/>
                                </a:lnTo>
                                <a:lnTo>
                                  <a:pt x="4101" y="749"/>
                                </a:lnTo>
                                <a:lnTo>
                                  <a:pt x="4161" y="749"/>
                                </a:lnTo>
                                <a:lnTo>
                                  <a:pt x="4161" y="763"/>
                                </a:lnTo>
                                <a:close/>
                                <a:moveTo>
                                  <a:pt x="4267" y="763"/>
                                </a:moveTo>
                                <a:lnTo>
                                  <a:pt x="4207" y="763"/>
                                </a:lnTo>
                                <a:lnTo>
                                  <a:pt x="4207" y="749"/>
                                </a:lnTo>
                                <a:lnTo>
                                  <a:pt x="4267" y="749"/>
                                </a:lnTo>
                                <a:lnTo>
                                  <a:pt x="4267" y="763"/>
                                </a:lnTo>
                                <a:close/>
                                <a:moveTo>
                                  <a:pt x="4373" y="763"/>
                                </a:moveTo>
                                <a:lnTo>
                                  <a:pt x="4313" y="763"/>
                                </a:lnTo>
                                <a:lnTo>
                                  <a:pt x="4313" y="749"/>
                                </a:lnTo>
                                <a:lnTo>
                                  <a:pt x="4373" y="749"/>
                                </a:lnTo>
                                <a:lnTo>
                                  <a:pt x="4373" y="763"/>
                                </a:lnTo>
                                <a:close/>
                                <a:moveTo>
                                  <a:pt x="4478" y="763"/>
                                </a:moveTo>
                                <a:lnTo>
                                  <a:pt x="4418" y="763"/>
                                </a:lnTo>
                                <a:lnTo>
                                  <a:pt x="4418" y="749"/>
                                </a:lnTo>
                                <a:lnTo>
                                  <a:pt x="4478" y="749"/>
                                </a:lnTo>
                                <a:lnTo>
                                  <a:pt x="4478" y="763"/>
                                </a:lnTo>
                                <a:close/>
                                <a:moveTo>
                                  <a:pt x="4581" y="763"/>
                                </a:moveTo>
                                <a:lnTo>
                                  <a:pt x="4521" y="763"/>
                                </a:lnTo>
                                <a:lnTo>
                                  <a:pt x="4521" y="749"/>
                                </a:lnTo>
                                <a:lnTo>
                                  <a:pt x="4581" y="749"/>
                                </a:lnTo>
                                <a:lnTo>
                                  <a:pt x="4581" y="763"/>
                                </a:lnTo>
                                <a:close/>
                                <a:moveTo>
                                  <a:pt x="4687" y="763"/>
                                </a:moveTo>
                                <a:lnTo>
                                  <a:pt x="4627" y="763"/>
                                </a:lnTo>
                                <a:lnTo>
                                  <a:pt x="4627" y="749"/>
                                </a:lnTo>
                                <a:lnTo>
                                  <a:pt x="4687" y="749"/>
                                </a:lnTo>
                                <a:lnTo>
                                  <a:pt x="4687" y="763"/>
                                </a:lnTo>
                                <a:close/>
                                <a:moveTo>
                                  <a:pt x="4793" y="763"/>
                                </a:moveTo>
                                <a:lnTo>
                                  <a:pt x="4733" y="763"/>
                                </a:lnTo>
                                <a:lnTo>
                                  <a:pt x="4733" y="749"/>
                                </a:lnTo>
                                <a:lnTo>
                                  <a:pt x="4793" y="749"/>
                                </a:lnTo>
                                <a:lnTo>
                                  <a:pt x="4793" y="763"/>
                                </a:lnTo>
                                <a:close/>
                                <a:moveTo>
                                  <a:pt x="4898" y="763"/>
                                </a:moveTo>
                                <a:lnTo>
                                  <a:pt x="4838" y="763"/>
                                </a:lnTo>
                                <a:lnTo>
                                  <a:pt x="4838" y="749"/>
                                </a:lnTo>
                                <a:lnTo>
                                  <a:pt x="4898" y="749"/>
                                </a:lnTo>
                                <a:lnTo>
                                  <a:pt x="4898" y="763"/>
                                </a:lnTo>
                                <a:close/>
                                <a:moveTo>
                                  <a:pt x="5001" y="763"/>
                                </a:moveTo>
                                <a:lnTo>
                                  <a:pt x="4941" y="763"/>
                                </a:lnTo>
                                <a:lnTo>
                                  <a:pt x="4941" y="749"/>
                                </a:lnTo>
                                <a:lnTo>
                                  <a:pt x="5001" y="749"/>
                                </a:lnTo>
                                <a:lnTo>
                                  <a:pt x="5001" y="763"/>
                                </a:lnTo>
                                <a:close/>
                                <a:moveTo>
                                  <a:pt x="5107" y="763"/>
                                </a:moveTo>
                                <a:lnTo>
                                  <a:pt x="5047" y="763"/>
                                </a:lnTo>
                                <a:lnTo>
                                  <a:pt x="5047" y="749"/>
                                </a:lnTo>
                                <a:lnTo>
                                  <a:pt x="5107" y="749"/>
                                </a:lnTo>
                                <a:lnTo>
                                  <a:pt x="5107" y="763"/>
                                </a:lnTo>
                                <a:close/>
                                <a:moveTo>
                                  <a:pt x="5213" y="763"/>
                                </a:moveTo>
                                <a:lnTo>
                                  <a:pt x="5153" y="763"/>
                                </a:lnTo>
                                <a:lnTo>
                                  <a:pt x="5153" y="749"/>
                                </a:lnTo>
                                <a:lnTo>
                                  <a:pt x="5213" y="749"/>
                                </a:lnTo>
                                <a:lnTo>
                                  <a:pt x="5213" y="763"/>
                                </a:lnTo>
                                <a:close/>
                                <a:moveTo>
                                  <a:pt x="5318" y="763"/>
                                </a:moveTo>
                                <a:lnTo>
                                  <a:pt x="5258" y="763"/>
                                </a:lnTo>
                                <a:lnTo>
                                  <a:pt x="5258" y="749"/>
                                </a:lnTo>
                                <a:lnTo>
                                  <a:pt x="5318" y="749"/>
                                </a:lnTo>
                                <a:lnTo>
                                  <a:pt x="5318" y="763"/>
                                </a:lnTo>
                                <a:close/>
                                <a:moveTo>
                                  <a:pt x="5421" y="763"/>
                                </a:moveTo>
                                <a:lnTo>
                                  <a:pt x="5361" y="763"/>
                                </a:lnTo>
                                <a:lnTo>
                                  <a:pt x="5361" y="749"/>
                                </a:lnTo>
                                <a:lnTo>
                                  <a:pt x="5421" y="749"/>
                                </a:lnTo>
                                <a:lnTo>
                                  <a:pt x="5421" y="763"/>
                                </a:lnTo>
                                <a:close/>
                                <a:moveTo>
                                  <a:pt x="5527" y="763"/>
                                </a:moveTo>
                                <a:lnTo>
                                  <a:pt x="5467" y="763"/>
                                </a:lnTo>
                                <a:lnTo>
                                  <a:pt x="5467" y="749"/>
                                </a:lnTo>
                                <a:lnTo>
                                  <a:pt x="5527" y="749"/>
                                </a:lnTo>
                                <a:lnTo>
                                  <a:pt x="5527" y="763"/>
                                </a:lnTo>
                                <a:close/>
                                <a:moveTo>
                                  <a:pt x="5633" y="763"/>
                                </a:moveTo>
                                <a:lnTo>
                                  <a:pt x="5573" y="763"/>
                                </a:lnTo>
                                <a:lnTo>
                                  <a:pt x="5573" y="749"/>
                                </a:lnTo>
                                <a:lnTo>
                                  <a:pt x="5633" y="749"/>
                                </a:lnTo>
                                <a:lnTo>
                                  <a:pt x="5633" y="763"/>
                                </a:lnTo>
                                <a:close/>
                                <a:moveTo>
                                  <a:pt x="5738" y="763"/>
                                </a:moveTo>
                                <a:lnTo>
                                  <a:pt x="5678" y="763"/>
                                </a:lnTo>
                                <a:lnTo>
                                  <a:pt x="5678" y="749"/>
                                </a:lnTo>
                                <a:lnTo>
                                  <a:pt x="5738" y="749"/>
                                </a:lnTo>
                                <a:lnTo>
                                  <a:pt x="5738" y="763"/>
                                </a:lnTo>
                                <a:close/>
                                <a:moveTo>
                                  <a:pt x="5841" y="763"/>
                                </a:moveTo>
                                <a:lnTo>
                                  <a:pt x="5781" y="763"/>
                                </a:lnTo>
                                <a:lnTo>
                                  <a:pt x="5781" y="749"/>
                                </a:lnTo>
                                <a:lnTo>
                                  <a:pt x="5841" y="749"/>
                                </a:lnTo>
                                <a:lnTo>
                                  <a:pt x="5841" y="763"/>
                                </a:lnTo>
                                <a:close/>
                                <a:moveTo>
                                  <a:pt x="5947" y="763"/>
                                </a:moveTo>
                                <a:lnTo>
                                  <a:pt x="5887" y="763"/>
                                </a:lnTo>
                                <a:lnTo>
                                  <a:pt x="5887" y="749"/>
                                </a:lnTo>
                                <a:lnTo>
                                  <a:pt x="5947" y="749"/>
                                </a:lnTo>
                                <a:lnTo>
                                  <a:pt x="5947" y="763"/>
                                </a:lnTo>
                                <a:close/>
                                <a:moveTo>
                                  <a:pt x="6053" y="763"/>
                                </a:moveTo>
                                <a:lnTo>
                                  <a:pt x="5993" y="763"/>
                                </a:lnTo>
                                <a:lnTo>
                                  <a:pt x="5993" y="749"/>
                                </a:lnTo>
                                <a:lnTo>
                                  <a:pt x="6053" y="749"/>
                                </a:lnTo>
                                <a:lnTo>
                                  <a:pt x="6053" y="763"/>
                                </a:lnTo>
                                <a:close/>
                                <a:moveTo>
                                  <a:pt x="6158" y="763"/>
                                </a:moveTo>
                                <a:lnTo>
                                  <a:pt x="6098" y="763"/>
                                </a:lnTo>
                                <a:lnTo>
                                  <a:pt x="6098" y="749"/>
                                </a:lnTo>
                                <a:lnTo>
                                  <a:pt x="6158" y="749"/>
                                </a:lnTo>
                                <a:lnTo>
                                  <a:pt x="6158" y="763"/>
                                </a:lnTo>
                                <a:close/>
                                <a:moveTo>
                                  <a:pt x="6261" y="763"/>
                                </a:moveTo>
                                <a:lnTo>
                                  <a:pt x="6201" y="763"/>
                                </a:lnTo>
                                <a:lnTo>
                                  <a:pt x="6201" y="749"/>
                                </a:lnTo>
                                <a:lnTo>
                                  <a:pt x="6261" y="749"/>
                                </a:lnTo>
                                <a:lnTo>
                                  <a:pt x="6261" y="763"/>
                                </a:lnTo>
                                <a:close/>
                                <a:moveTo>
                                  <a:pt x="6367" y="763"/>
                                </a:moveTo>
                                <a:lnTo>
                                  <a:pt x="6307" y="763"/>
                                </a:lnTo>
                                <a:lnTo>
                                  <a:pt x="6307" y="749"/>
                                </a:lnTo>
                                <a:lnTo>
                                  <a:pt x="6367" y="749"/>
                                </a:lnTo>
                                <a:lnTo>
                                  <a:pt x="6367" y="763"/>
                                </a:lnTo>
                                <a:close/>
                                <a:moveTo>
                                  <a:pt x="6473" y="763"/>
                                </a:moveTo>
                                <a:lnTo>
                                  <a:pt x="6413" y="763"/>
                                </a:lnTo>
                                <a:lnTo>
                                  <a:pt x="6413" y="749"/>
                                </a:lnTo>
                                <a:lnTo>
                                  <a:pt x="6473" y="749"/>
                                </a:lnTo>
                                <a:lnTo>
                                  <a:pt x="6473" y="763"/>
                                </a:lnTo>
                                <a:close/>
                                <a:moveTo>
                                  <a:pt x="6578" y="763"/>
                                </a:moveTo>
                                <a:lnTo>
                                  <a:pt x="6518" y="763"/>
                                </a:lnTo>
                                <a:lnTo>
                                  <a:pt x="6518" y="749"/>
                                </a:lnTo>
                                <a:lnTo>
                                  <a:pt x="6578" y="749"/>
                                </a:lnTo>
                                <a:lnTo>
                                  <a:pt x="6578" y="763"/>
                                </a:lnTo>
                                <a:close/>
                                <a:moveTo>
                                  <a:pt x="6681" y="763"/>
                                </a:moveTo>
                                <a:lnTo>
                                  <a:pt x="6621" y="763"/>
                                </a:lnTo>
                                <a:lnTo>
                                  <a:pt x="6621" y="749"/>
                                </a:lnTo>
                                <a:lnTo>
                                  <a:pt x="6681" y="749"/>
                                </a:lnTo>
                                <a:lnTo>
                                  <a:pt x="6681" y="763"/>
                                </a:lnTo>
                                <a:close/>
                                <a:moveTo>
                                  <a:pt x="6787" y="763"/>
                                </a:moveTo>
                                <a:lnTo>
                                  <a:pt x="6727" y="763"/>
                                </a:lnTo>
                                <a:lnTo>
                                  <a:pt x="6727" y="749"/>
                                </a:lnTo>
                                <a:lnTo>
                                  <a:pt x="6787" y="749"/>
                                </a:lnTo>
                                <a:lnTo>
                                  <a:pt x="6787" y="763"/>
                                </a:lnTo>
                                <a:close/>
                                <a:moveTo>
                                  <a:pt x="6893" y="763"/>
                                </a:moveTo>
                                <a:lnTo>
                                  <a:pt x="6833" y="763"/>
                                </a:lnTo>
                                <a:lnTo>
                                  <a:pt x="6833" y="749"/>
                                </a:lnTo>
                                <a:lnTo>
                                  <a:pt x="6893" y="749"/>
                                </a:lnTo>
                                <a:lnTo>
                                  <a:pt x="6893" y="763"/>
                                </a:lnTo>
                                <a:close/>
                                <a:moveTo>
                                  <a:pt x="6998" y="763"/>
                                </a:moveTo>
                                <a:lnTo>
                                  <a:pt x="6938" y="763"/>
                                </a:lnTo>
                                <a:lnTo>
                                  <a:pt x="6938" y="749"/>
                                </a:lnTo>
                                <a:lnTo>
                                  <a:pt x="6998" y="749"/>
                                </a:lnTo>
                                <a:lnTo>
                                  <a:pt x="6998" y="763"/>
                                </a:lnTo>
                                <a:close/>
                                <a:moveTo>
                                  <a:pt x="7101" y="763"/>
                                </a:moveTo>
                                <a:lnTo>
                                  <a:pt x="7041" y="763"/>
                                </a:lnTo>
                                <a:lnTo>
                                  <a:pt x="7041" y="749"/>
                                </a:lnTo>
                                <a:lnTo>
                                  <a:pt x="7101" y="749"/>
                                </a:lnTo>
                                <a:lnTo>
                                  <a:pt x="7101" y="763"/>
                                </a:lnTo>
                                <a:close/>
                                <a:moveTo>
                                  <a:pt x="7207" y="763"/>
                                </a:moveTo>
                                <a:lnTo>
                                  <a:pt x="7147" y="763"/>
                                </a:lnTo>
                                <a:lnTo>
                                  <a:pt x="7147" y="749"/>
                                </a:lnTo>
                                <a:lnTo>
                                  <a:pt x="7207" y="749"/>
                                </a:lnTo>
                                <a:lnTo>
                                  <a:pt x="7207" y="763"/>
                                </a:lnTo>
                                <a:close/>
                                <a:moveTo>
                                  <a:pt x="7313" y="763"/>
                                </a:moveTo>
                                <a:lnTo>
                                  <a:pt x="7253" y="763"/>
                                </a:lnTo>
                                <a:lnTo>
                                  <a:pt x="7253" y="749"/>
                                </a:lnTo>
                                <a:lnTo>
                                  <a:pt x="7313" y="749"/>
                                </a:lnTo>
                                <a:lnTo>
                                  <a:pt x="7313" y="763"/>
                                </a:lnTo>
                                <a:close/>
                                <a:moveTo>
                                  <a:pt x="7418" y="763"/>
                                </a:moveTo>
                                <a:lnTo>
                                  <a:pt x="7358" y="763"/>
                                </a:lnTo>
                                <a:lnTo>
                                  <a:pt x="7358" y="749"/>
                                </a:lnTo>
                                <a:lnTo>
                                  <a:pt x="7418" y="749"/>
                                </a:lnTo>
                                <a:lnTo>
                                  <a:pt x="7418" y="763"/>
                                </a:lnTo>
                                <a:close/>
                                <a:moveTo>
                                  <a:pt x="7521" y="763"/>
                                </a:moveTo>
                                <a:lnTo>
                                  <a:pt x="7461" y="763"/>
                                </a:lnTo>
                                <a:lnTo>
                                  <a:pt x="7461" y="749"/>
                                </a:lnTo>
                                <a:lnTo>
                                  <a:pt x="7521" y="749"/>
                                </a:lnTo>
                                <a:lnTo>
                                  <a:pt x="7521" y="763"/>
                                </a:lnTo>
                                <a:close/>
                                <a:moveTo>
                                  <a:pt x="7627" y="763"/>
                                </a:moveTo>
                                <a:lnTo>
                                  <a:pt x="7567" y="763"/>
                                </a:lnTo>
                                <a:lnTo>
                                  <a:pt x="7567" y="749"/>
                                </a:lnTo>
                                <a:lnTo>
                                  <a:pt x="7627" y="749"/>
                                </a:lnTo>
                                <a:lnTo>
                                  <a:pt x="7627" y="763"/>
                                </a:lnTo>
                                <a:close/>
                                <a:moveTo>
                                  <a:pt x="7733" y="763"/>
                                </a:moveTo>
                                <a:lnTo>
                                  <a:pt x="7673" y="763"/>
                                </a:lnTo>
                                <a:lnTo>
                                  <a:pt x="7673" y="749"/>
                                </a:lnTo>
                                <a:lnTo>
                                  <a:pt x="7733" y="749"/>
                                </a:lnTo>
                                <a:lnTo>
                                  <a:pt x="7733" y="763"/>
                                </a:lnTo>
                                <a:close/>
                                <a:moveTo>
                                  <a:pt x="7838" y="763"/>
                                </a:moveTo>
                                <a:lnTo>
                                  <a:pt x="7778" y="763"/>
                                </a:lnTo>
                                <a:lnTo>
                                  <a:pt x="7778" y="749"/>
                                </a:lnTo>
                                <a:lnTo>
                                  <a:pt x="7838" y="749"/>
                                </a:lnTo>
                                <a:lnTo>
                                  <a:pt x="7838" y="763"/>
                                </a:lnTo>
                                <a:close/>
                                <a:moveTo>
                                  <a:pt x="7949" y="763"/>
                                </a:moveTo>
                                <a:lnTo>
                                  <a:pt x="7881" y="763"/>
                                </a:lnTo>
                                <a:lnTo>
                                  <a:pt x="7881" y="749"/>
                                </a:lnTo>
                                <a:lnTo>
                                  <a:pt x="7941" y="749"/>
                                </a:lnTo>
                                <a:lnTo>
                                  <a:pt x="7941" y="756"/>
                                </a:lnTo>
                                <a:lnTo>
                                  <a:pt x="7949" y="756"/>
                                </a:lnTo>
                                <a:lnTo>
                                  <a:pt x="7949" y="763"/>
                                </a:lnTo>
                                <a:close/>
                                <a:moveTo>
                                  <a:pt x="7949" y="711"/>
                                </a:moveTo>
                                <a:lnTo>
                                  <a:pt x="7934" y="711"/>
                                </a:lnTo>
                                <a:lnTo>
                                  <a:pt x="7934" y="651"/>
                                </a:lnTo>
                                <a:lnTo>
                                  <a:pt x="7949" y="651"/>
                                </a:lnTo>
                                <a:lnTo>
                                  <a:pt x="7949" y="711"/>
                                </a:lnTo>
                                <a:close/>
                                <a:moveTo>
                                  <a:pt x="7949" y="607"/>
                                </a:moveTo>
                                <a:lnTo>
                                  <a:pt x="7934" y="607"/>
                                </a:lnTo>
                                <a:lnTo>
                                  <a:pt x="7934" y="547"/>
                                </a:lnTo>
                                <a:lnTo>
                                  <a:pt x="7949" y="547"/>
                                </a:lnTo>
                                <a:lnTo>
                                  <a:pt x="7949" y="607"/>
                                </a:lnTo>
                                <a:close/>
                                <a:moveTo>
                                  <a:pt x="7949" y="502"/>
                                </a:moveTo>
                                <a:lnTo>
                                  <a:pt x="7934" y="502"/>
                                </a:lnTo>
                                <a:lnTo>
                                  <a:pt x="7934" y="442"/>
                                </a:lnTo>
                                <a:lnTo>
                                  <a:pt x="7949" y="442"/>
                                </a:lnTo>
                                <a:lnTo>
                                  <a:pt x="7949" y="502"/>
                                </a:lnTo>
                                <a:close/>
                                <a:moveTo>
                                  <a:pt x="7949" y="396"/>
                                </a:moveTo>
                                <a:lnTo>
                                  <a:pt x="7934" y="396"/>
                                </a:lnTo>
                                <a:lnTo>
                                  <a:pt x="7934" y="336"/>
                                </a:lnTo>
                                <a:lnTo>
                                  <a:pt x="7949" y="336"/>
                                </a:lnTo>
                                <a:lnTo>
                                  <a:pt x="7949" y="396"/>
                                </a:lnTo>
                                <a:close/>
                                <a:moveTo>
                                  <a:pt x="7949" y="291"/>
                                </a:moveTo>
                                <a:lnTo>
                                  <a:pt x="7934" y="291"/>
                                </a:lnTo>
                                <a:lnTo>
                                  <a:pt x="7934" y="231"/>
                                </a:lnTo>
                                <a:lnTo>
                                  <a:pt x="7949" y="231"/>
                                </a:lnTo>
                                <a:lnTo>
                                  <a:pt x="7949" y="291"/>
                                </a:lnTo>
                                <a:close/>
                                <a:moveTo>
                                  <a:pt x="7949" y="187"/>
                                </a:moveTo>
                                <a:lnTo>
                                  <a:pt x="7934" y="187"/>
                                </a:lnTo>
                                <a:lnTo>
                                  <a:pt x="7934" y="127"/>
                                </a:lnTo>
                                <a:lnTo>
                                  <a:pt x="7949" y="127"/>
                                </a:lnTo>
                                <a:lnTo>
                                  <a:pt x="7949" y="187"/>
                                </a:lnTo>
                                <a:close/>
                                <a:moveTo>
                                  <a:pt x="7949" y="82"/>
                                </a:moveTo>
                                <a:lnTo>
                                  <a:pt x="7934" y="82"/>
                                </a:lnTo>
                                <a:lnTo>
                                  <a:pt x="7934" y="22"/>
                                </a:lnTo>
                                <a:lnTo>
                                  <a:pt x="7949" y="22"/>
                                </a:lnTo>
                                <a:lnTo>
                                  <a:pt x="7949" y="82"/>
                                </a:lnTo>
                                <a:close/>
                                <a:moveTo>
                                  <a:pt x="7913" y="15"/>
                                </a:moveTo>
                                <a:lnTo>
                                  <a:pt x="7853" y="15"/>
                                </a:lnTo>
                                <a:lnTo>
                                  <a:pt x="7853" y="0"/>
                                </a:lnTo>
                                <a:lnTo>
                                  <a:pt x="7913" y="0"/>
                                </a:lnTo>
                                <a:lnTo>
                                  <a:pt x="7913" y="15"/>
                                </a:lnTo>
                                <a:close/>
                                <a:moveTo>
                                  <a:pt x="7807" y="15"/>
                                </a:moveTo>
                                <a:lnTo>
                                  <a:pt x="7747" y="15"/>
                                </a:lnTo>
                                <a:lnTo>
                                  <a:pt x="7747" y="0"/>
                                </a:lnTo>
                                <a:lnTo>
                                  <a:pt x="7807" y="0"/>
                                </a:lnTo>
                                <a:lnTo>
                                  <a:pt x="7807" y="15"/>
                                </a:lnTo>
                                <a:close/>
                                <a:moveTo>
                                  <a:pt x="7701" y="15"/>
                                </a:moveTo>
                                <a:lnTo>
                                  <a:pt x="7641" y="15"/>
                                </a:lnTo>
                                <a:lnTo>
                                  <a:pt x="7641" y="0"/>
                                </a:lnTo>
                                <a:lnTo>
                                  <a:pt x="7701" y="0"/>
                                </a:lnTo>
                                <a:lnTo>
                                  <a:pt x="7701" y="15"/>
                                </a:lnTo>
                                <a:close/>
                                <a:moveTo>
                                  <a:pt x="7596" y="15"/>
                                </a:moveTo>
                                <a:lnTo>
                                  <a:pt x="7536" y="15"/>
                                </a:lnTo>
                                <a:lnTo>
                                  <a:pt x="7536" y="0"/>
                                </a:lnTo>
                                <a:lnTo>
                                  <a:pt x="7596" y="0"/>
                                </a:lnTo>
                                <a:lnTo>
                                  <a:pt x="7596" y="15"/>
                                </a:lnTo>
                                <a:close/>
                                <a:moveTo>
                                  <a:pt x="7493" y="15"/>
                                </a:moveTo>
                                <a:lnTo>
                                  <a:pt x="7433" y="15"/>
                                </a:lnTo>
                                <a:lnTo>
                                  <a:pt x="7433" y="0"/>
                                </a:lnTo>
                                <a:lnTo>
                                  <a:pt x="7493" y="0"/>
                                </a:lnTo>
                                <a:lnTo>
                                  <a:pt x="7493" y="15"/>
                                </a:lnTo>
                                <a:close/>
                                <a:moveTo>
                                  <a:pt x="7387" y="15"/>
                                </a:moveTo>
                                <a:lnTo>
                                  <a:pt x="7327" y="15"/>
                                </a:lnTo>
                                <a:lnTo>
                                  <a:pt x="7327" y="0"/>
                                </a:lnTo>
                                <a:lnTo>
                                  <a:pt x="7387" y="0"/>
                                </a:lnTo>
                                <a:lnTo>
                                  <a:pt x="7387" y="15"/>
                                </a:lnTo>
                                <a:close/>
                                <a:moveTo>
                                  <a:pt x="7281" y="15"/>
                                </a:moveTo>
                                <a:lnTo>
                                  <a:pt x="7221" y="15"/>
                                </a:lnTo>
                                <a:lnTo>
                                  <a:pt x="7221" y="0"/>
                                </a:lnTo>
                                <a:lnTo>
                                  <a:pt x="7281" y="0"/>
                                </a:lnTo>
                                <a:lnTo>
                                  <a:pt x="7281" y="15"/>
                                </a:lnTo>
                                <a:close/>
                                <a:moveTo>
                                  <a:pt x="7176" y="15"/>
                                </a:moveTo>
                                <a:lnTo>
                                  <a:pt x="7116" y="15"/>
                                </a:lnTo>
                                <a:lnTo>
                                  <a:pt x="7116" y="0"/>
                                </a:lnTo>
                                <a:lnTo>
                                  <a:pt x="7176" y="0"/>
                                </a:lnTo>
                                <a:lnTo>
                                  <a:pt x="7176" y="15"/>
                                </a:lnTo>
                                <a:close/>
                                <a:moveTo>
                                  <a:pt x="7073" y="15"/>
                                </a:moveTo>
                                <a:lnTo>
                                  <a:pt x="7013" y="15"/>
                                </a:lnTo>
                                <a:lnTo>
                                  <a:pt x="7013" y="0"/>
                                </a:ln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close/>
                                <a:moveTo>
                                  <a:pt x="6967" y="15"/>
                                </a:moveTo>
                                <a:lnTo>
                                  <a:pt x="6907" y="15"/>
                                </a:lnTo>
                                <a:lnTo>
                                  <a:pt x="6907" y="0"/>
                                </a:lnTo>
                                <a:lnTo>
                                  <a:pt x="6967" y="0"/>
                                </a:lnTo>
                                <a:lnTo>
                                  <a:pt x="6967" y="15"/>
                                </a:lnTo>
                                <a:close/>
                                <a:moveTo>
                                  <a:pt x="6861" y="15"/>
                                </a:moveTo>
                                <a:lnTo>
                                  <a:pt x="6801" y="15"/>
                                </a:lnTo>
                                <a:lnTo>
                                  <a:pt x="6801" y="0"/>
                                </a:lnTo>
                                <a:lnTo>
                                  <a:pt x="6861" y="0"/>
                                </a:lnTo>
                                <a:lnTo>
                                  <a:pt x="6861" y="15"/>
                                </a:lnTo>
                                <a:close/>
                                <a:moveTo>
                                  <a:pt x="6756" y="15"/>
                                </a:moveTo>
                                <a:lnTo>
                                  <a:pt x="6696" y="15"/>
                                </a:lnTo>
                                <a:lnTo>
                                  <a:pt x="6696" y="0"/>
                                </a:lnTo>
                                <a:lnTo>
                                  <a:pt x="6756" y="0"/>
                                </a:lnTo>
                                <a:lnTo>
                                  <a:pt x="6756" y="15"/>
                                </a:lnTo>
                                <a:close/>
                                <a:moveTo>
                                  <a:pt x="6653" y="15"/>
                                </a:moveTo>
                                <a:lnTo>
                                  <a:pt x="6593" y="15"/>
                                </a:lnTo>
                                <a:lnTo>
                                  <a:pt x="6593" y="0"/>
                                </a:lnTo>
                                <a:lnTo>
                                  <a:pt x="6653" y="0"/>
                                </a:lnTo>
                                <a:lnTo>
                                  <a:pt x="6653" y="15"/>
                                </a:lnTo>
                                <a:close/>
                                <a:moveTo>
                                  <a:pt x="6547" y="15"/>
                                </a:moveTo>
                                <a:lnTo>
                                  <a:pt x="6487" y="15"/>
                                </a:lnTo>
                                <a:lnTo>
                                  <a:pt x="6487" y="0"/>
                                </a:lnTo>
                                <a:lnTo>
                                  <a:pt x="6547" y="0"/>
                                </a:lnTo>
                                <a:lnTo>
                                  <a:pt x="6547" y="15"/>
                                </a:lnTo>
                                <a:close/>
                                <a:moveTo>
                                  <a:pt x="6441" y="15"/>
                                </a:moveTo>
                                <a:lnTo>
                                  <a:pt x="6381" y="15"/>
                                </a:lnTo>
                                <a:lnTo>
                                  <a:pt x="6381" y="0"/>
                                </a:lnTo>
                                <a:lnTo>
                                  <a:pt x="6441" y="0"/>
                                </a:lnTo>
                                <a:lnTo>
                                  <a:pt x="6441" y="15"/>
                                </a:lnTo>
                                <a:close/>
                                <a:moveTo>
                                  <a:pt x="6336" y="15"/>
                                </a:moveTo>
                                <a:lnTo>
                                  <a:pt x="6276" y="15"/>
                                </a:lnTo>
                                <a:lnTo>
                                  <a:pt x="6276" y="0"/>
                                </a:lnTo>
                                <a:lnTo>
                                  <a:pt x="6336" y="0"/>
                                </a:lnTo>
                                <a:lnTo>
                                  <a:pt x="6336" y="15"/>
                                </a:lnTo>
                                <a:close/>
                                <a:moveTo>
                                  <a:pt x="6233" y="15"/>
                                </a:moveTo>
                                <a:lnTo>
                                  <a:pt x="6173" y="15"/>
                                </a:lnTo>
                                <a:lnTo>
                                  <a:pt x="6173" y="0"/>
                                </a:lnTo>
                                <a:lnTo>
                                  <a:pt x="6233" y="0"/>
                                </a:lnTo>
                                <a:lnTo>
                                  <a:pt x="6233" y="15"/>
                                </a:lnTo>
                                <a:close/>
                                <a:moveTo>
                                  <a:pt x="6127" y="15"/>
                                </a:moveTo>
                                <a:lnTo>
                                  <a:pt x="6067" y="15"/>
                                </a:lnTo>
                                <a:lnTo>
                                  <a:pt x="6067" y="0"/>
                                </a:lnTo>
                                <a:lnTo>
                                  <a:pt x="6127" y="0"/>
                                </a:lnTo>
                                <a:lnTo>
                                  <a:pt x="6127" y="15"/>
                                </a:lnTo>
                                <a:close/>
                                <a:moveTo>
                                  <a:pt x="6021" y="15"/>
                                </a:moveTo>
                                <a:lnTo>
                                  <a:pt x="5961" y="15"/>
                                </a:lnTo>
                                <a:lnTo>
                                  <a:pt x="5961" y="0"/>
                                </a:lnTo>
                                <a:lnTo>
                                  <a:pt x="6021" y="0"/>
                                </a:lnTo>
                                <a:lnTo>
                                  <a:pt x="6021" y="15"/>
                                </a:lnTo>
                                <a:close/>
                                <a:moveTo>
                                  <a:pt x="5916" y="15"/>
                                </a:moveTo>
                                <a:lnTo>
                                  <a:pt x="5856" y="15"/>
                                </a:lnTo>
                                <a:lnTo>
                                  <a:pt x="5856" y="0"/>
                                </a:lnTo>
                                <a:lnTo>
                                  <a:pt x="5916" y="0"/>
                                </a:lnTo>
                                <a:lnTo>
                                  <a:pt x="5916" y="15"/>
                                </a:lnTo>
                                <a:close/>
                                <a:moveTo>
                                  <a:pt x="5813" y="15"/>
                                </a:moveTo>
                                <a:lnTo>
                                  <a:pt x="5753" y="15"/>
                                </a:lnTo>
                                <a:lnTo>
                                  <a:pt x="5753" y="0"/>
                                </a:lnTo>
                                <a:lnTo>
                                  <a:pt x="5813" y="0"/>
                                </a:lnTo>
                                <a:lnTo>
                                  <a:pt x="5813" y="15"/>
                                </a:lnTo>
                                <a:close/>
                                <a:moveTo>
                                  <a:pt x="5707" y="15"/>
                                </a:moveTo>
                                <a:lnTo>
                                  <a:pt x="5647" y="15"/>
                                </a:lnTo>
                                <a:lnTo>
                                  <a:pt x="5647" y="0"/>
                                </a:lnTo>
                                <a:lnTo>
                                  <a:pt x="5707" y="0"/>
                                </a:lnTo>
                                <a:lnTo>
                                  <a:pt x="5707" y="15"/>
                                </a:lnTo>
                                <a:close/>
                                <a:moveTo>
                                  <a:pt x="5601" y="15"/>
                                </a:moveTo>
                                <a:lnTo>
                                  <a:pt x="5541" y="15"/>
                                </a:lnTo>
                                <a:lnTo>
                                  <a:pt x="5541" y="0"/>
                                </a:lnTo>
                                <a:lnTo>
                                  <a:pt x="5601" y="0"/>
                                </a:lnTo>
                                <a:lnTo>
                                  <a:pt x="5601" y="15"/>
                                </a:lnTo>
                                <a:close/>
                                <a:moveTo>
                                  <a:pt x="5496" y="15"/>
                                </a:moveTo>
                                <a:lnTo>
                                  <a:pt x="5436" y="15"/>
                                </a:lnTo>
                                <a:lnTo>
                                  <a:pt x="5436" y="0"/>
                                </a:lnTo>
                                <a:lnTo>
                                  <a:pt x="5496" y="0"/>
                                </a:lnTo>
                                <a:lnTo>
                                  <a:pt x="5496" y="15"/>
                                </a:lnTo>
                                <a:close/>
                                <a:moveTo>
                                  <a:pt x="5393" y="15"/>
                                </a:moveTo>
                                <a:lnTo>
                                  <a:pt x="5333" y="15"/>
                                </a:lnTo>
                                <a:lnTo>
                                  <a:pt x="5333" y="0"/>
                                </a:lnTo>
                                <a:lnTo>
                                  <a:pt x="5393" y="0"/>
                                </a:lnTo>
                                <a:lnTo>
                                  <a:pt x="5393" y="15"/>
                                </a:lnTo>
                                <a:close/>
                                <a:moveTo>
                                  <a:pt x="5287" y="15"/>
                                </a:moveTo>
                                <a:lnTo>
                                  <a:pt x="5227" y="15"/>
                                </a:lnTo>
                                <a:lnTo>
                                  <a:pt x="5227" y="0"/>
                                </a:lnTo>
                                <a:lnTo>
                                  <a:pt x="5287" y="0"/>
                                </a:lnTo>
                                <a:lnTo>
                                  <a:pt x="5287" y="15"/>
                                </a:lnTo>
                                <a:close/>
                                <a:moveTo>
                                  <a:pt x="5181" y="15"/>
                                </a:moveTo>
                                <a:lnTo>
                                  <a:pt x="5121" y="15"/>
                                </a:lnTo>
                                <a:lnTo>
                                  <a:pt x="5121" y="0"/>
                                </a:lnTo>
                                <a:lnTo>
                                  <a:pt x="5181" y="0"/>
                                </a:lnTo>
                                <a:lnTo>
                                  <a:pt x="5181" y="15"/>
                                </a:lnTo>
                                <a:close/>
                                <a:moveTo>
                                  <a:pt x="5076" y="15"/>
                                </a:moveTo>
                                <a:lnTo>
                                  <a:pt x="5016" y="15"/>
                                </a:lnTo>
                                <a:lnTo>
                                  <a:pt x="5016" y="0"/>
                                </a:lnTo>
                                <a:lnTo>
                                  <a:pt x="5076" y="0"/>
                                </a:lnTo>
                                <a:lnTo>
                                  <a:pt x="5076" y="15"/>
                                </a:lnTo>
                                <a:close/>
                                <a:moveTo>
                                  <a:pt x="4973" y="15"/>
                                </a:moveTo>
                                <a:lnTo>
                                  <a:pt x="4913" y="15"/>
                                </a:lnTo>
                                <a:lnTo>
                                  <a:pt x="4913" y="0"/>
                                </a:lnTo>
                                <a:lnTo>
                                  <a:pt x="4973" y="0"/>
                                </a:lnTo>
                                <a:lnTo>
                                  <a:pt x="4973" y="15"/>
                                </a:lnTo>
                                <a:close/>
                                <a:moveTo>
                                  <a:pt x="4867" y="15"/>
                                </a:moveTo>
                                <a:lnTo>
                                  <a:pt x="4807" y="15"/>
                                </a:lnTo>
                                <a:lnTo>
                                  <a:pt x="4807" y="0"/>
                                </a:lnTo>
                                <a:lnTo>
                                  <a:pt x="4867" y="0"/>
                                </a:lnTo>
                                <a:lnTo>
                                  <a:pt x="4867" y="15"/>
                                </a:lnTo>
                                <a:close/>
                                <a:moveTo>
                                  <a:pt x="4761" y="15"/>
                                </a:moveTo>
                                <a:lnTo>
                                  <a:pt x="4701" y="15"/>
                                </a:lnTo>
                                <a:lnTo>
                                  <a:pt x="4701" y="0"/>
                                </a:lnTo>
                                <a:lnTo>
                                  <a:pt x="4761" y="0"/>
                                </a:lnTo>
                                <a:lnTo>
                                  <a:pt x="4761" y="15"/>
                                </a:lnTo>
                                <a:close/>
                                <a:moveTo>
                                  <a:pt x="4656" y="15"/>
                                </a:moveTo>
                                <a:lnTo>
                                  <a:pt x="4596" y="15"/>
                                </a:lnTo>
                                <a:lnTo>
                                  <a:pt x="4596" y="0"/>
                                </a:lnTo>
                                <a:lnTo>
                                  <a:pt x="4656" y="0"/>
                                </a:lnTo>
                                <a:lnTo>
                                  <a:pt x="4656" y="15"/>
                                </a:lnTo>
                                <a:close/>
                                <a:moveTo>
                                  <a:pt x="4553" y="15"/>
                                </a:moveTo>
                                <a:lnTo>
                                  <a:pt x="4493" y="15"/>
                                </a:lnTo>
                                <a:lnTo>
                                  <a:pt x="4493" y="0"/>
                                </a:lnTo>
                                <a:lnTo>
                                  <a:pt x="4553" y="0"/>
                                </a:lnTo>
                                <a:lnTo>
                                  <a:pt x="4553" y="15"/>
                                </a:lnTo>
                                <a:close/>
                                <a:moveTo>
                                  <a:pt x="4447" y="15"/>
                                </a:moveTo>
                                <a:lnTo>
                                  <a:pt x="4387" y="15"/>
                                </a:lnTo>
                                <a:lnTo>
                                  <a:pt x="4387" y="0"/>
                                </a:lnTo>
                                <a:lnTo>
                                  <a:pt x="4447" y="0"/>
                                </a:lnTo>
                                <a:lnTo>
                                  <a:pt x="4447" y="15"/>
                                </a:lnTo>
                                <a:close/>
                                <a:moveTo>
                                  <a:pt x="4341" y="15"/>
                                </a:moveTo>
                                <a:lnTo>
                                  <a:pt x="4281" y="15"/>
                                </a:lnTo>
                                <a:lnTo>
                                  <a:pt x="4281" y="0"/>
                                </a:lnTo>
                                <a:lnTo>
                                  <a:pt x="4341" y="0"/>
                                </a:lnTo>
                                <a:lnTo>
                                  <a:pt x="4341" y="15"/>
                                </a:lnTo>
                                <a:close/>
                                <a:moveTo>
                                  <a:pt x="4236" y="15"/>
                                </a:moveTo>
                                <a:lnTo>
                                  <a:pt x="4176" y="15"/>
                                </a:lnTo>
                                <a:lnTo>
                                  <a:pt x="4176" y="0"/>
                                </a:lnTo>
                                <a:lnTo>
                                  <a:pt x="4236" y="0"/>
                                </a:lnTo>
                                <a:lnTo>
                                  <a:pt x="4236" y="15"/>
                                </a:lnTo>
                                <a:close/>
                                <a:moveTo>
                                  <a:pt x="4133" y="15"/>
                                </a:moveTo>
                                <a:lnTo>
                                  <a:pt x="4073" y="15"/>
                                </a:lnTo>
                                <a:lnTo>
                                  <a:pt x="4073" y="0"/>
                                </a:lnTo>
                                <a:lnTo>
                                  <a:pt x="4133" y="0"/>
                                </a:lnTo>
                                <a:lnTo>
                                  <a:pt x="4133" y="15"/>
                                </a:lnTo>
                                <a:close/>
                                <a:moveTo>
                                  <a:pt x="4027" y="15"/>
                                </a:moveTo>
                                <a:lnTo>
                                  <a:pt x="3967" y="15"/>
                                </a:lnTo>
                                <a:lnTo>
                                  <a:pt x="3967" y="0"/>
                                </a:lnTo>
                                <a:lnTo>
                                  <a:pt x="4027" y="0"/>
                                </a:lnTo>
                                <a:lnTo>
                                  <a:pt x="4027" y="15"/>
                                </a:lnTo>
                                <a:close/>
                                <a:moveTo>
                                  <a:pt x="3921" y="15"/>
                                </a:moveTo>
                                <a:lnTo>
                                  <a:pt x="3861" y="15"/>
                                </a:lnTo>
                                <a:lnTo>
                                  <a:pt x="3861" y="0"/>
                                </a:lnTo>
                                <a:lnTo>
                                  <a:pt x="3921" y="0"/>
                                </a:lnTo>
                                <a:lnTo>
                                  <a:pt x="3921" y="15"/>
                                </a:lnTo>
                                <a:close/>
                                <a:moveTo>
                                  <a:pt x="3816" y="15"/>
                                </a:moveTo>
                                <a:lnTo>
                                  <a:pt x="3756" y="15"/>
                                </a:lnTo>
                                <a:lnTo>
                                  <a:pt x="3756" y="0"/>
                                </a:lnTo>
                                <a:lnTo>
                                  <a:pt x="3816" y="0"/>
                                </a:lnTo>
                                <a:lnTo>
                                  <a:pt x="3816" y="15"/>
                                </a:lnTo>
                                <a:close/>
                                <a:moveTo>
                                  <a:pt x="3713" y="15"/>
                                </a:moveTo>
                                <a:lnTo>
                                  <a:pt x="3653" y="15"/>
                                </a:lnTo>
                                <a:lnTo>
                                  <a:pt x="3653" y="0"/>
                                </a:lnTo>
                                <a:lnTo>
                                  <a:pt x="3713" y="0"/>
                                </a:lnTo>
                                <a:lnTo>
                                  <a:pt x="3713" y="15"/>
                                </a:lnTo>
                                <a:close/>
                                <a:moveTo>
                                  <a:pt x="3607" y="15"/>
                                </a:moveTo>
                                <a:lnTo>
                                  <a:pt x="3547" y="15"/>
                                </a:lnTo>
                                <a:lnTo>
                                  <a:pt x="3547" y="0"/>
                                </a:lnTo>
                                <a:lnTo>
                                  <a:pt x="3607" y="0"/>
                                </a:lnTo>
                                <a:lnTo>
                                  <a:pt x="3607" y="15"/>
                                </a:lnTo>
                                <a:close/>
                                <a:moveTo>
                                  <a:pt x="3501" y="15"/>
                                </a:moveTo>
                                <a:lnTo>
                                  <a:pt x="3441" y="15"/>
                                </a:lnTo>
                                <a:lnTo>
                                  <a:pt x="3441" y="0"/>
                                </a:lnTo>
                                <a:lnTo>
                                  <a:pt x="3501" y="0"/>
                                </a:lnTo>
                                <a:lnTo>
                                  <a:pt x="3501" y="15"/>
                                </a:lnTo>
                                <a:close/>
                                <a:moveTo>
                                  <a:pt x="3396" y="15"/>
                                </a:moveTo>
                                <a:lnTo>
                                  <a:pt x="3336" y="15"/>
                                </a:lnTo>
                                <a:lnTo>
                                  <a:pt x="3336" y="0"/>
                                </a:lnTo>
                                <a:lnTo>
                                  <a:pt x="3396" y="0"/>
                                </a:lnTo>
                                <a:lnTo>
                                  <a:pt x="3396" y="15"/>
                                </a:lnTo>
                                <a:close/>
                                <a:moveTo>
                                  <a:pt x="3293" y="15"/>
                                </a:moveTo>
                                <a:lnTo>
                                  <a:pt x="3233" y="15"/>
                                </a:lnTo>
                                <a:lnTo>
                                  <a:pt x="3233" y="0"/>
                                </a:lnTo>
                                <a:lnTo>
                                  <a:pt x="3293" y="0"/>
                                </a:lnTo>
                                <a:lnTo>
                                  <a:pt x="3293" y="15"/>
                                </a:lnTo>
                                <a:close/>
                                <a:moveTo>
                                  <a:pt x="3187" y="15"/>
                                </a:moveTo>
                                <a:lnTo>
                                  <a:pt x="3127" y="15"/>
                                </a:lnTo>
                                <a:lnTo>
                                  <a:pt x="3127" y="0"/>
                                </a:lnTo>
                                <a:lnTo>
                                  <a:pt x="3187" y="0"/>
                                </a:lnTo>
                                <a:lnTo>
                                  <a:pt x="3187" y="15"/>
                                </a:lnTo>
                                <a:close/>
                                <a:moveTo>
                                  <a:pt x="3081" y="15"/>
                                </a:moveTo>
                                <a:lnTo>
                                  <a:pt x="3021" y="15"/>
                                </a:lnTo>
                                <a:lnTo>
                                  <a:pt x="3021" y="0"/>
                                </a:lnTo>
                                <a:lnTo>
                                  <a:pt x="3081" y="0"/>
                                </a:lnTo>
                                <a:lnTo>
                                  <a:pt x="3081" y="15"/>
                                </a:lnTo>
                                <a:close/>
                                <a:moveTo>
                                  <a:pt x="2976" y="15"/>
                                </a:moveTo>
                                <a:lnTo>
                                  <a:pt x="2916" y="15"/>
                                </a:lnTo>
                                <a:lnTo>
                                  <a:pt x="2916" y="0"/>
                                </a:lnTo>
                                <a:lnTo>
                                  <a:pt x="2976" y="0"/>
                                </a:lnTo>
                                <a:lnTo>
                                  <a:pt x="2976" y="15"/>
                                </a:lnTo>
                                <a:close/>
                                <a:moveTo>
                                  <a:pt x="2873" y="15"/>
                                </a:moveTo>
                                <a:lnTo>
                                  <a:pt x="2813" y="15"/>
                                </a:lnTo>
                                <a:lnTo>
                                  <a:pt x="2813" y="0"/>
                                </a:lnTo>
                                <a:lnTo>
                                  <a:pt x="2873" y="0"/>
                                </a:lnTo>
                                <a:lnTo>
                                  <a:pt x="2873" y="15"/>
                                </a:lnTo>
                                <a:close/>
                                <a:moveTo>
                                  <a:pt x="2767" y="15"/>
                                </a:moveTo>
                                <a:lnTo>
                                  <a:pt x="2707" y="15"/>
                                </a:lnTo>
                                <a:lnTo>
                                  <a:pt x="2707" y="0"/>
                                </a:lnTo>
                                <a:lnTo>
                                  <a:pt x="2767" y="0"/>
                                </a:lnTo>
                                <a:lnTo>
                                  <a:pt x="2767" y="15"/>
                                </a:lnTo>
                                <a:close/>
                                <a:moveTo>
                                  <a:pt x="2661" y="15"/>
                                </a:moveTo>
                                <a:lnTo>
                                  <a:pt x="2601" y="15"/>
                                </a:lnTo>
                                <a:lnTo>
                                  <a:pt x="2601" y="0"/>
                                </a:lnTo>
                                <a:lnTo>
                                  <a:pt x="2661" y="0"/>
                                </a:lnTo>
                                <a:lnTo>
                                  <a:pt x="2661" y="15"/>
                                </a:lnTo>
                                <a:close/>
                                <a:moveTo>
                                  <a:pt x="2556" y="15"/>
                                </a:moveTo>
                                <a:lnTo>
                                  <a:pt x="2496" y="15"/>
                                </a:lnTo>
                                <a:lnTo>
                                  <a:pt x="2496" y="0"/>
                                </a:lnTo>
                                <a:lnTo>
                                  <a:pt x="2556" y="0"/>
                                </a:lnTo>
                                <a:lnTo>
                                  <a:pt x="2556" y="15"/>
                                </a:lnTo>
                                <a:close/>
                                <a:moveTo>
                                  <a:pt x="2453" y="15"/>
                                </a:moveTo>
                                <a:lnTo>
                                  <a:pt x="2393" y="15"/>
                                </a:lnTo>
                                <a:lnTo>
                                  <a:pt x="2393" y="0"/>
                                </a:lnTo>
                                <a:lnTo>
                                  <a:pt x="2453" y="0"/>
                                </a:lnTo>
                                <a:lnTo>
                                  <a:pt x="2453" y="15"/>
                                </a:lnTo>
                                <a:close/>
                                <a:moveTo>
                                  <a:pt x="2347" y="15"/>
                                </a:moveTo>
                                <a:lnTo>
                                  <a:pt x="2287" y="15"/>
                                </a:lnTo>
                                <a:lnTo>
                                  <a:pt x="2287" y="0"/>
                                </a:lnTo>
                                <a:lnTo>
                                  <a:pt x="2347" y="0"/>
                                </a:lnTo>
                                <a:lnTo>
                                  <a:pt x="2347" y="15"/>
                                </a:lnTo>
                                <a:close/>
                                <a:moveTo>
                                  <a:pt x="2241" y="15"/>
                                </a:moveTo>
                                <a:lnTo>
                                  <a:pt x="2181" y="15"/>
                                </a:lnTo>
                                <a:lnTo>
                                  <a:pt x="2181" y="0"/>
                                </a:lnTo>
                                <a:lnTo>
                                  <a:pt x="2241" y="0"/>
                                </a:lnTo>
                                <a:lnTo>
                                  <a:pt x="2241" y="15"/>
                                </a:lnTo>
                                <a:close/>
                                <a:moveTo>
                                  <a:pt x="2136" y="15"/>
                                </a:moveTo>
                                <a:lnTo>
                                  <a:pt x="2076" y="15"/>
                                </a:lnTo>
                                <a:lnTo>
                                  <a:pt x="2076" y="0"/>
                                </a:lnTo>
                                <a:lnTo>
                                  <a:pt x="2136" y="0"/>
                                </a:lnTo>
                                <a:lnTo>
                                  <a:pt x="2136" y="15"/>
                                </a:lnTo>
                                <a:close/>
                                <a:moveTo>
                                  <a:pt x="2033" y="15"/>
                                </a:moveTo>
                                <a:lnTo>
                                  <a:pt x="1973" y="15"/>
                                </a:lnTo>
                                <a:lnTo>
                                  <a:pt x="1973" y="0"/>
                                </a:lnTo>
                                <a:lnTo>
                                  <a:pt x="2033" y="0"/>
                                </a:lnTo>
                                <a:lnTo>
                                  <a:pt x="2033" y="15"/>
                                </a:lnTo>
                                <a:close/>
                                <a:moveTo>
                                  <a:pt x="1927" y="15"/>
                                </a:moveTo>
                                <a:lnTo>
                                  <a:pt x="1867" y="15"/>
                                </a:lnTo>
                                <a:lnTo>
                                  <a:pt x="1867" y="0"/>
                                </a:lnTo>
                                <a:lnTo>
                                  <a:pt x="1927" y="0"/>
                                </a:lnTo>
                                <a:lnTo>
                                  <a:pt x="1927" y="15"/>
                                </a:lnTo>
                                <a:close/>
                                <a:moveTo>
                                  <a:pt x="1821" y="15"/>
                                </a:moveTo>
                                <a:lnTo>
                                  <a:pt x="1761" y="15"/>
                                </a:lnTo>
                                <a:lnTo>
                                  <a:pt x="1761" y="0"/>
                                </a:lnTo>
                                <a:lnTo>
                                  <a:pt x="1821" y="0"/>
                                </a:lnTo>
                                <a:lnTo>
                                  <a:pt x="1821" y="15"/>
                                </a:lnTo>
                                <a:close/>
                                <a:moveTo>
                                  <a:pt x="1716" y="15"/>
                                </a:moveTo>
                                <a:lnTo>
                                  <a:pt x="1656" y="15"/>
                                </a:lnTo>
                                <a:lnTo>
                                  <a:pt x="1656" y="0"/>
                                </a:lnTo>
                                <a:lnTo>
                                  <a:pt x="1716" y="0"/>
                                </a:lnTo>
                                <a:lnTo>
                                  <a:pt x="1716" y="15"/>
                                </a:lnTo>
                                <a:close/>
                                <a:moveTo>
                                  <a:pt x="1613" y="15"/>
                                </a:moveTo>
                                <a:lnTo>
                                  <a:pt x="1553" y="15"/>
                                </a:lnTo>
                                <a:lnTo>
                                  <a:pt x="1553" y="0"/>
                                </a:lnTo>
                                <a:lnTo>
                                  <a:pt x="1613" y="0"/>
                                </a:lnTo>
                                <a:lnTo>
                                  <a:pt x="1613" y="15"/>
                                </a:lnTo>
                                <a:close/>
                                <a:moveTo>
                                  <a:pt x="1507" y="15"/>
                                </a:moveTo>
                                <a:lnTo>
                                  <a:pt x="1447" y="15"/>
                                </a:lnTo>
                                <a:lnTo>
                                  <a:pt x="1447" y="0"/>
                                </a:lnTo>
                                <a:lnTo>
                                  <a:pt x="1507" y="0"/>
                                </a:lnTo>
                                <a:lnTo>
                                  <a:pt x="1507" y="15"/>
                                </a:lnTo>
                                <a:close/>
                                <a:moveTo>
                                  <a:pt x="1401" y="15"/>
                                </a:moveTo>
                                <a:lnTo>
                                  <a:pt x="1341" y="15"/>
                                </a:lnTo>
                                <a:lnTo>
                                  <a:pt x="1341" y="0"/>
                                </a:lnTo>
                                <a:lnTo>
                                  <a:pt x="1401" y="0"/>
                                </a:lnTo>
                                <a:lnTo>
                                  <a:pt x="1401" y="15"/>
                                </a:lnTo>
                                <a:close/>
                                <a:moveTo>
                                  <a:pt x="1296" y="15"/>
                                </a:moveTo>
                                <a:lnTo>
                                  <a:pt x="1236" y="15"/>
                                </a:lnTo>
                                <a:lnTo>
                                  <a:pt x="1236" y="0"/>
                                </a:lnTo>
                                <a:lnTo>
                                  <a:pt x="1296" y="0"/>
                                </a:lnTo>
                                <a:lnTo>
                                  <a:pt x="1296" y="15"/>
                                </a:lnTo>
                                <a:close/>
                                <a:moveTo>
                                  <a:pt x="1193" y="15"/>
                                </a:moveTo>
                                <a:lnTo>
                                  <a:pt x="1133" y="15"/>
                                </a:lnTo>
                                <a:lnTo>
                                  <a:pt x="1133" y="0"/>
                                </a:lnTo>
                                <a:lnTo>
                                  <a:pt x="1193" y="0"/>
                                </a:lnTo>
                                <a:lnTo>
                                  <a:pt x="1193" y="15"/>
                                </a:lnTo>
                                <a:close/>
                                <a:moveTo>
                                  <a:pt x="1087" y="15"/>
                                </a:moveTo>
                                <a:lnTo>
                                  <a:pt x="1027" y="15"/>
                                </a:lnTo>
                                <a:lnTo>
                                  <a:pt x="1027" y="0"/>
                                </a:lnTo>
                                <a:lnTo>
                                  <a:pt x="1087" y="0"/>
                                </a:lnTo>
                                <a:lnTo>
                                  <a:pt x="1087" y="15"/>
                                </a:lnTo>
                                <a:close/>
                                <a:moveTo>
                                  <a:pt x="981" y="15"/>
                                </a:moveTo>
                                <a:lnTo>
                                  <a:pt x="921" y="15"/>
                                </a:lnTo>
                                <a:lnTo>
                                  <a:pt x="921" y="0"/>
                                </a:lnTo>
                                <a:lnTo>
                                  <a:pt x="981" y="0"/>
                                </a:lnTo>
                                <a:lnTo>
                                  <a:pt x="981" y="15"/>
                                </a:lnTo>
                                <a:close/>
                                <a:moveTo>
                                  <a:pt x="876" y="15"/>
                                </a:moveTo>
                                <a:lnTo>
                                  <a:pt x="816" y="15"/>
                                </a:lnTo>
                                <a:lnTo>
                                  <a:pt x="816" y="0"/>
                                </a:lnTo>
                                <a:lnTo>
                                  <a:pt x="876" y="0"/>
                                </a:lnTo>
                                <a:lnTo>
                                  <a:pt x="876" y="15"/>
                                </a:lnTo>
                                <a:close/>
                                <a:moveTo>
                                  <a:pt x="773" y="15"/>
                                </a:moveTo>
                                <a:lnTo>
                                  <a:pt x="713" y="15"/>
                                </a:lnTo>
                                <a:lnTo>
                                  <a:pt x="713" y="0"/>
                                </a:lnTo>
                                <a:lnTo>
                                  <a:pt x="773" y="0"/>
                                </a:lnTo>
                                <a:lnTo>
                                  <a:pt x="773" y="15"/>
                                </a:lnTo>
                                <a:close/>
                                <a:moveTo>
                                  <a:pt x="667" y="15"/>
                                </a:moveTo>
                                <a:lnTo>
                                  <a:pt x="607" y="15"/>
                                </a:lnTo>
                                <a:lnTo>
                                  <a:pt x="607" y="0"/>
                                </a:lnTo>
                                <a:lnTo>
                                  <a:pt x="667" y="0"/>
                                </a:lnTo>
                                <a:lnTo>
                                  <a:pt x="667" y="15"/>
                                </a:lnTo>
                                <a:close/>
                                <a:moveTo>
                                  <a:pt x="561" y="15"/>
                                </a:moveTo>
                                <a:lnTo>
                                  <a:pt x="501" y="15"/>
                                </a:lnTo>
                                <a:lnTo>
                                  <a:pt x="501" y="0"/>
                                </a:lnTo>
                                <a:lnTo>
                                  <a:pt x="561" y="0"/>
                                </a:lnTo>
                                <a:lnTo>
                                  <a:pt x="561" y="15"/>
                                </a:lnTo>
                                <a:close/>
                                <a:moveTo>
                                  <a:pt x="456" y="15"/>
                                </a:moveTo>
                                <a:lnTo>
                                  <a:pt x="396" y="15"/>
                                </a:lnTo>
                                <a:lnTo>
                                  <a:pt x="396" y="0"/>
                                </a:lnTo>
                                <a:lnTo>
                                  <a:pt x="456" y="0"/>
                                </a:lnTo>
                                <a:lnTo>
                                  <a:pt x="456" y="15"/>
                                </a:lnTo>
                                <a:close/>
                                <a:moveTo>
                                  <a:pt x="353" y="15"/>
                                </a:moveTo>
                                <a:lnTo>
                                  <a:pt x="293" y="15"/>
                                </a:lnTo>
                                <a:lnTo>
                                  <a:pt x="293" y="0"/>
                                </a:lnTo>
                                <a:lnTo>
                                  <a:pt x="353" y="0"/>
                                </a:lnTo>
                                <a:lnTo>
                                  <a:pt x="353" y="15"/>
                                </a:lnTo>
                                <a:close/>
                                <a:moveTo>
                                  <a:pt x="247" y="15"/>
                                </a:moveTo>
                                <a:lnTo>
                                  <a:pt x="187" y="15"/>
                                </a:lnTo>
                                <a:lnTo>
                                  <a:pt x="187" y="0"/>
                                </a:lnTo>
                                <a:lnTo>
                                  <a:pt x="247" y="0"/>
                                </a:lnTo>
                                <a:lnTo>
                                  <a:pt x="247" y="15"/>
                                </a:lnTo>
                                <a:close/>
                                <a:moveTo>
                                  <a:pt x="141" y="15"/>
                                </a:moveTo>
                                <a:lnTo>
                                  <a:pt x="81" y="15"/>
                                </a:lnTo>
                                <a:lnTo>
                                  <a:pt x="81" y="0"/>
                                </a:lnTo>
                                <a:lnTo>
                                  <a:pt x="141" y="0"/>
                                </a:lnTo>
                                <a:lnTo>
                                  <a:pt x="141" y="15"/>
                                </a:lnTo>
                                <a:close/>
                                <a:moveTo>
                                  <a:pt x="14" y="36"/>
                                </a:moveTo>
                                <a:lnTo>
                                  <a:pt x="0" y="36"/>
                                </a:lnTo>
                                <a:lnTo>
                                  <a:pt x="0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36"/>
                                </a:lnTo>
                                <a:close/>
                                <a:moveTo>
                                  <a:pt x="14" y="142"/>
                                </a:moveTo>
                                <a:lnTo>
                                  <a:pt x="0" y="142"/>
                                </a:lnTo>
                                <a:lnTo>
                                  <a:pt x="0" y="82"/>
                                </a:lnTo>
                                <a:lnTo>
                                  <a:pt x="14" y="82"/>
                                </a:lnTo>
                                <a:lnTo>
                                  <a:pt x="14" y="142"/>
                                </a:lnTo>
                                <a:close/>
                                <a:moveTo>
                                  <a:pt x="14" y="247"/>
                                </a:moveTo>
                                <a:lnTo>
                                  <a:pt x="0" y="247"/>
                                </a:lnTo>
                                <a:lnTo>
                                  <a:pt x="0" y="187"/>
                                </a:lnTo>
                                <a:lnTo>
                                  <a:pt x="14" y="187"/>
                                </a:lnTo>
                                <a:lnTo>
                                  <a:pt x="14" y="247"/>
                                </a:lnTo>
                                <a:close/>
                                <a:moveTo>
                                  <a:pt x="14" y="351"/>
                                </a:moveTo>
                                <a:lnTo>
                                  <a:pt x="0" y="351"/>
                                </a:lnTo>
                                <a:lnTo>
                                  <a:pt x="0" y="291"/>
                                </a:lnTo>
                                <a:lnTo>
                                  <a:pt x="14" y="291"/>
                                </a:lnTo>
                                <a:lnTo>
                                  <a:pt x="14" y="351"/>
                                </a:lnTo>
                                <a:close/>
                                <a:moveTo>
                                  <a:pt x="14" y="456"/>
                                </a:moveTo>
                                <a:lnTo>
                                  <a:pt x="0" y="456"/>
                                </a:lnTo>
                                <a:lnTo>
                                  <a:pt x="0" y="396"/>
                                </a:lnTo>
                                <a:lnTo>
                                  <a:pt x="14" y="396"/>
                                </a:lnTo>
                                <a:lnTo>
                                  <a:pt x="14" y="456"/>
                                </a:lnTo>
                                <a:close/>
                                <a:moveTo>
                                  <a:pt x="14" y="562"/>
                                </a:moveTo>
                                <a:lnTo>
                                  <a:pt x="0" y="562"/>
                                </a:lnTo>
                                <a:lnTo>
                                  <a:pt x="0" y="502"/>
                                </a:lnTo>
                                <a:lnTo>
                                  <a:pt x="14" y="502"/>
                                </a:lnTo>
                                <a:lnTo>
                                  <a:pt x="14" y="562"/>
                                </a:lnTo>
                                <a:close/>
                                <a:moveTo>
                                  <a:pt x="14" y="667"/>
                                </a:moveTo>
                                <a:lnTo>
                                  <a:pt x="0" y="667"/>
                                </a:lnTo>
                                <a:lnTo>
                                  <a:pt x="0" y="607"/>
                                </a:lnTo>
                                <a:lnTo>
                                  <a:pt x="14" y="607"/>
                                </a:lnTo>
                                <a:lnTo>
                                  <a:pt x="14" y="667"/>
                                </a:lnTo>
                                <a:close/>
                                <a:moveTo>
                                  <a:pt x="67" y="763"/>
                                </a:moveTo>
                                <a:lnTo>
                                  <a:pt x="0" y="763"/>
                                </a:lnTo>
                                <a:lnTo>
                                  <a:pt x="0" y="711"/>
                                </a:lnTo>
                                <a:lnTo>
                                  <a:pt x="14" y="711"/>
                                </a:lnTo>
                                <a:lnTo>
                                  <a:pt x="14" y="749"/>
                                </a:lnTo>
                                <a:lnTo>
                                  <a:pt x="67" y="749"/>
                                </a:lnTo>
                                <a:lnTo>
                                  <a:pt x="67" y="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Text Box 858"/>
                        <wps:cNvSpPr txBox="1">
                          <a:spLocks/>
                        </wps:cNvSpPr>
                        <wps:spPr bwMode="auto">
                          <a:xfrm>
                            <a:off x="2152" y="305"/>
                            <a:ext cx="7949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45E7" w:rsidRDefault="00A545E7" w:rsidP="00A545E7">
                              <w:pPr>
                                <w:spacing w:before="88"/>
                                <w:ind w:left="158"/>
                              </w:pPr>
                              <w:r>
                                <w:t>$ kubectl delete -f cm-pod.yaml</w:t>
                              </w:r>
                            </w:p>
                            <w:p w:rsidR="00A545E7" w:rsidRDefault="00A545E7" w:rsidP="00A545E7">
                              <w:pPr>
                                <w:ind w:left="158"/>
                              </w:pPr>
                              <w:r>
                                <w:t>$ kubectl delete -f config-</w:t>
                              </w:r>
                              <w:proofErr w:type="spellStart"/>
                              <w:r>
                                <w:t>map.yaml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63E5C2" id="Group 857" o:spid="_x0000_s1047" style="position:absolute;margin-left:107.65pt;margin-top:15.25pt;width:397.45pt;height:38.2pt;z-index:-251643904;mso-wrap-distance-left:0;mso-wrap-distance-right:0;mso-position-horizontal-relative:page;mso-position-vertical-relative:text" coordorigin="2153,305" coordsize="7949,7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">
                <v:shape id="AutoShape 859" o:spid="_x0000_s1048" style="position:absolute;left:2152;top:305;width:7949;height:764;visibility:visible;mso-wrap-style:square;v-text-anchor:top" coordsize="7949,7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" path="m173,763r-60,l113,749r60,l173,763xm276,763r-60,l216,749r60,l276,763xm381,763r-60,l321,749r60,l381,763xm487,763r-60,l427,749r60,l487,763xm593,763r-60,l533,749r60,l593,763xm698,763r-60,l638,749r60,l698,763xm801,763r-60,l741,749r60,l801,763xm907,763r-60,l847,749r60,l907,763xm1013,763r-60,l953,749r60,l1013,763xm1118,763r-60,l1058,749r60,l1118,763xm1221,763r-60,l1161,749r60,l1221,763xm1327,763r-60,l1267,749r60,l1327,763xm1433,763r-60,l1373,749r60,l1433,763xm1538,763r-60,l1478,749r60,l1538,763xm1641,763r-60,l1581,749r60,l1641,763xm1747,763r-60,l1687,749r60,l1747,763xm1853,763r-60,l1793,749r60,l1853,763xm1956,763r-60,l1896,749r60,l1956,763xm2061,763r-60,l2001,749r60,l2061,763xm2167,763r-60,l2107,749r60,l2167,763xm2273,763r-60,l2213,749r60,l2273,763xm2378,763r-60,l2318,749r60,l2378,763xm2481,763r-60,l2421,749r60,l2481,763xm2587,763r-60,l2527,749r60,l2587,763xm2693,763r-60,l2633,749r60,l2693,763xm2798,763r-60,l2738,749r60,l2798,763xm2901,763r-60,l2841,749r60,l2901,763xm3007,763r-60,l2947,749r60,l3007,763xm3113,763r-60,l3053,749r60,l3113,763xm3218,763r-60,l3158,749r60,l3218,763xm3321,763r-60,l3261,749r60,l3321,763xm3427,763r-60,l3367,749r60,l3427,763xm3533,763r-60,l3473,749r60,l3533,763xm3638,763r-60,l3578,749r60,l3638,763xm3741,763r-60,l3681,749r60,l3741,763xm3847,763r-60,l3787,749r60,l3847,763xm3953,763r-60,l3893,749r60,l3953,763xm4058,763r-60,l3998,749r60,l4058,763xm4161,763r-60,l4101,749r60,l4161,763xm4267,763r-60,l4207,749r60,l4267,763xm4373,763r-60,l4313,749r60,l4373,763xm4478,763r-60,l4418,749r60,l4478,763xm4581,763r-60,l4521,749r60,l4581,763xm4687,763r-60,l4627,749r60,l4687,763xm4793,763r-60,l4733,749r60,l4793,763xm4898,763r-60,l4838,749r60,l4898,763xm5001,763r-60,l4941,749r60,l5001,763xm5107,763r-60,l5047,749r60,l5107,763xm5213,763r-60,l5153,749r60,l5213,763xm5318,763r-60,l5258,749r60,l5318,763xm5421,763r-60,l5361,749r60,l5421,763xm5527,763r-60,l5467,749r60,l5527,763xm5633,763r-60,l5573,749r60,l5633,763xm5738,763r-60,l5678,749r60,l5738,763xm5841,763r-60,l5781,749r60,l5841,763xm5947,763r-60,l5887,749r60,l5947,763xm6053,763r-60,l5993,749r60,l6053,763xm6158,763r-60,l6098,749r60,l6158,763xm6261,763r-60,l6201,749r60,l6261,763xm6367,763r-60,l6307,749r60,l6367,763xm6473,763r-60,l6413,749r60,l6473,763xm6578,763r-60,l6518,749r60,l6578,763xm6681,763r-60,l6621,749r60,l6681,763xm6787,763r-60,l6727,749r60,l6787,763xm6893,763r-60,l6833,749r60,l6893,763xm6998,763r-60,l6938,749r60,l6998,763xm7101,763r-60,l7041,749r60,l7101,763xm7207,763r-60,l7147,749r60,l7207,763xm7313,763r-60,l7253,749r60,l7313,763xm7418,763r-60,l7358,749r60,l7418,763xm7521,763r-60,l7461,749r60,l7521,763xm7627,763r-60,l7567,749r60,l7627,763xm7733,763r-60,l7673,749r60,l7733,763xm7838,763r-60,l7778,749r60,l7838,763xm7949,763r-68,l7881,749r60,l7941,756r8,l7949,763xm7949,711r-15,l7934,651r15,l7949,711xm7949,607r-15,l7934,547r15,l7949,607xm7949,502r-15,l7934,442r15,l7949,502xm7949,396r-15,l7934,336r15,l7949,396xm7949,291r-15,l7934,231r15,l7949,291xm7949,187r-15,l7934,127r15,l7949,187xm7949,82r-15,l7934,22r15,l7949,82xm7913,15r-60,l7853,r60,l7913,15xm7807,15r-60,l7747,r60,l7807,15xm7701,15r-60,l7641,r60,l7701,15xm7596,15r-60,l7536,r60,l7596,15xm7493,15r-60,l7433,r60,l7493,15xm7387,15r-60,l7327,r60,l7387,15xm7281,15r-60,l7221,r60,l7281,15xm7176,15r-60,l7116,r60,l7176,15xm7073,15r-60,l7013,r60,l7073,15xm6967,15r-60,l6907,r60,l6967,15xm6861,15r-60,l6801,r60,l6861,15xm6756,15r-60,l6696,r60,l6756,15xm6653,15r-60,l6593,r60,l6653,15xm6547,15r-60,l6487,r60,l6547,15xm6441,15r-60,l6381,r60,l6441,15xm6336,15r-60,l6276,r60,l6336,15xm6233,15r-60,l6173,r60,l6233,15xm6127,15r-60,l6067,r60,l6127,15xm6021,15r-60,l5961,r60,l6021,15xm5916,15r-60,l5856,r60,l5916,15xm5813,15r-60,l5753,r60,l5813,15xm5707,15r-60,l5647,r60,l5707,15xm5601,15r-60,l5541,r60,l5601,15xm5496,15r-60,l5436,r60,l5496,15xm5393,15r-60,l5333,r60,l5393,15xm5287,15r-60,l5227,r60,l5287,15xm5181,15r-60,l5121,r60,l5181,15xm5076,15r-60,l5016,r60,l5076,15xm4973,15r-60,l4913,r60,l4973,15xm4867,15r-60,l4807,r60,l4867,15xm4761,15r-60,l4701,r60,l4761,15xm4656,15r-60,l4596,r60,l4656,15xm4553,15r-60,l4493,r60,l4553,15xm4447,15r-60,l4387,r60,l4447,15xm4341,15r-60,l4281,r60,l4341,15xm4236,15r-60,l4176,r60,l4236,15xm4133,15r-60,l4073,r60,l4133,15xm4027,15r-60,l3967,r60,l4027,15xm3921,15r-60,l3861,r60,l3921,15xm3816,15r-60,l3756,r60,l3816,15xm3713,15r-60,l3653,r60,l3713,15xm3607,15r-60,l3547,r60,l3607,15xm3501,15r-60,l3441,r60,l3501,15xm3396,15r-60,l3336,r60,l3396,15xm3293,15r-60,l3233,r60,l3293,15xm3187,15r-60,l3127,r60,l3187,15xm3081,15r-60,l3021,r60,l3081,15xm2976,15r-60,l2916,r60,l2976,15xm2873,15r-60,l2813,r60,l2873,15xm2767,15r-60,l2707,r60,l2767,15xm2661,15r-60,l2601,r60,l2661,15xm2556,15r-60,l2496,r60,l2556,15xm2453,15r-60,l2393,r60,l2453,15xm2347,15r-60,l2287,r60,l2347,15xm2241,15r-60,l2181,r60,l2241,15xm2136,15r-60,l2076,r60,l2136,15xm2033,15r-60,l1973,r60,l2033,15xm1927,15r-60,l1867,r60,l1927,15xm1821,15r-60,l1761,r60,l1821,15xm1716,15r-60,l1656,r60,l1716,15xm1613,15r-60,l1553,r60,l1613,15xm1507,15r-60,l1447,r60,l1507,15xm1401,15r-60,l1341,r60,l1401,15xm1296,15r-60,l1236,r60,l1296,15xm1193,15r-60,l1133,r60,l1193,15xm1087,15r-60,l1027,r60,l1087,15xm981,15r-60,l921,r60,l981,15xm876,15r-60,l816,r60,l876,15xm773,15r-60,l713,r60,l773,15xm667,15r-60,l607,r60,l667,15xm561,15r-60,l501,r60,l561,15xm456,15r-60,l396,r60,l456,15xm353,15r-60,l293,r60,l353,15xm247,15r-60,l187,r60,l247,15xm141,15r-60,l81,r60,l141,15xm14,36l,36,,,36,r,15l14,15r,21xm14,142l,142,,82r14,l14,142xm14,247l,247,,187r14,l14,247xm14,351l,351,,291r14,l14,351xm14,456l,456,,396r14,l14,456xm14,562l,562,,502r14,l14,562xm14,667l,667,,607r14,l14,667xm67,763l,763,,711r14,l14,749r53,l67,763xe" fillcolor="black" stroked="f">
                  <v:path arrowok="t" o:connecttype="custom" o:connectlocs="321,1054;698,1068;907,1054;1161,1068;1433,1068;1687,1054;2061,1068;2273,1054;2527,1068;2798,1068;3053,1054;3427,1068;3638,1054;3893,1068;4161,1068;4418,1054;4793,1068;5001,1054;5258,1068;5527,1068;5781,1054;6158,1068;6367,1054;6621,1068;6893,1068;7147,1054;7521,1068;7733,1054;7949,1068;7934,747;7949,492;7913,305;7536,320;7387,320;7013,305;6756,320;6547,305;6173,320;6021,320;5647,305;5393,320;5181,305;4807,320;4656,320;4281,305;4027,320;3816,305;3441,320;3293,320;2916,305;2661,320;2453,305;2076,320;1927,320;1553,305;1296,320;1087,305;713,320;561,320;187,305;14,320;0,656;14,867" o:connectangles="0,0,0,0,0,0,0,0,0,0,0,0,0,0,0,0,0,0,0,0,0,0,0,0,0,0,0,0,0,0,0,0,0,0,0,0,0,0,0,0,0,0,0,0,0,0,0,0,0,0,0,0,0,0,0,0,0,0,0,0,0,0,0"/>
                </v:shape>
                <v:shape id="Text Box 858" o:spid="_x0000_s1049" type="#_x0000_t202" style="position:absolute;left:2152;top:305;width:7949;height:7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545E7" w:rsidRDefault="00A545E7" w:rsidP="00A545E7">
                        <w:pPr>
                          <w:spacing w:before="88"/>
                          <w:ind w:left="158"/>
                        </w:pPr>
                        <w:r>
                          <w:t>$ kubectl delete -f cm-pod.yaml</w:t>
                        </w:r>
                      </w:p>
                      <w:p w:rsidR="00A545E7" w:rsidRDefault="00A545E7" w:rsidP="00A545E7">
                        <w:pPr>
                          <w:ind w:left="158"/>
                        </w:pPr>
                        <w:r>
                          <w:t>$ kubectl delete -f config-</w:t>
                        </w:r>
                        <w:proofErr w:type="spellStart"/>
                        <w:r>
                          <w:t>map.yaml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5C6BE5AC" wp14:editId="3256CBEE">
                <wp:simplePos x="0" y="0"/>
                <wp:positionH relativeFrom="page">
                  <wp:posOffset>1380490</wp:posOffset>
                </wp:positionH>
                <wp:positionV relativeFrom="paragraph">
                  <wp:posOffset>900430</wp:posOffset>
                </wp:positionV>
                <wp:extent cx="5076825" cy="977900"/>
                <wp:effectExtent l="0" t="0" r="0" b="0"/>
                <wp:wrapTopAndBottom/>
                <wp:docPr id="934" name="Group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6825" cy="977900"/>
                          <a:chOff x="2174" y="1418"/>
                          <a:chExt cx="7995" cy="1540"/>
                        </a:xfrm>
                      </wpg:grpSpPr>
                      <pic:pic xmlns:pic="http://schemas.openxmlformats.org/drawingml/2006/picture">
                        <pic:nvPicPr>
                          <pic:cNvPr id="935" name="Picture 856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1433"/>
                            <a:ext cx="7337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6" name="Freeform 855"/>
                        <wps:cNvSpPr>
                          <a:spLocks/>
                        </wps:cNvSpPr>
                        <wps:spPr bwMode="auto">
                          <a:xfrm>
                            <a:off x="2174" y="1418"/>
                            <a:ext cx="7995" cy="1540"/>
                          </a:xfrm>
                          <a:custGeom>
                            <a:avLst/>
                            <a:gdLst>
                              <a:gd name="T0" fmla="+- 0 10169 2174"/>
                              <a:gd name="T1" fmla="*/ T0 w 7995"/>
                              <a:gd name="T2" fmla="+- 0 1418 1418"/>
                              <a:gd name="T3" fmla="*/ 1418 h 1540"/>
                              <a:gd name="T4" fmla="+- 0 10154 2174"/>
                              <a:gd name="T5" fmla="*/ T4 w 7995"/>
                              <a:gd name="T6" fmla="+- 0 1418 1418"/>
                              <a:gd name="T7" fmla="*/ 1418 h 1540"/>
                              <a:gd name="T8" fmla="+- 0 10154 2174"/>
                              <a:gd name="T9" fmla="*/ T8 w 7995"/>
                              <a:gd name="T10" fmla="+- 0 1436 1418"/>
                              <a:gd name="T11" fmla="*/ 1436 h 1540"/>
                              <a:gd name="T12" fmla="+- 0 10154 2174"/>
                              <a:gd name="T13" fmla="*/ T12 w 7995"/>
                              <a:gd name="T14" fmla="+- 0 2940 1418"/>
                              <a:gd name="T15" fmla="*/ 2940 h 1540"/>
                              <a:gd name="T16" fmla="+- 0 2191 2174"/>
                              <a:gd name="T17" fmla="*/ T16 w 7995"/>
                              <a:gd name="T18" fmla="+- 0 2940 1418"/>
                              <a:gd name="T19" fmla="*/ 2940 h 1540"/>
                              <a:gd name="T20" fmla="+- 0 2191 2174"/>
                              <a:gd name="T21" fmla="*/ T20 w 7995"/>
                              <a:gd name="T22" fmla="+- 0 2940 1418"/>
                              <a:gd name="T23" fmla="*/ 2940 h 1540"/>
                              <a:gd name="T24" fmla="+- 0 2182 2174"/>
                              <a:gd name="T25" fmla="*/ T24 w 7995"/>
                              <a:gd name="T26" fmla="+- 0 2940 1418"/>
                              <a:gd name="T27" fmla="*/ 2940 h 1540"/>
                              <a:gd name="T28" fmla="+- 0 2182 2174"/>
                              <a:gd name="T29" fmla="*/ T28 w 7995"/>
                              <a:gd name="T30" fmla="+- 0 2940 1418"/>
                              <a:gd name="T31" fmla="*/ 2940 h 1540"/>
                              <a:gd name="T32" fmla="+- 0 2191 2174"/>
                              <a:gd name="T33" fmla="*/ T32 w 7995"/>
                              <a:gd name="T34" fmla="+- 0 2940 1418"/>
                              <a:gd name="T35" fmla="*/ 2940 h 1540"/>
                              <a:gd name="T36" fmla="+- 0 2191 2174"/>
                              <a:gd name="T37" fmla="*/ T36 w 7995"/>
                              <a:gd name="T38" fmla="+- 0 1436 1418"/>
                              <a:gd name="T39" fmla="*/ 1436 h 1540"/>
                              <a:gd name="T40" fmla="+- 0 10154 2174"/>
                              <a:gd name="T41" fmla="*/ T40 w 7995"/>
                              <a:gd name="T42" fmla="+- 0 1436 1418"/>
                              <a:gd name="T43" fmla="*/ 1436 h 1540"/>
                              <a:gd name="T44" fmla="+- 0 10154 2174"/>
                              <a:gd name="T45" fmla="*/ T44 w 7995"/>
                              <a:gd name="T46" fmla="+- 0 1418 1418"/>
                              <a:gd name="T47" fmla="*/ 1418 h 1540"/>
                              <a:gd name="T48" fmla="+- 0 2174 2174"/>
                              <a:gd name="T49" fmla="*/ T48 w 7995"/>
                              <a:gd name="T50" fmla="+- 0 1418 1418"/>
                              <a:gd name="T51" fmla="*/ 1418 h 1540"/>
                              <a:gd name="T52" fmla="+- 0 2174 2174"/>
                              <a:gd name="T53" fmla="*/ T52 w 7995"/>
                              <a:gd name="T54" fmla="+- 0 1436 1418"/>
                              <a:gd name="T55" fmla="*/ 1436 h 1540"/>
                              <a:gd name="T56" fmla="+- 0 2174 2174"/>
                              <a:gd name="T57" fmla="*/ T56 w 7995"/>
                              <a:gd name="T58" fmla="+- 0 2940 1418"/>
                              <a:gd name="T59" fmla="*/ 2940 h 1540"/>
                              <a:gd name="T60" fmla="+- 0 2174 2174"/>
                              <a:gd name="T61" fmla="*/ T60 w 7995"/>
                              <a:gd name="T62" fmla="+- 0 2950 1418"/>
                              <a:gd name="T63" fmla="*/ 2950 h 1540"/>
                              <a:gd name="T64" fmla="+- 0 2174 2174"/>
                              <a:gd name="T65" fmla="*/ T64 w 7995"/>
                              <a:gd name="T66" fmla="+- 0 2958 1418"/>
                              <a:gd name="T67" fmla="*/ 2958 h 1540"/>
                              <a:gd name="T68" fmla="+- 0 10169 2174"/>
                              <a:gd name="T69" fmla="*/ T68 w 7995"/>
                              <a:gd name="T70" fmla="+- 0 2958 1418"/>
                              <a:gd name="T71" fmla="*/ 2958 h 1540"/>
                              <a:gd name="T72" fmla="+- 0 10169 2174"/>
                              <a:gd name="T73" fmla="*/ T72 w 7995"/>
                              <a:gd name="T74" fmla="+- 0 2950 1418"/>
                              <a:gd name="T75" fmla="*/ 2950 h 1540"/>
                              <a:gd name="T76" fmla="+- 0 10169 2174"/>
                              <a:gd name="T77" fmla="*/ T76 w 7995"/>
                              <a:gd name="T78" fmla="+- 0 2940 1418"/>
                              <a:gd name="T79" fmla="*/ 2940 h 1540"/>
                              <a:gd name="T80" fmla="+- 0 10169 2174"/>
                              <a:gd name="T81" fmla="*/ T80 w 7995"/>
                              <a:gd name="T82" fmla="+- 0 1436 1418"/>
                              <a:gd name="T83" fmla="*/ 1436 h 1540"/>
                              <a:gd name="T84" fmla="+- 0 10169 2174"/>
                              <a:gd name="T85" fmla="*/ T84 w 7995"/>
                              <a:gd name="T86" fmla="+- 0 1418 1418"/>
                              <a:gd name="T87" fmla="*/ 1418 h 1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995" h="1540">
                                <a:moveTo>
                                  <a:pt x="7995" y="0"/>
                                </a:moveTo>
                                <a:lnTo>
                                  <a:pt x="7980" y="0"/>
                                </a:lnTo>
                                <a:lnTo>
                                  <a:pt x="7980" y="18"/>
                                </a:lnTo>
                                <a:lnTo>
                                  <a:pt x="7980" y="1522"/>
                                </a:lnTo>
                                <a:lnTo>
                                  <a:pt x="17" y="1522"/>
                                </a:lnTo>
                                <a:lnTo>
                                  <a:pt x="8" y="1522"/>
                                </a:lnTo>
                                <a:lnTo>
                                  <a:pt x="17" y="1522"/>
                                </a:lnTo>
                                <a:lnTo>
                                  <a:pt x="17" y="18"/>
                                </a:lnTo>
                                <a:lnTo>
                                  <a:pt x="7980" y="18"/>
                                </a:lnTo>
                                <a:lnTo>
                                  <a:pt x="7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1522"/>
                                </a:lnTo>
                                <a:lnTo>
                                  <a:pt x="0" y="1532"/>
                                </a:lnTo>
                                <a:lnTo>
                                  <a:pt x="0" y="1540"/>
                                </a:lnTo>
                                <a:lnTo>
                                  <a:pt x="7995" y="1540"/>
                                </a:lnTo>
                                <a:lnTo>
                                  <a:pt x="7995" y="1532"/>
                                </a:lnTo>
                                <a:lnTo>
                                  <a:pt x="7995" y="1522"/>
                                </a:lnTo>
                                <a:lnTo>
                                  <a:pt x="7995" y="18"/>
                                </a:lnTo>
                                <a:lnTo>
                                  <a:pt x="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E9BA0A" id="Group 854" o:spid="_x0000_s1026" style="position:absolute;margin-left:108.7pt;margin-top:70.9pt;width:399.75pt;height:77pt;z-index:-251642880;mso-wrap-distance-left:0;mso-wrap-distance-right:0;mso-position-horizontal-relative:page" coordorigin="2174,1418" coordsize="7995,154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">
                <v:shape id="Picture 856" o:spid="_x0000_s1027" type="#_x0000_t75" style="position:absolute;left:2188;top:1433;width:7337;height:15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">
                  <v:imagedata r:id="rId25" o:title=""/>
                  <v:path arrowok="t"/>
                  <o:lock v:ext="edit" aspectratio="f"/>
                </v:shape>
                <v:shape id="Freeform 855" o:spid="_x0000_s1028" style="position:absolute;left:2174;top:1418;width:7995;height:1540;visibility:visible;mso-wrap-style:square;v-text-anchor:top" coordsize="7995,15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" path="m7995,r-15,l7980,18r,1504l17,1522r-9,l17,1522,17,18r7963,l7980,,,,,18,,1522r,10l,1540r7995,l7995,1532r,-10l7995,18r,-18xe" fillcolor="black" stroked="f">
                  <v:path arrowok="t" o:connecttype="custom" o:connectlocs="7995,1418;7980,1418;7980,1436;7980,2940;17,2940;17,2940;8,2940;8,2940;17,2940;17,1436;7980,1436;7980,1418;0,1418;0,1436;0,2940;0,2950;0,2958;7995,2958;7995,2950;7995,2940;7995,1436;7995,1418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A545E7" w:rsidRDefault="00A545E7" w:rsidP="00A545E7">
      <w:pPr>
        <w:pStyle w:val="BodyText0"/>
        <w:rPr>
          <w:sz w:val="23"/>
        </w:rPr>
      </w:pPr>
    </w:p>
    <w:p w:rsidR="00A545E7" w:rsidRDefault="00A545E7" w:rsidP="00A545E7">
      <w:pPr>
        <w:pStyle w:val="BodyText0"/>
        <w:rPr>
          <w:sz w:val="18"/>
        </w:rPr>
      </w:pPr>
    </w:p>
    <w:p w:rsidR="00A545E7" w:rsidRDefault="00A545E7" w:rsidP="00A545E7">
      <w:pPr>
        <w:pStyle w:val="Heading2"/>
        <w:ind w:left="360"/>
        <w:rPr>
          <w:b/>
          <w:bCs/>
        </w:rPr>
      </w:pPr>
      <w:r w:rsidRPr="00A545E7">
        <w:rPr>
          <w:b/>
          <w:bCs/>
        </w:rPr>
        <w:t xml:space="preserve">Task 2: Setting Configuration File with Volume using </w:t>
      </w:r>
      <w:proofErr w:type="spellStart"/>
      <w:r w:rsidRPr="00A545E7">
        <w:rPr>
          <w:b/>
          <w:bCs/>
        </w:rPr>
        <w:t>ConfigMap</w:t>
      </w:r>
      <w:proofErr w:type="spellEnd"/>
    </w:p>
    <w:p w:rsidR="00727E80" w:rsidRPr="00727E80" w:rsidRDefault="00727E80" w:rsidP="00727E80"/>
    <w:p w:rsidR="00727E80" w:rsidRPr="00727E80" w:rsidRDefault="00A545E7" w:rsidP="00727E80">
      <w:pPr>
        <w:pStyle w:val="ListParagraph"/>
        <w:widowControl w:val="0"/>
        <w:numPr>
          <w:ilvl w:val="0"/>
          <w:numId w:val="38"/>
        </w:numPr>
        <w:tabs>
          <w:tab w:val="left" w:pos="1261"/>
        </w:tabs>
        <w:autoSpaceDE w:val="0"/>
        <w:autoSpaceDN w:val="0"/>
        <w:contextualSpacing w:val="0"/>
        <w:rPr>
          <w:sz w:val="24"/>
        </w:rPr>
      </w:pPr>
      <w:r w:rsidRPr="00727E80">
        <w:rPr>
          <w:sz w:val="24"/>
        </w:rPr>
        <w:t xml:space="preserve">Download the </w:t>
      </w:r>
      <w:proofErr w:type="spellStart"/>
      <w:r w:rsidRPr="00727E80">
        <w:rPr>
          <w:sz w:val="24"/>
        </w:rPr>
        <w:t>ConfigMap</w:t>
      </w:r>
      <w:proofErr w:type="spellEnd"/>
      <w:r w:rsidRPr="00727E80">
        <w:rPr>
          <w:sz w:val="24"/>
        </w:rPr>
        <w:t xml:space="preserve"> and Pod yaml using the </w:t>
      </w:r>
      <w:r w:rsidR="00727E80" w:rsidRPr="00727E80">
        <w:rPr>
          <w:sz w:val="24"/>
        </w:rPr>
        <w:t xml:space="preserve">git hub </w:t>
      </w:r>
      <w:r w:rsidRPr="00727E80">
        <w:rPr>
          <w:sz w:val="24"/>
        </w:rPr>
        <w:t>links</w:t>
      </w:r>
      <w:r w:rsidR="00727E80" w:rsidRPr="00727E80">
        <w:rPr>
          <w:sz w:val="24"/>
        </w:rPr>
        <w:t xml:space="preserve"> and </w:t>
      </w:r>
      <w:r w:rsidR="00727E80" w:rsidRPr="00727E80">
        <w:rPr>
          <w:sz w:val="24"/>
        </w:rPr>
        <w:t xml:space="preserve">Create the resources using the </w:t>
      </w:r>
      <w:proofErr w:type="spellStart"/>
      <w:r w:rsidR="00727E80" w:rsidRPr="00727E80">
        <w:rPr>
          <w:sz w:val="24"/>
        </w:rPr>
        <w:t>yamls</w:t>
      </w:r>
      <w:proofErr w:type="spellEnd"/>
      <w:r w:rsidR="00727E80" w:rsidRPr="00727E80">
        <w:rPr>
          <w:sz w:val="24"/>
        </w:rPr>
        <w:t xml:space="preserve"> downloaded in the previous step</w:t>
      </w:r>
    </w:p>
    <w:p w:rsidR="00A545E7" w:rsidRPr="00727E80" w:rsidRDefault="00A545E7" w:rsidP="00A545E7">
      <w:pPr>
        <w:pStyle w:val="ListParagraph"/>
        <w:widowControl w:val="0"/>
        <w:numPr>
          <w:ilvl w:val="0"/>
          <w:numId w:val="36"/>
        </w:numPr>
        <w:tabs>
          <w:tab w:val="left" w:pos="1261"/>
        </w:tabs>
        <w:autoSpaceDE w:val="0"/>
        <w:autoSpaceDN w:val="0"/>
        <w:spacing w:before="285"/>
        <w:contextualSpacing w:val="0"/>
        <w:rPr>
          <w:sz w:val="24"/>
        </w:rPr>
        <w:sectPr w:rsidR="00A545E7" w:rsidRPr="00727E80">
          <w:pgSz w:w="12240" w:h="15840"/>
          <w:pgMar w:top="960" w:right="620" w:bottom="1000" w:left="900" w:header="762" w:footer="815" w:gutter="0"/>
          <w:cols w:space="720"/>
        </w:sectPr>
      </w:pPr>
    </w:p>
    <w:p w:rsidR="00A545E7" w:rsidRDefault="00A545E7" w:rsidP="00A545E7">
      <w:pPr>
        <w:pStyle w:val="BodyText0"/>
        <w:spacing w:before="10"/>
        <w:rPr>
          <w:sz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6672" behindDoc="1" locked="0" layoutInCell="1" allowOverlap="1" wp14:anchorId="1DBF53C1" wp14:editId="4FFCD02E">
                <wp:simplePos x="0" y="0"/>
                <wp:positionH relativeFrom="page">
                  <wp:posOffset>1367155</wp:posOffset>
                </wp:positionH>
                <wp:positionV relativeFrom="paragraph">
                  <wp:posOffset>193675</wp:posOffset>
                </wp:positionV>
                <wp:extent cx="5000625" cy="495300"/>
                <wp:effectExtent l="12700" t="0" r="0" b="0"/>
                <wp:wrapTopAndBottom/>
                <wp:docPr id="922" name="Group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0625" cy="495300"/>
                          <a:chOff x="2153" y="305"/>
                          <a:chExt cx="7875" cy="780"/>
                        </a:xfrm>
                      </wpg:grpSpPr>
                      <wps:wsp>
                        <wps:cNvPr id="923" name="AutoShape 844"/>
                        <wps:cNvSpPr>
                          <a:spLocks/>
                        </wps:cNvSpPr>
                        <wps:spPr bwMode="auto">
                          <a:xfrm>
                            <a:off x="2152" y="305"/>
                            <a:ext cx="7875" cy="780"/>
                          </a:xfrm>
                          <a:custGeom>
                            <a:avLst/>
                            <a:gdLst>
                              <a:gd name="T0" fmla="+- 0 2474 2153"/>
                              <a:gd name="T1" fmla="*/ T0 w 7875"/>
                              <a:gd name="T2" fmla="+- 0 1071 305"/>
                              <a:gd name="T3" fmla="*/ 1071 h 780"/>
                              <a:gd name="T4" fmla="+- 0 2851 2153"/>
                              <a:gd name="T5" fmla="*/ T4 w 7875"/>
                              <a:gd name="T6" fmla="+- 0 1085 305"/>
                              <a:gd name="T7" fmla="*/ 1085 h 780"/>
                              <a:gd name="T8" fmla="+- 0 3060 2153"/>
                              <a:gd name="T9" fmla="*/ T8 w 7875"/>
                              <a:gd name="T10" fmla="+- 0 1071 305"/>
                              <a:gd name="T11" fmla="*/ 1071 h 780"/>
                              <a:gd name="T12" fmla="+- 0 3314 2153"/>
                              <a:gd name="T13" fmla="*/ T12 w 7875"/>
                              <a:gd name="T14" fmla="+- 0 1085 305"/>
                              <a:gd name="T15" fmla="*/ 1085 h 780"/>
                              <a:gd name="T16" fmla="+- 0 3586 2153"/>
                              <a:gd name="T17" fmla="*/ T16 w 7875"/>
                              <a:gd name="T18" fmla="+- 0 1085 305"/>
                              <a:gd name="T19" fmla="*/ 1085 h 780"/>
                              <a:gd name="T20" fmla="+- 0 3840 2153"/>
                              <a:gd name="T21" fmla="*/ T20 w 7875"/>
                              <a:gd name="T22" fmla="+- 0 1071 305"/>
                              <a:gd name="T23" fmla="*/ 1071 h 780"/>
                              <a:gd name="T24" fmla="+- 0 4214 2153"/>
                              <a:gd name="T25" fmla="*/ T24 w 7875"/>
                              <a:gd name="T26" fmla="+- 0 1085 305"/>
                              <a:gd name="T27" fmla="*/ 1085 h 780"/>
                              <a:gd name="T28" fmla="+- 0 4426 2153"/>
                              <a:gd name="T29" fmla="*/ T28 w 7875"/>
                              <a:gd name="T30" fmla="+- 0 1071 305"/>
                              <a:gd name="T31" fmla="*/ 1071 h 780"/>
                              <a:gd name="T32" fmla="+- 0 4680 2153"/>
                              <a:gd name="T33" fmla="*/ T32 w 7875"/>
                              <a:gd name="T34" fmla="+- 0 1085 305"/>
                              <a:gd name="T35" fmla="*/ 1085 h 780"/>
                              <a:gd name="T36" fmla="+- 0 4951 2153"/>
                              <a:gd name="T37" fmla="*/ T36 w 7875"/>
                              <a:gd name="T38" fmla="+- 0 1085 305"/>
                              <a:gd name="T39" fmla="*/ 1085 h 780"/>
                              <a:gd name="T40" fmla="+- 0 5206 2153"/>
                              <a:gd name="T41" fmla="*/ T40 w 7875"/>
                              <a:gd name="T42" fmla="+- 0 1071 305"/>
                              <a:gd name="T43" fmla="*/ 1071 h 780"/>
                              <a:gd name="T44" fmla="+- 0 5580 2153"/>
                              <a:gd name="T45" fmla="*/ T44 w 7875"/>
                              <a:gd name="T46" fmla="+- 0 1085 305"/>
                              <a:gd name="T47" fmla="*/ 1085 h 780"/>
                              <a:gd name="T48" fmla="+- 0 5791 2153"/>
                              <a:gd name="T49" fmla="*/ T48 w 7875"/>
                              <a:gd name="T50" fmla="+- 0 1071 305"/>
                              <a:gd name="T51" fmla="*/ 1071 h 780"/>
                              <a:gd name="T52" fmla="+- 0 6046 2153"/>
                              <a:gd name="T53" fmla="*/ T52 w 7875"/>
                              <a:gd name="T54" fmla="+- 0 1085 305"/>
                              <a:gd name="T55" fmla="*/ 1085 h 780"/>
                              <a:gd name="T56" fmla="+- 0 6314 2153"/>
                              <a:gd name="T57" fmla="*/ T56 w 7875"/>
                              <a:gd name="T58" fmla="+- 0 1085 305"/>
                              <a:gd name="T59" fmla="*/ 1085 h 780"/>
                              <a:gd name="T60" fmla="+- 0 6571 2153"/>
                              <a:gd name="T61" fmla="*/ T60 w 7875"/>
                              <a:gd name="T62" fmla="+- 0 1071 305"/>
                              <a:gd name="T63" fmla="*/ 1071 h 780"/>
                              <a:gd name="T64" fmla="+- 0 6946 2153"/>
                              <a:gd name="T65" fmla="*/ T64 w 7875"/>
                              <a:gd name="T66" fmla="+- 0 1085 305"/>
                              <a:gd name="T67" fmla="*/ 1085 h 780"/>
                              <a:gd name="T68" fmla="+- 0 7154 2153"/>
                              <a:gd name="T69" fmla="*/ T68 w 7875"/>
                              <a:gd name="T70" fmla="+- 0 1071 305"/>
                              <a:gd name="T71" fmla="*/ 1071 h 780"/>
                              <a:gd name="T72" fmla="+- 0 7411 2153"/>
                              <a:gd name="T73" fmla="*/ T72 w 7875"/>
                              <a:gd name="T74" fmla="+- 0 1085 305"/>
                              <a:gd name="T75" fmla="*/ 1085 h 780"/>
                              <a:gd name="T76" fmla="+- 0 7680 2153"/>
                              <a:gd name="T77" fmla="*/ T76 w 7875"/>
                              <a:gd name="T78" fmla="+- 0 1085 305"/>
                              <a:gd name="T79" fmla="*/ 1085 h 780"/>
                              <a:gd name="T80" fmla="+- 0 7934 2153"/>
                              <a:gd name="T81" fmla="*/ T80 w 7875"/>
                              <a:gd name="T82" fmla="+- 0 1071 305"/>
                              <a:gd name="T83" fmla="*/ 1071 h 780"/>
                              <a:gd name="T84" fmla="+- 0 8311 2153"/>
                              <a:gd name="T85" fmla="*/ T84 w 7875"/>
                              <a:gd name="T86" fmla="+- 0 1085 305"/>
                              <a:gd name="T87" fmla="*/ 1085 h 780"/>
                              <a:gd name="T88" fmla="+- 0 8520 2153"/>
                              <a:gd name="T89" fmla="*/ T88 w 7875"/>
                              <a:gd name="T90" fmla="+- 0 1071 305"/>
                              <a:gd name="T91" fmla="*/ 1071 h 780"/>
                              <a:gd name="T92" fmla="+- 0 8774 2153"/>
                              <a:gd name="T93" fmla="*/ T92 w 7875"/>
                              <a:gd name="T94" fmla="+- 0 1085 305"/>
                              <a:gd name="T95" fmla="*/ 1085 h 780"/>
                              <a:gd name="T96" fmla="+- 0 9046 2153"/>
                              <a:gd name="T97" fmla="*/ T96 w 7875"/>
                              <a:gd name="T98" fmla="+- 0 1085 305"/>
                              <a:gd name="T99" fmla="*/ 1085 h 780"/>
                              <a:gd name="T100" fmla="+- 0 9300 2153"/>
                              <a:gd name="T101" fmla="*/ T100 w 7875"/>
                              <a:gd name="T102" fmla="+- 0 1071 305"/>
                              <a:gd name="T103" fmla="*/ 1071 h 780"/>
                              <a:gd name="T104" fmla="+- 0 9674 2153"/>
                              <a:gd name="T105" fmla="*/ T104 w 7875"/>
                              <a:gd name="T106" fmla="+- 0 1085 305"/>
                              <a:gd name="T107" fmla="*/ 1085 h 780"/>
                              <a:gd name="T108" fmla="+- 0 9886 2153"/>
                              <a:gd name="T109" fmla="*/ T108 w 7875"/>
                              <a:gd name="T110" fmla="+- 0 1071 305"/>
                              <a:gd name="T111" fmla="*/ 1071 h 780"/>
                              <a:gd name="T112" fmla="+- 0 10013 2153"/>
                              <a:gd name="T113" fmla="*/ T112 w 7875"/>
                              <a:gd name="T114" fmla="+- 0 958 305"/>
                              <a:gd name="T115" fmla="*/ 958 h 780"/>
                              <a:gd name="T116" fmla="+- 0 10027 2153"/>
                              <a:gd name="T117" fmla="*/ T116 w 7875"/>
                              <a:gd name="T118" fmla="+- 0 747 305"/>
                              <a:gd name="T119" fmla="*/ 747 h 780"/>
                              <a:gd name="T120" fmla="+- 0 10013 2153"/>
                              <a:gd name="T121" fmla="*/ T120 w 7875"/>
                              <a:gd name="T122" fmla="+- 0 373 305"/>
                              <a:gd name="T123" fmla="*/ 373 h 780"/>
                              <a:gd name="T124" fmla="+- 0 9929 2153"/>
                              <a:gd name="T125" fmla="*/ T124 w 7875"/>
                              <a:gd name="T126" fmla="+- 0 305 305"/>
                              <a:gd name="T127" fmla="*/ 305 h 780"/>
                              <a:gd name="T128" fmla="+- 0 9554 2153"/>
                              <a:gd name="T129" fmla="*/ T128 w 7875"/>
                              <a:gd name="T130" fmla="+- 0 320 305"/>
                              <a:gd name="T131" fmla="*/ 320 h 780"/>
                              <a:gd name="T132" fmla="+- 0 9406 2153"/>
                              <a:gd name="T133" fmla="*/ T132 w 7875"/>
                              <a:gd name="T134" fmla="+- 0 320 305"/>
                              <a:gd name="T135" fmla="*/ 320 h 780"/>
                              <a:gd name="T136" fmla="+- 0 9029 2153"/>
                              <a:gd name="T137" fmla="*/ T136 w 7875"/>
                              <a:gd name="T138" fmla="+- 0 305 305"/>
                              <a:gd name="T139" fmla="*/ 305 h 780"/>
                              <a:gd name="T140" fmla="+- 0 8774 2153"/>
                              <a:gd name="T141" fmla="*/ T140 w 7875"/>
                              <a:gd name="T142" fmla="+- 0 320 305"/>
                              <a:gd name="T143" fmla="*/ 320 h 780"/>
                              <a:gd name="T144" fmla="+- 0 8566 2153"/>
                              <a:gd name="T145" fmla="*/ T144 w 7875"/>
                              <a:gd name="T146" fmla="+- 0 305 305"/>
                              <a:gd name="T147" fmla="*/ 305 h 780"/>
                              <a:gd name="T148" fmla="+- 0 8189 2153"/>
                              <a:gd name="T149" fmla="*/ T148 w 7875"/>
                              <a:gd name="T150" fmla="+- 0 320 305"/>
                              <a:gd name="T151" fmla="*/ 320 h 780"/>
                              <a:gd name="T152" fmla="+- 0 8040 2153"/>
                              <a:gd name="T153" fmla="*/ T152 w 7875"/>
                              <a:gd name="T154" fmla="+- 0 320 305"/>
                              <a:gd name="T155" fmla="*/ 320 h 780"/>
                              <a:gd name="T156" fmla="+- 0 7666 2153"/>
                              <a:gd name="T157" fmla="*/ T156 w 7875"/>
                              <a:gd name="T158" fmla="+- 0 305 305"/>
                              <a:gd name="T159" fmla="*/ 305 h 780"/>
                              <a:gd name="T160" fmla="+- 0 7409 2153"/>
                              <a:gd name="T161" fmla="*/ T160 w 7875"/>
                              <a:gd name="T162" fmla="+- 0 320 305"/>
                              <a:gd name="T163" fmla="*/ 320 h 780"/>
                              <a:gd name="T164" fmla="+- 0 7200 2153"/>
                              <a:gd name="T165" fmla="*/ T164 w 7875"/>
                              <a:gd name="T166" fmla="+- 0 305 305"/>
                              <a:gd name="T167" fmla="*/ 305 h 780"/>
                              <a:gd name="T168" fmla="+- 0 6826 2153"/>
                              <a:gd name="T169" fmla="*/ T168 w 7875"/>
                              <a:gd name="T170" fmla="+- 0 320 305"/>
                              <a:gd name="T171" fmla="*/ 320 h 780"/>
                              <a:gd name="T172" fmla="+- 0 6674 2153"/>
                              <a:gd name="T173" fmla="*/ T172 w 7875"/>
                              <a:gd name="T174" fmla="+- 0 320 305"/>
                              <a:gd name="T175" fmla="*/ 320 h 780"/>
                              <a:gd name="T176" fmla="+- 0 6300 2153"/>
                              <a:gd name="T177" fmla="*/ T176 w 7875"/>
                              <a:gd name="T178" fmla="+- 0 305 305"/>
                              <a:gd name="T179" fmla="*/ 305 h 780"/>
                              <a:gd name="T180" fmla="+- 0 6046 2153"/>
                              <a:gd name="T181" fmla="*/ T180 w 7875"/>
                              <a:gd name="T182" fmla="+- 0 320 305"/>
                              <a:gd name="T183" fmla="*/ 320 h 780"/>
                              <a:gd name="T184" fmla="+- 0 5834 2153"/>
                              <a:gd name="T185" fmla="*/ T184 w 7875"/>
                              <a:gd name="T186" fmla="+- 0 305 305"/>
                              <a:gd name="T187" fmla="*/ 305 h 780"/>
                              <a:gd name="T188" fmla="+- 0 5460 2153"/>
                              <a:gd name="T189" fmla="*/ T188 w 7875"/>
                              <a:gd name="T190" fmla="+- 0 320 305"/>
                              <a:gd name="T191" fmla="*/ 320 h 780"/>
                              <a:gd name="T192" fmla="+- 0 5309 2153"/>
                              <a:gd name="T193" fmla="*/ T192 w 7875"/>
                              <a:gd name="T194" fmla="+- 0 320 305"/>
                              <a:gd name="T195" fmla="*/ 320 h 780"/>
                              <a:gd name="T196" fmla="+- 0 4934 2153"/>
                              <a:gd name="T197" fmla="*/ T196 w 7875"/>
                              <a:gd name="T198" fmla="+- 0 305 305"/>
                              <a:gd name="T199" fmla="*/ 305 h 780"/>
                              <a:gd name="T200" fmla="+- 0 4680 2153"/>
                              <a:gd name="T201" fmla="*/ T200 w 7875"/>
                              <a:gd name="T202" fmla="+- 0 320 305"/>
                              <a:gd name="T203" fmla="*/ 320 h 780"/>
                              <a:gd name="T204" fmla="+- 0 4469 2153"/>
                              <a:gd name="T205" fmla="*/ T204 w 7875"/>
                              <a:gd name="T206" fmla="+- 0 305 305"/>
                              <a:gd name="T207" fmla="*/ 305 h 780"/>
                              <a:gd name="T208" fmla="+- 0 4094 2153"/>
                              <a:gd name="T209" fmla="*/ T208 w 7875"/>
                              <a:gd name="T210" fmla="+- 0 320 305"/>
                              <a:gd name="T211" fmla="*/ 320 h 780"/>
                              <a:gd name="T212" fmla="+- 0 3946 2153"/>
                              <a:gd name="T213" fmla="*/ T212 w 7875"/>
                              <a:gd name="T214" fmla="+- 0 320 305"/>
                              <a:gd name="T215" fmla="*/ 320 h 780"/>
                              <a:gd name="T216" fmla="+- 0 3569 2153"/>
                              <a:gd name="T217" fmla="*/ T216 w 7875"/>
                              <a:gd name="T218" fmla="+- 0 305 305"/>
                              <a:gd name="T219" fmla="*/ 305 h 780"/>
                              <a:gd name="T220" fmla="+- 0 3314 2153"/>
                              <a:gd name="T221" fmla="*/ T220 w 7875"/>
                              <a:gd name="T222" fmla="+- 0 320 305"/>
                              <a:gd name="T223" fmla="*/ 320 h 780"/>
                              <a:gd name="T224" fmla="+- 0 3106 2153"/>
                              <a:gd name="T225" fmla="*/ T224 w 7875"/>
                              <a:gd name="T226" fmla="+- 0 305 305"/>
                              <a:gd name="T227" fmla="*/ 305 h 780"/>
                              <a:gd name="T228" fmla="+- 0 2729 2153"/>
                              <a:gd name="T229" fmla="*/ T228 w 7875"/>
                              <a:gd name="T230" fmla="+- 0 320 305"/>
                              <a:gd name="T231" fmla="*/ 320 h 780"/>
                              <a:gd name="T232" fmla="+- 0 2580 2153"/>
                              <a:gd name="T233" fmla="*/ T232 w 7875"/>
                              <a:gd name="T234" fmla="+- 0 320 305"/>
                              <a:gd name="T235" fmla="*/ 320 h 780"/>
                              <a:gd name="T236" fmla="+- 0 2206 2153"/>
                              <a:gd name="T237" fmla="*/ T236 w 7875"/>
                              <a:gd name="T238" fmla="+- 0 305 305"/>
                              <a:gd name="T239" fmla="*/ 305 h 780"/>
                              <a:gd name="T240" fmla="+- 0 2167 2153"/>
                              <a:gd name="T241" fmla="*/ T240 w 7875"/>
                              <a:gd name="T242" fmla="+- 0 584 305"/>
                              <a:gd name="T243" fmla="*/ 584 h 780"/>
                              <a:gd name="T244" fmla="+- 0 2167 2153"/>
                              <a:gd name="T245" fmla="*/ T244 w 7875"/>
                              <a:gd name="T246" fmla="+- 0 733 305"/>
                              <a:gd name="T247" fmla="*/ 733 h 780"/>
                              <a:gd name="T248" fmla="+- 0 2153 2153"/>
                              <a:gd name="T249" fmla="*/ T248 w 7875"/>
                              <a:gd name="T250" fmla="+- 0 1085 305"/>
                              <a:gd name="T251" fmla="*/ 1085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7875" h="780">
                                <a:moveTo>
                                  <a:pt x="173" y="780"/>
                                </a:moveTo>
                                <a:lnTo>
                                  <a:pt x="113" y="780"/>
                                </a:lnTo>
                                <a:lnTo>
                                  <a:pt x="113" y="766"/>
                                </a:lnTo>
                                <a:lnTo>
                                  <a:pt x="173" y="766"/>
                                </a:lnTo>
                                <a:lnTo>
                                  <a:pt x="173" y="780"/>
                                </a:lnTo>
                                <a:close/>
                                <a:moveTo>
                                  <a:pt x="276" y="780"/>
                                </a:moveTo>
                                <a:lnTo>
                                  <a:pt x="216" y="780"/>
                                </a:lnTo>
                                <a:lnTo>
                                  <a:pt x="216" y="766"/>
                                </a:lnTo>
                                <a:lnTo>
                                  <a:pt x="276" y="766"/>
                                </a:lnTo>
                                <a:lnTo>
                                  <a:pt x="276" y="780"/>
                                </a:lnTo>
                                <a:close/>
                                <a:moveTo>
                                  <a:pt x="381" y="780"/>
                                </a:moveTo>
                                <a:lnTo>
                                  <a:pt x="321" y="780"/>
                                </a:lnTo>
                                <a:lnTo>
                                  <a:pt x="321" y="766"/>
                                </a:lnTo>
                                <a:lnTo>
                                  <a:pt x="381" y="766"/>
                                </a:lnTo>
                                <a:lnTo>
                                  <a:pt x="381" y="780"/>
                                </a:lnTo>
                                <a:close/>
                                <a:moveTo>
                                  <a:pt x="487" y="780"/>
                                </a:moveTo>
                                <a:lnTo>
                                  <a:pt x="427" y="780"/>
                                </a:lnTo>
                                <a:lnTo>
                                  <a:pt x="427" y="766"/>
                                </a:lnTo>
                                <a:lnTo>
                                  <a:pt x="487" y="766"/>
                                </a:lnTo>
                                <a:lnTo>
                                  <a:pt x="487" y="780"/>
                                </a:lnTo>
                                <a:close/>
                                <a:moveTo>
                                  <a:pt x="593" y="780"/>
                                </a:moveTo>
                                <a:lnTo>
                                  <a:pt x="533" y="780"/>
                                </a:lnTo>
                                <a:lnTo>
                                  <a:pt x="533" y="766"/>
                                </a:lnTo>
                                <a:lnTo>
                                  <a:pt x="593" y="766"/>
                                </a:lnTo>
                                <a:lnTo>
                                  <a:pt x="593" y="780"/>
                                </a:lnTo>
                                <a:close/>
                                <a:moveTo>
                                  <a:pt x="698" y="780"/>
                                </a:moveTo>
                                <a:lnTo>
                                  <a:pt x="638" y="780"/>
                                </a:lnTo>
                                <a:lnTo>
                                  <a:pt x="638" y="766"/>
                                </a:lnTo>
                                <a:lnTo>
                                  <a:pt x="698" y="766"/>
                                </a:lnTo>
                                <a:lnTo>
                                  <a:pt x="698" y="780"/>
                                </a:lnTo>
                                <a:close/>
                                <a:moveTo>
                                  <a:pt x="801" y="780"/>
                                </a:moveTo>
                                <a:lnTo>
                                  <a:pt x="741" y="780"/>
                                </a:lnTo>
                                <a:lnTo>
                                  <a:pt x="741" y="766"/>
                                </a:lnTo>
                                <a:lnTo>
                                  <a:pt x="801" y="766"/>
                                </a:lnTo>
                                <a:lnTo>
                                  <a:pt x="801" y="780"/>
                                </a:lnTo>
                                <a:close/>
                                <a:moveTo>
                                  <a:pt x="907" y="780"/>
                                </a:moveTo>
                                <a:lnTo>
                                  <a:pt x="847" y="780"/>
                                </a:lnTo>
                                <a:lnTo>
                                  <a:pt x="847" y="766"/>
                                </a:lnTo>
                                <a:lnTo>
                                  <a:pt x="907" y="766"/>
                                </a:lnTo>
                                <a:lnTo>
                                  <a:pt x="907" y="780"/>
                                </a:lnTo>
                                <a:close/>
                                <a:moveTo>
                                  <a:pt x="1013" y="780"/>
                                </a:moveTo>
                                <a:lnTo>
                                  <a:pt x="953" y="780"/>
                                </a:lnTo>
                                <a:lnTo>
                                  <a:pt x="953" y="766"/>
                                </a:lnTo>
                                <a:lnTo>
                                  <a:pt x="1013" y="766"/>
                                </a:lnTo>
                                <a:lnTo>
                                  <a:pt x="1013" y="780"/>
                                </a:lnTo>
                                <a:close/>
                                <a:moveTo>
                                  <a:pt x="1118" y="780"/>
                                </a:moveTo>
                                <a:lnTo>
                                  <a:pt x="1058" y="780"/>
                                </a:lnTo>
                                <a:lnTo>
                                  <a:pt x="1058" y="766"/>
                                </a:lnTo>
                                <a:lnTo>
                                  <a:pt x="1118" y="766"/>
                                </a:lnTo>
                                <a:lnTo>
                                  <a:pt x="1118" y="780"/>
                                </a:lnTo>
                                <a:close/>
                                <a:moveTo>
                                  <a:pt x="1221" y="780"/>
                                </a:moveTo>
                                <a:lnTo>
                                  <a:pt x="1161" y="780"/>
                                </a:lnTo>
                                <a:lnTo>
                                  <a:pt x="1161" y="766"/>
                                </a:lnTo>
                                <a:lnTo>
                                  <a:pt x="1221" y="766"/>
                                </a:lnTo>
                                <a:lnTo>
                                  <a:pt x="1221" y="780"/>
                                </a:lnTo>
                                <a:close/>
                                <a:moveTo>
                                  <a:pt x="1327" y="780"/>
                                </a:moveTo>
                                <a:lnTo>
                                  <a:pt x="1267" y="780"/>
                                </a:lnTo>
                                <a:lnTo>
                                  <a:pt x="1267" y="766"/>
                                </a:lnTo>
                                <a:lnTo>
                                  <a:pt x="1327" y="766"/>
                                </a:lnTo>
                                <a:lnTo>
                                  <a:pt x="1327" y="780"/>
                                </a:lnTo>
                                <a:close/>
                                <a:moveTo>
                                  <a:pt x="1433" y="780"/>
                                </a:moveTo>
                                <a:lnTo>
                                  <a:pt x="1373" y="780"/>
                                </a:lnTo>
                                <a:lnTo>
                                  <a:pt x="1373" y="766"/>
                                </a:lnTo>
                                <a:lnTo>
                                  <a:pt x="1433" y="766"/>
                                </a:lnTo>
                                <a:lnTo>
                                  <a:pt x="1433" y="780"/>
                                </a:lnTo>
                                <a:close/>
                                <a:moveTo>
                                  <a:pt x="1538" y="780"/>
                                </a:moveTo>
                                <a:lnTo>
                                  <a:pt x="1478" y="780"/>
                                </a:lnTo>
                                <a:lnTo>
                                  <a:pt x="1478" y="766"/>
                                </a:lnTo>
                                <a:lnTo>
                                  <a:pt x="1538" y="766"/>
                                </a:lnTo>
                                <a:lnTo>
                                  <a:pt x="1538" y="780"/>
                                </a:lnTo>
                                <a:close/>
                                <a:moveTo>
                                  <a:pt x="1641" y="780"/>
                                </a:moveTo>
                                <a:lnTo>
                                  <a:pt x="1581" y="780"/>
                                </a:lnTo>
                                <a:lnTo>
                                  <a:pt x="1581" y="766"/>
                                </a:lnTo>
                                <a:lnTo>
                                  <a:pt x="1641" y="766"/>
                                </a:lnTo>
                                <a:lnTo>
                                  <a:pt x="1641" y="780"/>
                                </a:lnTo>
                                <a:close/>
                                <a:moveTo>
                                  <a:pt x="1747" y="780"/>
                                </a:moveTo>
                                <a:lnTo>
                                  <a:pt x="1687" y="780"/>
                                </a:lnTo>
                                <a:lnTo>
                                  <a:pt x="1687" y="766"/>
                                </a:lnTo>
                                <a:lnTo>
                                  <a:pt x="1747" y="766"/>
                                </a:lnTo>
                                <a:lnTo>
                                  <a:pt x="1747" y="780"/>
                                </a:lnTo>
                                <a:close/>
                                <a:moveTo>
                                  <a:pt x="1853" y="780"/>
                                </a:moveTo>
                                <a:lnTo>
                                  <a:pt x="1793" y="780"/>
                                </a:lnTo>
                                <a:lnTo>
                                  <a:pt x="1793" y="766"/>
                                </a:lnTo>
                                <a:lnTo>
                                  <a:pt x="1853" y="766"/>
                                </a:lnTo>
                                <a:lnTo>
                                  <a:pt x="1853" y="780"/>
                                </a:lnTo>
                                <a:close/>
                                <a:moveTo>
                                  <a:pt x="1956" y="780"/>
                                </a:moveTo>
                                <a:lnTo>
                                  <a:pt x="1896" y="780"/>
                                </a:lnTo>
                                <a:lnTo>
                                  <a:pt x="1896" y="766"/>
                                </a:lnTo>
                                <a:lnTo>
                                  <a:pt x="1956" y="766"/>
                                </a:lnTo>
                                <a:lnTo>
                                  <a:pt x="1956" y="780"/>
                                </a:lnTo>
                                <a:close/>
                                <a:moveTo>
                                  <a:pt x="2061" y="780"/>
                                </a:moveTo>
                                <a:lnTo>
                                  <a:pt x="2001" y="780"/>
                                </a:lnTo>
                                <a:lnTo>
                                  <a:pt x="2001" y="766"/>
                                </a:lnTo>
                                <a:lnTo>
                                  <a:pt x="2061" y="766"/>
                                </a:lnTo>
                                <a:lnTo>
                                  <a:pt x="2061" y="780"/>
                                </a:lnTo>
                                <a:close/>
                                <a:moveTo>
                                  <a:pt x="2167" y="780"/>
                                </a:moveTo>
                                <a:lnTo>
                                  <a:pt x="2107" y="780"/>
                                </a:lnTo>
                                <a:lnTo>
                                  <a:pt x="2107" y="766"/>
                                </a:lnTo>
                                <a:lnTo>
                                  <a:pt x="2167" y="766"/>
                                </a:lnTo>
                                <a:lnTo>
                                  <a:pt x="2167" y="780"/>
                                </a:lnTo>
                                <a:close/>
                                <a:moveTo>
                                  <a:pt x="2273" y="780"/>
                                </a:moveTo>
                                <a:lnTo>
                                  <a:pt x="2213" y="780"/>
                                </a:lnTo>
                                <a:lnTo>
                                  <a:pt x="2213" y="766"/>
                                </a:lnTo>
                                <a:lnTo>
                                  <a:pt x="2273" y="766"/>
                                </a:lnTo>
                                <a:lnTo>
                                  <a:pt x="2273" y="780"/>
                                </a:lnTo>
                                <a:close/>
                                <a:moveTo>
                                  <a:pt x="2378" y="780"/>
                                </a:moveTo>
                                <a:lnTo>
                                  <a:pt x="2316" y="780"/>
                                </a:lnTo>
                                <a:lnTo>
                                  <a:pt x="2316" y="766"/>
                                </a:lnTo>
                                <a:lnTo>
                                  <a:pt x="2378" y="766"/>
                                </a:lnTo>
                                <a:lnTo>
                                  <a:pt x="2378" y="780"/>
                                </a:lnTo>
                                <a:close/>
                                <a:moveTo>
                                  <a:pt x="2481" y="780"/>
                                </a:moveTo>
                                <a:lnTo>
                                  <a:pt x="2421" y="780"/>
                                </a:lnTo>
                                <a:lnTo>
                                  <a:pt x="2421" y="766"/>
                                </a:lnTo>
                                <a:lnTo>
                                  <a:pt x="2481" y="766"/>
                                </a:lnTo>
                                <a:lnTo>
                                  <a:pt x="2481" y="780"/>
                                </a:lnTo>
                                <a:close/>
                                <a:moveTo>
                                  <a:pt x="2587" y="780"/>
                                </a:moveTo>
                                <a:lnTo>
                                  <a:pt x="2527" y="780"/>
                                </a:lnTo>
                                <a:lnTo>
                                  <a:pt x="2527" y="766"/>
                                </a:lnTo>
                                <a:lnTo>
                                  <a:pt x="2587" y="766"/>
                                </a:lnTo>
                                <a:lnTo>
                                  <a:pt x="2587" y="780"/>
                                </a:lnTo>
                                <a:close/>
                                <a:moveTo>
                                  <a:pt x="2693" y="780"/>
                                </a:moveTo>
                                <a:lnTo>
                                  <a:pt x="2633" y="780"/>
                                </a:lnTo>
                                <a:lnTo>
                                  <a:pt x="2633" y="766"/>
                                </a:lnTo>
                                <a:lnTo>
                                  <a:pt x="2693" y="766"/>
                                </a:lnTo>
                                <a:lnTo>
                                  <a:pt x="2693" y="780"/>
                                </a:lnTo>
                                <a:close/>
                                <a:moveTo>
                                  <a:pt x="2798" y="780"/>
                                </a:moveTo>
                                <a:lnTo>
                                  <a:pt x="2738" y="780"/>
                                </a:lnTo>
                                <a:lnTo>
                                  <a:pt x="2738" y="766"/>
                                </a:lnTo>
                                <a:lnTo>
                                  <a:pt x="2798" y="766"/>
                                </a:lnTo>
                                <a:lnTo>
                                  <a:pt x="2798" y="780"/>
                                </a:lnTo>
                                <a:close/>
                                <a:moveTo>
                                  <a:pt x="2901" y="780"/>
                                </a:moveTo>
                                <a:lnTo>
                                  <a:pt x="2841" y="780"/>
                                </a:lnTo>
                                <a:lnTo>
                                  <a:pt x="2841" y="766"/>
                                </a:lnTo>
                                <a:lnTo>
                                  <a:pt x="2901" y="766"/>
                                </a:lnTo>
                                <a:lnTo>
                                  <a:pt x="2901" y="780"/>
                                </a:lnTo>
                                <a:close/>
                                <a:moveTo>
                                  <a:pt x="3007" y="780"/>
                                </a:moveTo>
                                <a:lnTo>
                                  <a:pt x="2947" y="780"/>
                                </a:lnTo>
                                <a:lnTo>
                                  <a:pt x="2947" y="766"/>
                                </a:lnTo>
                                <a:lnTo>
                                  <a:pt x="3007" y="766"/>
                                </a:lnTo>
                                <a:lnTo>
                                  <a:pt x="3007" y="780"/>
                                </a:lnTo>
                                <a:close/>
                                <a:moveTo>
                                  <a:pt x="3113" y="780"/>
                                </a:moveTo>
                                <a:lnTo>
                                  <a:pt x="3053" y="780"/>
                                </a:lnTo>
                                <a:lnTo>
                                  <a:pt x="3053" y="766"/>
                                </a:lnTo>
                                <a:lnTo>
                                  <a:pt x="3113" y="766"/>
                                </a:lnTo>
                                <a:lnTo>
                                  <a:pt x="3113" y="780"/>
                                </a:lnTo>
                                <a:close/>
                                <a:moveTo>
                                  <a:pt x="3218" y="780"/>
                                </a:moveTo>
                                <a:lnTo>
                                  <a:pt x="3158" y="780"/>
                                </a:lnTo>
                                <a:lnTo>
                                  <a:pt x="3158" y="766"/>
                                </a:lnTo>
                                <a:lnTo>
                                  <a:pt x="3218" y="766"/>
                                </a:lnTo>
                                <a:lnTo>
                                  <a:pt x="3218" y="780"/>
                                </a:lnTo>
                                <a:close/>
                                <a:moveTo>
                                  <a:pt x="3321" y="780"/>
                                </a:moveTo>
                                <a:lnTo>
                                  <a:pt x="3261" y="780"/>
                                </a:lnTo>
                                <a:lnTo>
                                  <a:pt x="3261" y="766"/>
                                </a:lnTo>
                                <a:lnTo>
                                  <a:pt x="3321" y="766"/>
                                </a:lnTo>
                                <a:lnTo>
                                  <a:pt x="3321" y="780"/>
                                </a:lnTo>
                                <a:close/>
                                <a:moveTo>
                                  <a:pt x="3427" y="780"/>
                                </a:moveTo>
                                <a:lnTo>
                                  <a:pt x="3367" y="780"/>
                                </a:lnTo>
                                <a:lnTo>
                                  <a:pt x="3367" y="766"/>
                                </a:lnTo>
                                <a:lnTo>
                                  <a:pt x="3427" y="766"/>
                                </a:lnTo>
                                <a:lnTo>
                                  <a:pt x="3427" y="780"/>
                                </a:lnTo>
                                <a:close/>
                                <a:moveTo>
                                  <a:pt x="3533" y="780"/>
                                </a:moveTo>
                                <a:lnTo>
                                  <a:pt x="3473" y="780"/>
                                </a:lnTo>
                                <a:lnTo>
                                  <a:pt x="3473" y="766"/>
                                </a:lnTo>
                                <a:lnTo>
                                  <a:pt x="3533" y="766"/>
                                </a:lnTo>
                                <a:lnTo>
                                  <a:pt x="3533" y="780"/>
                                </a:lnTo>
                                <a:close/>
                                <a:moveTo>
                                  <a:pt x="3638" y="780"/>
                                </a:moveTo>
                                <a:lnTo>
                                  <a:pt x="3578" y="780"/>
                                </a:lnTo>
                                <a:lnTo>
                                  <a:pt x="3578" y="766"/>
                                </a:lnTo>
                                <a:lnTo>
                                  <a:pt x="3638" y="766"/>
                                </a:lnTo>
                                <a:lnTo>
                                  <a:pt x="3638" y="780"/>
                                </a:lnTo>
                                <a:close/>
                                <a:moveTo>
                                  <a:pt x="3741" y="780"/>
                                </a:moveTo>
                                <a:lnTo>
                                  <a:pt x="3681" y="780"/>
                                </a:lnTo>
                                <a:lnTo>
                                  <a:pt x="3681" y="766"/>
                                </a:lnTo>
                                <a:lnTo>
                                  <a:pt x="3741" y="766"/>
                                </a:lnTo>
                                <a:lnTo>
                                  <a:pt x="3741" y="780"/>
                                </a:lnTo>
                                <a:close/>
                                <a:moveTo>
                                  <a:pt x="3847" y="780"/>
                                </a:moveTo>
                                <a:lnTo>
                                  <a:pt x="3787" y="780"/>
                                </a:lnTo>
                                <a:lnTo>
                                  <a:pt x="3787" y="766"/>
                                </a:lnTo>
                                <a:lnTo>
                                  <a:pt x="3847" y="766"/>
                                </a:lnTo>
                                <a:lnTo>
                                  <a:pt x="3847" y="780"/>
                                </a:lnTo>
                                <a:close/>
                                <a:moveTo>
                                  <a:pt x="3953" y="780"/>
                                </a:moveTo>
                                <a:lnTo>
                                  <a:pt x="3893" y="780"/>
                                </a:lnTo>
                                <a:lnTo>
                                  <a:pt x="3893" y="766"/>
                                </a:lnTo>
                                <a:lnTo>
                                  <a:pt x="3953" y="766"/>
                                </a:lnTo>
                                <a:lnTo>
                                  <a:pt x="3953" y="780"/>
                                </a:lnTo>
                                <a:close/>
                                <a:moveTo>
                                  <a:pt x="4058" y="780"/>
                                </a:moveTo>
                                <a:lnTo>
                                  <a:pt x="3998" y="780"/>
                                </a:lnTo>
                                <a:lnTo>
                                  <a:pt x="3998" y="766"/>
                                </a:lnTo>
                                <a:lnTo>
                                  <a:pt x="4058" y="766"/>
                                </a:lnTo>
                                <a:lnTo>
                                  <a:pt x="4058" y="780"/>
                                </a:lnTo>
                                <a:close/>
                                <a:moveTo>
                                  <a:pt x="4161" y="780"/>
                                </a:moveTo>
                                <a:lnTo>
                                  <a:pt x="4101" y="780"/>
                                </a:lnTo>
                                <a:lnTo>
                                  <a:pt x="4101" y="766"/>
                                </a:lnTo>
                                <a:lnTo>
                                  <a:pt x="4161" y="766"/>
                                </a:lnTo>
                                <a:lnTo>
                                  <a:pt x="4161" y="780"/>
                                </a:lnTo>
                                <a:close/>
                                <a:moveTo>
                                  <a:pt x="4267" y="780"/>
                                </a:moveTo>
                                <a:lnTo>
                                  <a:pt x="4207" y="780"/>
                                </a:lnTo>
                                <a:lnTo>
                                  <a:pt x="4207" y="766"/>
                                </a:lnTo>
                                <a:lnTo>
                                  <a:pt x="4267" y="766"/>
                                </a:lnTo>
                                <a:lnTo>
                                  <a:pt x="4267" y="780"/>
                                </a:lnTo>
                                <a:close/>
                                <a:moveTo>
                                  <a:pt x="4373" y="780"/>
                                </a:moveTo>
                                <a:lnTo>
                                  <a:pt x="4313" y="780"/>
                                </a:lnTo>
                                <a:lnTo>
                                  <a:pt x="4313" y="766"/>
                                </a:lnTo>
                                <a:lnTo>
                                  <a:pt x="4373" y="766"/>
                                </a:lnTo>
                                <a:lnTo>
                                  <a:pt x="4373" y="780"/>
                                </a:lnTo>
                                <a:close/>
                                <a:moveTo>
                                  <a:pt x="4478" y="780"/>
                                </a:moveTo>
                                <a:lnTo>
                                  <a:pt x="4418" y="780"/>
                                </a:lnTo>
                                <a:lnTo>
                                  <a:pt x="4418" y="766"/>
                                </a:lnTo>
                                <a:lnTo>
                                  <a:pt x="4478" y="766"/>
                                </a:lnTo>
                                <a:lnTo>
                                  <a:pt x="4478" y="780"/>
                                </a:lnTo>
                                <a:close/>
                                <a:moveTo>
                                  <a:pt x="4581" y="780"/>
                                </a:moveTo>
                                <a:lnTo>
                                  <a:pt x="4521" y="780"/>
                                </a:lnTo>
                                <a:lnTo>
                                  <a:pt x="4521" y="766"/>
                                </a:lnTo>
                                <a:lnTo>
                                  <a:pt x="4581" y="766"/>
                                </a:lnTo>
                                <a:lnTo>
                                  <a:pt x="4581" y="780"/>
                                </a:lnTo>
                                <a:close/>
                                <a:moveTo>
                                  <a:pt x="4687" y="780"/>
                                </a:moveTo>
                                <a:lnTo>
                                  <a:pt x="4627" y="780"/>
                                </a:lnTo>
                                <a:lnTo>
                                  <a:pt x="4627" y="766"/>
                                </a:lnTo>
                                <a:lnTo>
                                  <a:pt x="4687" y="766"/>
                                </a:lnTo>
                                <a:lnTo>
                                  <a:pt x="4687" y="780"/>
                                </a:lnTo>
                                <a:close/>
                                <a:moveTo>
                                  <a:pt x="4793" y="780"/>
                                </a:moveTo>
                                <a:lnTo>
                                  <a:pt x="4733" y="780"/>
                                </a:lnTo>
                                <a:lnTo>
                                  <a:pt x="4733" y="766"/>
                                </a:lnTo>
                                <a:lnTo>
                                  <a:pt x="4793" y="766"/>
                                </a:lnTo>
                                <a:lnTo>
                                  <a:pt x="4793" y="780"/>
                                </a:lnTo>
                                <a:close/>
                                <a:moveTo>
                                  <a:pt x="4898" y="780"/>
                                </a:moveTo>
                                <a:lnTo>
                                  <a:pt x="4838" y="780"/>
                                </a:lnTo>
                                <a:lnTo>
                                  <a:pt x="4838" y="766"/>
                                </a:lnTo>
                                <a:lnTo>
                                  <a:pt x="4898" y="766"/>
                                </a:lnTo>
                                <a:lnTo>
                                  <a:pt x="4898" y="780"/>
                                </a:lnTo>
                                <a:close/>
                                <a:moveTo>
                                  <a:pt x="5001" y="780"/>
                                </a:moveTo>
                                <a:lnTo>
                                  <a:pt x="4941" y="780"/>
                                </a:lnTo>
                                <a:lnTo>
                                  <a:pt x="4941" y="766"/>
                                </a:lnTo>
                                <a:lnTo>
                                  <a:pt x="5001" y="766"/>
                                </a:lnTo>
                                <a:lnTo>
                                  <a:pt x="5001" y="780"/>
                                </a:lnTo>
                                <a:close/>
                                <a:moveTo>
                                  <a:pt x="5107" y="780"/>
                                </a:moveTo>
                                <a:lnTo>
                                  <a:pt x="5047" y="780"/>
                                </a:lnTo>
                                <a:lnTo>
                                  <a:pt x="5047" y="766"/>
                                </a:lnTo>
                                <a:lnTo>
                                  <a:pt x="5107" y="766"/>
                                </a:lnTo>
                                <a:lnTo>
                                  <a:pt x="5107" y="780"/>
                                </a:lnTo>
                                <a:close/>
                                <a:moveTo>
                                  <a:pt x="5213" y="780"/>
                                </a:moveTo>
                                <a:lnTo>
                                  <a:pt x="5153" y="780"/>
                                </a:lnTo>
                                <a:lnTo>
                                  <a:pt x="5153" y="766"/>
                                </a:lnTo>
                                <a:lnTo>
                                  <a:pt x="5213" y="766"/>
                                </a:lnTo>
                                <a:lnTo>
                                  <a:pt x="5213" y="780"/>
                                </a:lnTo>
                                <a:close/>
                                <a:moveTo>
                                  <a:pt x="5318" y="780"/>
                                </a:moveTo>
                                <a:lnTo>
                                  <a:pt x="5258" y="780"/>
                                </a:lnTo>
                                <a:lnTo>
                                  <a:pt x="5258" y="766"/>
                                </a:lnTo>
                                <a:lnTo>
                                  <a:pt x="5318" y="766"/>
                                </a:lnTo>
                                <a:lnTo>
                                  <a:pt x="5318" y="780"/>
                                </a:lnTo>
                                <a:close/>
                                <a:moveTo>
                                  <a:pt x="5421" y="780"/>
                                </a:moveTo>
                                <a:lnTo>
                                  <a:pt x="5361" y="780"/>
                                </a:lnTo>
                                <a:lnTo>
                                  <a:pt x="5361" y="766"/>
                                </a:lnTo>
                                <a:lnTo>
                                  <a:pt x="5421" y="766"/>
                                </a:lnTo>
                                <a:lnTo>
                                  <a:pt x="5421" y="780"/>
                                </a:lnTo>
                                <a:close/>
                                <a:moveTo>
                                  <a:pt x="5527" y="780"/>
                                </a:moveTo>
                                <a:lnTo>
                                  <a:pt x="5467" y="780"/>
                                </a:lnTo>
                                <a:lnTo>
                                  <a:pt x="5467" y="766"/>
                                </a:lnTo>
                                <a:lnTo>
                                  <a:pt x="5527" y="766"/>
                                </a:lnTo>
                                <a:lnTo>
                                  <a:pt x="5527" y="780"/>
                                </a:lnTo>
                                <a:close/>
                                <a:moveTo>
                                  <a:pt x="5633" y="780"/>
                                </a:moveTo>
                                <a:lnTo>
                                  <a:pt x="5573" y="780"/>
                                </a:lnTo>
                                <a:lnTo>
                                  <a:pt x="5573" y="766"/>
                                </a:lnTo>
                                <a:lnTo>
                                  <a:pt x="5633" y="766"/>
                                </a:lnTo>
                                <a:lnTo>
                                  <a:pt x="5633" y="780"/>
                                </a:lnTo>
                                <a:close/>
                                <a:moveTo>
                                  <a:pt x="5738" y="780"/>
                                </a:moveTo>
                                <a:lnTo>
                                  <a:pt x="5678" y="780"/>
                                </a:lnTo>
                                <a:lnTo>
                                  <a:pt x="5678" y="766"/>
                                </a:lnTo>
                                <a:lnTo>
                                  <a:pt x="5738" y="766"/>
                                </a:lnTo>
                                <a:lnTo>
                                  <a:pt x="5738" y="780"/>
                                </a:lnTo>
                                <a:close/>
                                <a:moveTo>
                                  <a:pt x="5841" y="780"/>
                                </a:moveTo>
                                <a:lnTo>
                                  <a:pt x="5781" y="780"/>
                                </a:lnTo>
                                <a:lnTo>
                                  <a:pt x="5781" y="766"/>
                                </a:lnTo>
                                <a:lnTo>
                                  <a:pt x="5841" y="766"/>
                                </a:lnTo>
                                <a:lnTo>
                                  <a:pt x="5841" y="780"/>
                                </a:lnTo>
                                <a:close/>
                                <a:moveTo>
                                  <a:pt x="5947" y="780"/>
                                </a:moveTo>
                                <a:lnTo>
                                  <a:pt x="5887" y="780"/>
                                </a:lnTo>
                                <a:lnTo>
                                  <a:pt x="5887" y="766"/>
                                </a:lnTo>
                                <a:lnTo>
                                  <a:pt x="5947" y="766"/>
                                </a:lnTo>
                                <a:lnTo>
                                  <a:pt x="5947" y="780"/>
                                </a:lnTo>
                                <a:close/>
                                <a:moveTo>
                                  <a:pt x="6053" y="780"/>
                                </a:moveTo>
                                <a:lnTo>
                                  <a:pt x="5993" y="780"/>
                                </a:lnTo>
                                <a:lnTo>
                                  <a:pt x="5993" y="766"/>
                                </a:lnTo>
                                <a:lnTo>
                                  <a:pt x="6053" y="766"/>
                                </a:lnTo>
                                <a:lnTo>
                                  <a:pt x="6053" y="780"/>
                                </a:lnTo>
                                <a:close/>
                                <a:moveTo>
                                  <a:pt x="6158" y="780"/>
                                </a:moveTo>
                                <a:lnTo>
                                  <a:pt x="6098" y="780"/>
                                </a:lnTo>
                                <a:lnTo>
                                  <a:pt x="6098" y="766"/>
                                </a:lnTo>
                                <a:lnTo>
                                  <a:pt x="6158" y="766"/>
                                </a:lnTo>
                                <a:lnTo>
                                  <a:pt x="6158" y="780"/>
                                </a:lnTo>
                                <a:close/>
                                <a:moveTo>
                                  <a:pt x="6261" y="780"/>
                                </a:moveTo>
                                <a:lnTo>
                                  <a:pt x="6201" y="780"/>
                                </a:lnTo>
                                <a:lnTo>
                                  <a:pt x="6201" y="766"/>
                                </a:lnTo>
                                <a:lnTo>
                                  <a:pt x="6261" y="766"/>
                                </a:lnTo>
                                <a:lnTo>
                                  <a:pt x="6261" y="780"/>
                                </a:lnTo>
                                <a:close/>
                                <a:moveTo>
                                  <a:pt x="6367" y="780"/>
                                </a:moveTo>
                                <a:lnTo>
                                  <a:pt x="6307" y="780"/>
                                </a:lnTo>
                                <a:lnTo>
                                  <a:pt x="6307" y="766"/>
                                </a:lnTo>
                                <a:lnTo>
                                  <a:pt x="6367" y="766"/>
                                </a:lnTo>
                                <a:lnTo>
                                  <a:pt x="6367" y="780"/>
                                </a:lnTo>
                                <a:close/>
                                <a:moveTo>
                                  <a:pt x="6473" y="780"/>
                                </a:moveTo>
                                <a:lnTo>
                                  <a:pt x="6413" y="780"/>
                                </a:lnTo>
                                <a:lnTo>
                                  <a:pt x="6413" y="766"/>
                                </a:lnTo>
                                <a:lnTo>
                                  <a:pt x="6473" y="766"/>
                                </a:lnTo>
                                <a:lnTo>
                                  <a:pt x="6473" y="780"/>
                                </a:lnTo>
                                <a:close/>
                                <a:moveTo>
                                  <a:pt x="6578" y="780"/>
                                </a:moveTo>
                                <a:lnTo>
                                  <a:pt x="6518" y="780"/>
                                </a:lnTo>
                                <a:lnTo>
                                  <a:pt x="6518" y="766"/>
                                </a:lnTo>
                                <a:lnTo>
                                  <a:pt x="6578" y="766"/>
                                </a:lnTo>
                                <a:lnTo>
                                  <a:pt x="6578" y="780"/>
                                </a:lnTo>
                                <a:close/>
                                <a:moveTo>
                                  <a:pt x="6681" y="780"/>
                                </a:moveTo>
                                <a:lnTo>
                                  <a:pt x="6621" y="780"/>
                                </a:lnTo>
                                <a:lnTo>
                                  <a:pt x="6621" y="766"/>
                                </a:lnTo>
                                <a:lnTo>
                                  <a:pt x="6681" y="766"/>
                                </a:lnTo>
                                <a:lnTo>
                                  <a:pt x="6681" y="780"/>
                                </a:lnTo>
                                <a:close/>
                                <a:moveTo>
                                  <a:pt x="6787" y="780"/>
                                </a:moveTo>
                                <a:lnTo>
                                  <a:pt x="6727" y="780"/>
                                </a:lnTo>
                                <a:lnTo>
                                  <a:pt x="6727" y="766"/>
                                </a:lnTo>
                                <a:lnTo>
                                  <a:pt x="6787" y="766"/>
                                </a:lnTo>
                                <a:lnTo>
                                  <a:pt x="6787" y="780"/>
                                </a:lnTo>
                                <a:close/>
                                <a:moveTo>
                                  <a:pt x="6893" y="780"/>
                                </a:moveTo>
                                <a:lnTo>
                                  <a:pt x="6833" y="780"/>
                                </a:lnTo>
                                <a:lnTo>
                                  <a:pt x="6833" y="766"/>
                                </a:lnTo>
                                <a:lnTo>
                                  <a:pt x="6893" y="766"/>
                                </a:lnTo>
                                <a:lnTo>
                                  <a:pt x="6893" y="780"/>
                                </a:lnTo>
                                <a:close/>
                                <a:moveTo>
                                  <a:pt x="6998" y="780"/>
                                </a:moveTo>
                                <a:lnTo>
                                  <a:pt x="6938" y="780"/>
                                </a:lnTo>
                                <a:lnTo>
                                  <a:pt x="6938" y="766"/>
                                </a:lnTo>
                                <a:lnTo>
                                  <a:pt x="6998" y="766"/>
                                </a:lnTo>
                                <a:lnTo>
                                  <a:pt x="6998" y="780"/>
                                </a:lnTo>
                                <a:close/>
                                <a:moveTo>
                                  <a:pt x="7101" y="780"/>
                                </a:moveTo>
                                <a:lnTo>
                                  <a:pt x="7041" y="780"/>
                                </a:lnTo>
                                <a:lnTo>
                                  <a:pt x="7041" y="766"/>
                                </a:lnTo>
                                <a:lnTo>
                                  <a:pt x="7101" y="766"/>
                                </a:lnTo>
                                <a:lnTo>
                                  <a:pt x="7101" y="780"/>
                                </a:lnTo>
                                <a:close/>
                                <a:moveTo>
                                  <a:pt x="7207" y="780"/>
                                </a:moveTo>
                                <a:lnTo>
                                  <a:pt x="7147" y="780"/>
                                </a:lnTo>
                                <a:lnTo>
                                  <a:pt x="7147" y="766"/>
                                </a:lnTo>
                                <a:lnTo>
                                  <a:pt x="7207" y="766"/>
                                </a:lnTo>
                                <a:lnTo>
                                  <a:pt x="7207" y="780"/>
                                </a:lnTo>
                                <a:close/>
                                <a:moveTo>
                                  <a:pt x="7313" y="780"/>
                                </a:moveTo>
                                <a:lnTo>
                                  <a:pt x="7253" y="780"/>
                                </a:lnTo>
                                <a:lnTo>
                                  <a:pt x="7253" y="766"/>
                                </a:lnTo>
                                <a:lnTo>
                                  <a:pt x="7313" y="766"/>
                                </a:lnTo>
                                <a:lnTo>
                                  <a:pt x="7313" y="780"/>
                                </a:lnTo>
                                <a:close/>
                                <a:moveTo>
                                  <a:pt x="7418" y="780"/>
                                </a:moveTo>
                                <a:lnTo>
                                  <a:pt x="7358" y="780"/>
                                </a:lnTo>
                                <a:lnTo>
                                  <a:pt x="7358" y="766"/>
                                </a:lnTo>
                                <a:lnTo>
                                  <a:pt x="7418" y="766"/>
                                </a:lnTo>
                                <a:lnTo>
                                  <a:pt x="7418" y="780"/>
                                </a:lnTo>
                                <a:close/>
                                <a:moveTo>
                                  <a:pt x="7521" y="780"/>
                                </a:moveTo>
                                <a:lnTo>
                                  <a:pt x="7461" y="780"/>
                                </a:lnTo>
                                <a:lnTo>
                                  <a:pt x="7461" y="766"/>
                                </a:lnTo>
                                <a:lnTo>
                                  <a:pt x="7521" y="766"/>
                                </a:lnTo>
                                <a:lnTo>
                                  <a:pt x="7521" y="780"/>
                                </a:lnTo>
                                <a:close/>
                                <a:moveTo>
                                  <a:pt x="7627" y="780"/>
                                </a:moveTo>
                                <a:lnTo>
                                  <a:pt x="7567" y="780"/>
                                </a:lnTo>
                                <a:lnTo>
                                  <a:pt x="7567" y="766"/>
                                </a:lnTo>
                                <a:lnTo>
                                  <a:pt x="7627" y="766"/>
                                </a:lnTo>
                                <a:lnTo>
                                  <a:pt x="7627" y="780"/>
                                </a:lnTo>
                                <a:close/>
                                <a:moveTo>
                                  <a:pt x="7733" y="780"/>
                                </a:moveTo>
                                <a:lnTo>
                                  <a:pt x="7673" y="780"/>
                                </a:lnTo>
                                <a:lnTo>
                                  <a:pt x="7673" y="766"/>
                                </a:lnTo>
                                <a:lnTo>
                                  <a:pt x="7733" y="766"/>
                                </a:lnTo>
                                <a:lnTo>
                                  <a:pt x="7733" y="780"/>
                                </a:lnTo>
                                <a:close/>
                                <a:moveTo>
                                  <a:pt x="7838" y="780"/>
                                </a:moveTo>
                                <a:lnTo>
                                  <a:pt x="7778" y="780"/>
                                </a:lnTo>
                                <a:lnTo>
                                  <a:pt x="7778" y="766"/>
                                </a:lnTo>
                                <a:lnTo>
                                  <a:pt x="7838" y="766"/>
                                </a:lnTo>
                                <a:lnTo>
                                  <a:pt x="7838" y="780"/>
                                </a:lnTo>
                                <a:close/>
                                <a:moveTo>
                                  <a:pt x="7874" y="759"/>
                                </a:moveTo>
                                <a:lnTo>
                                  <a:pt x="7860" y="759"/>
                                </a:lnTo>
                                <a:lnTo>
                                  <a:pt x="7860" y="699"/>
                                </a:lnTo>
                                <a:lnTo>
                                  <a:pt x="7874" y="699"/>
                                </a:lnTo>
                                <a:lnTo>
                                  <a:pt x="7874" y="759"/>
                                </a:lnTo>
                                <a:close/>
                                <a:moveTo>
                                  <a:pt x="7874" y="653"/>
                                </a:moveTo>
                                <a:lnTo>
                                  <a:pt x="7860" y="653"/>
                                </a:lnTo>
                                <a:lnTo>
                                  <a:pt x="7860" y="593"/>
                                </a:lnTo>
                                <a:lnTo>
                                  <a:pt x="7874" y="593"/>
                                </a:lnTo>
                                <a:lnTo>
                                  <a:pt x="7874" y="653"/>
                                </a:lnTo>
                                <a:close/>
                                <a:moveTo>
                                  <a:pt x="7874" y="548"/>
                                </a:moveTo>
                                <a:lnTo>
                                  <a:pt x="7860" y="548"/>
                                </a:lnTo>
                                <a:lnTo>
                                  <a:pt x="7860" y="488"/>
                                </a:lnTo>
                                <a:lnTo>
                                  <a:pt x="7874" y="488"/>
                                </a:lnTo>
                                <a:lnTo>
                                  <a:pt x="7874" y="548"/>
                                </a:lnTo>
                                <a:close/>
                                <a:moveTo>
                                  <a:pt x="7874" y="442"/>
                                </a:moveTo>
                                <a:lnTo>
                                  <a:pt x="7860" y="442"/>
                                </a:lnTo>
                                <a:lnTo>
                                  <a:pt x="7860" y="382"/>
                                </a:lnTo>
                                <a:lnTo>
                                  <a:pt x="7874" y="382"/>
                                </a:lnTo>
                                <a:lnTo>
                                  <a:pt x="7874" y="442"/>
                                </a:lnTo>
                                <a:close/>
                                <a:moveTo>
                                  <a:pt x="7874" y="339"/>
                                </a:moveTo>
                                <a:lnTo>
                                  <a:pt x="7860" y="339"/>
                                </a:lnTo>
                                <a:lnTo>
                                  <a:pt x="7860" y="279"/>
                                </a:lnTo>
                                <a:lnTo>
                                  <a:pt x="7874" y="279"/>
                                </a:lnTo>
                                <a:lnTo>
                                  <a:pt x="7874" y="339"/>
                                </a:lnTo>
                                <a:close/>
                                <a:moveTo>
                                  <a:pt x="7874" y="233"/>
                                </a:moveTo>
                                <a:lnTo>
                                  <a:pt x="7860" y="233"/>
                                </a:lnTo>
                                <a:lnTo>
                                  <a:pt x="7860" y="173"/>
                                </a:lnTo>
                                <a:lnTo>
                                  <a:pt x="7874" y="173"/>
                                </a:lnTo>
                                <a:lnTo>
                                  <a:pt x="7874" y="233"/>
                                </a:lnTo>
                                <a:close/>
                                <a:moveTo>
                                  <a:pt x="7874" y="128"/>
                                </a:moveTo>
                                <a:lnTo>
                                  <a:pt x="7860" y="128"/>
                                </a:lnTo>
                                <a:lnTo>
                                  <a:pt x="7860" y="68"/>
                                </a:lnTo>
                                <a:lnTo>
                                  <a:pt x="7874" y="68"/>
                                </a:lnTo>
                                <a:lnTo>
                                  <a:pt x="7874" y="128"/>
                                </a:lnTo>
                                <a:close/>
                                <a:moveTo>
                                  <a:pt x="7874" y="22"/>
                                </a:moveTo>
                                <a:lnTo>
                                  <a:pt x="7860" y="22"/>
                                </a:lnTo>
                                <a:lnTo>
                                  <a:pt x="7860" y="15"/>
                                </a:lnTo>
                                <a:lnTo>
                                  <a:pt x="7821" y="15"/>
                                </a:lnTo>
                                <a:lnTo>
                                  <a:pt x="7821" y="0"/>
                                </a:lnTo>
                                <a:lnTo>
                                  <a:pt x="7874" y="0"/>
                                </a:lnTo>
                                <a:lnTo>
                                  <a:pt x="7874" y="22"/>
                                </a:lnTo>
                                <a:close/>
                                <a:moveTo>
                                  <a:pt x="7776" y="15"/>
                                </a:moveTo>
                                <a:lnTo>
                                  <a:pt x="7716" y="15"/>
                                </a:lnTo>
                                <a:lnTo>
                                  <a:pt x="7716" y="0"/>
                                </a:lnTo>
                                <a:lnTo>
                                  <a:pt x="7776" y="0"/>
                                </a:lnTo>
                                <a:lnTo>
                                  <a:pt x="7776" y="15"/>
                                </a:lnTo>
                                <a:close/>
                                <a:moveTo>
                                  <a:pt x="7673" y="15"/>
                                </a:moveTo>
                                <a:lnTo>
                                  <a:pt x="7613" y="15"/>
                                </a:lnTo>
                                <a:lnTo>
                                  <a:pt x="7613" y="0"/>
                                </a:lnTo>
                                <a:lnTo>
                                  <a:pt x="7673" y="0"/>
                                </a:lnTo>
                                <a:lnTo>
                                  <a:pt x="7673" y="15"/>
                                </a:lnTo>
                                <a:close/>
                                <a:moveTo>
                                  <a:pt x="7567" y="15"/>
                                </a:moveTo>
                                <a:lnTo>
                                  <a:pt x="7507" y="15"/>
                                </a:lnTo>
                                <a:lnTo>
                                  <a:pt x="7507" y="0"/>
                                </a:lnTo>
                                <a:lnTo>
                                  <a:pt x="7567" y="0"/>
                                </a:lnTo>
                                <a:lnTo>
                                  <a:pt x="7567" y="15"/>
                                </a:lnTo>
                                <a:close/>
                                <a:moveTo>
                                  <a:pt x="7461" y="15"/>
                                </a:moveTo>
                                <a:lnTo>
                                  <a:pt x="7401" y="15"/>
                                </a:lnTo>
                                <a:lnTo>
                                  <a:pt x="7401" y="0"/>
                                </a:lnTo>
                                <a:lnTo>
                                  <a:pt x="7461" y="0"/>
                                </a:lnTo>
                                <a:lnTo>
                                  <a:pt x="7461" y="15"/>
                                </a:lnTo>
                                <a:close/>
                                <a:moveTo>
                                  <a:pt x="7356" y="15"/>
                                </a:moveTo>
                                <a:lnTo>
                                  <a:pt x="7296" y="15"/>
                                </a:lnTo>
                                <a:lnTo>
                                  <a:pt x="7296" y="0"/>
                                </a:lnTo>
                                <a:lnTo>
                                  <a:pt x="7356" y="0"/>
                                </a:lnTo>
                                <a:lnTo>
                                  <a:pt x="7356" y="15"/>
                                </a:lnTo>
                                <a:close/>
                                <a:moveTo>
                                  <a:pt x="7253" y="15"/>
                                </a:move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lnTo>
                                  <a:pt x="7253" y="0"/>
                                </a:lnTo>
                                <a:lnTo>
                                  <a:pt x="7253" y="15"/>
                                </a:lnTo>
                                <a:close/>
                                <a:moveTo>
                                  <a:pt x="7147" y="15"/>
                                </a:moveTo>
                                <a:lnTo>
                                  <a:pt x="7087" y="15"/>
                                </a:lnTo>
                                <a:lnTo>
                                  <a:pt x="7087" y="0"/>
                                </a:lnTo>
                                <a:lnTo>
                                  <a:pt x="7147" y="0"/>
                                </a:lnTo>
                                <a:lnTo>
                                  <a:pt x="7147" y="15"/>
                                </a:lnTo>
                                <a:close/>
                                <a:moveTo>
                                  <a:pt x="7041" y="15"/>
                                </a:moveTo>
                                <a:lnTo>
                                  <a:pt x="6981" y="15"/>
                                </a:lnTo>
                                <a:lnTo>
                                  <a:pt x="6981" y="0"/>
                                </a:lnTo>
                                <a:lnTo>
                                  <a:pt x="7041" y="0"/>
                                </a:lnTo>
                                <a:lnTo>
                                  <a:pt x="7041" y="15"/>
                                </a:lnTo>
                                <a:close/>
                                <a:moveTo>
                                  <a:pt x="6936" y="15"/>
                                </a:moveTo>
                                <a:lnTo>
                                  <a:pt x="6876" y="15"/>
                                </a:lnTo>
                                <a:lnTo>
                                  <a:pt x="6876" y="0"/>
                                </a:lnTo>
                                <a:lnTo>
                                  <a:pt x="6936" y="0"/>
                                </a:lnTo>
                                <a:lnTo>
                                  <a:pt x="6936" y="15"/>
                                </a:lnTo>
                                <a:close/>
                                <a:moveTo>
                                  <a:pt x="6833" y="15"/>
                                </a:moveTo>
                                <a:lnTo>
                                  <a:pt x="6773" y="15"/>
                                </a:lnTo>
                                <a:lnTo>
                                  <a:pt x="6773" y="0"/>
                                </a:lnTo>
                                <a:lnTo>
                                  <a:pt x="6833" y="0"/>
                                </a:lnTo>
                                <a:lnTo>
                                  <a:pt x="6833" y="15"/>
                                </a:lnTo>
                                <a:close/>
                                <a:moveTo>
                                  <a:pt x="6727" y="15"/>
                                </a:moveTo>
                                <a:lnTo>
                                  <a:pt x="6667" y="15"/>
                                </a:lnTo>
                                <a:lnTo>
                                  <a:pt x="6667" y="0"/>
                                </a:lnTo>
                                <a:lnTo>
                                  <a:pt x="6727" y="0"/>
                                </a:lnTo>
                                <a:lnTo>
                                  <a:pt x="6727" y="15"/>
                                </a:lnTo>
                                <a:close/>
                                <a:moveTo>
                                  <a:pt x="6621" y="15"/>
                                </a:moveTo>
                                <a:lnTo>
                                  <a:pt x="6561" y="15"/>
                                </a:lnTo>
                                <a:lnTo>
                                  <a:pt x="6561" y="0"/>
                                </a:ln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close/>
                                <a:moveTo>
                                  <a:pt x="6516" y="15"/>
                                </a:moveTo>
                                <a:lnTo>
                                  <a:pt x="6456" y="15"/>
                                </a:lnTo>
                                <a:lnTo>
                                  <a:pt x="6456" y="0"/>
                                </a:lnTo>
                                <a:lnTo>
                                  <a:pt x="6516" y="0"/>
                                </a:lnTo>
                                <a:lnTo>
                                  <a:pt x="6516" y="15"/>
                                </a:lnTo>
                                <a:close/>
                                <a:moveTo>
                                  <a:pt x="6413" y="15"/>
                                </a:moveTo>
                                <a:lnTo>
                                  <a:pt x="6353" y="15"/>
                                </a:lnTo>
                                <a:lnTo>
                                  <a:pt x="6353" y="0"/>
                                </a:lnTo>
                                <a:lnTo>
                                  <a:pt x="6413" y="0"/>
                                </a:lnTo>
                                <a:lnTo>
                                  <a:pt x="6413" y="15"/>
                                </a:lnTo>
                                <a:close/>
                                <a:moveTo>
                                  <a:pt x="6307" y="15"/>
                                </a:moveTo>
                                <a:lnTo>
                                  <a:pt x="6247" y="15"/>
                                </a:lnTo>
                                <a:lnTo>
                                  <a:pt x="6247" y="0"/>
                                </a:lnTo>
                                <a:lnTo>
                                  <a:pt x="6307" y="0"/>
                                </a:lnTo>
                                <a:lnTo>
                                  <a:pt x="6307" y="15"/>
                                </a:lnTo>
                                <a:close/>
                                <a:moveTo>
                                  <a:pt x="6201" y="15"/>
                                </a:moveTo>
                                <a:lnTo>
                                  <a:pt x="6141" y="15"/>
                                </a:lnTo>
                                <a:lnTo>
                                  <a:pt x="6141" y="0"/>
                                </a:lnTo>
                                <a:lnTo>
                                  <a:pt x="6201" y="0"/>
                                </a:lnTo>
                                <a:lnTo>
                                  <a:pt x="6201" y="15"/>
                                </a:lnTo>
                                <a:close/>
                                <a:moveTo>
                                  <a:pt x="6096" y="15"/>
                                </a:moveTo>
                                <a:lnTo>
                                  <a:pt x="6036" y="15"/>
                                </a:lnTo>
                                <a:lnTo>
                                  <a:pt x="6036" y="0"/>
                                </a:lnTo>
                                <a:lnTo>
                                  <a:pt x="6096" y="0"/>
                                </a:lnTo>
                                <a:lnTo>
                                  <a:pt x="6096" y="15"/>
                                </a:lnTo>
                                <a:close/>
                                <a:moveTo>
                                  <a:pt x="5993" y="15"/>
                                </a:moveTo>
                                <a:lnTo>
                                  <a:pt x="5933" y="15"/>
                                </a:lnTo>
                                <a:lnTo>
                                  <a:pt x="5933" y="0"/>
                                </a:lnTo>
                                <a:lnTo>
                                  <a:pt x="5993" y="0"/>
                                </a:lnTo>
                                <a:lnTo>
                                  <a:pt x="5993" y="15"/>
                                </a:lnTo>
                                <a:close/>
                                <a:moveTo>
                                  <a:pt x="5887" y="15"/>
                                </a:moveTo>
                                <a:lnTo>
                                  <a:pt x="5827" y="15"/>
                                </a:lnTo>
                                <a:lnTo>
                                  <a:pt x="5827" y="0"/>
                                </a:lnTo>
                                <a:lnTo>
                                  <a:pt x="5887" y="0"/>
                                </a:lnTo>
                                <a:lnTo>
                                  <a:pt x="5887" y="15"/>
                                </a:lnTo>
                                <a:close/>
                                <a:moveTo>
                                  <a:pt x="5781" y="15"/>
                                </a:moveTo>
                                <a:lnTo>
                                  <a:pt x="5721" y="15"/>
                                </a:lnTo>
                                <a:lnTo>
                                  <a:pt x="5721" y="0"/>
                                </a:lnTo>
                                <a:lnTo>
                                  <a:pt x="5781" y="0"/>
                                </a:lnTo>
                                <a:lnTo>
                                  <a:pt x="5781" y="15"/>
                                </a:lnTo>
                                <a:close/>
                                <a:moveTo>
                                  <a:pt x="5676" y="15"/>
                                </a:moveTo>
                                <a:lnTo>
                                  <a:pt x="5616" y="15"/>
                                </a:lnTo>
                                <a:lnTo>
                                  <a:pt x="5616" y="0"/>
                                </a:lnTo>
                                <a:lnTo>
                                  <a:pt x="5676" y="0"/>
                                </a:lnTo>
                                <a:lnTo>
                                  <a:pt x="5676" y="15"/>
                                </a:lnTo>
                                <a:close/>
                                <a:moveTo>
                                  <a:pt x="5573" y="15"/>
                                </a:moveTo>
                                <a:lnTo>
                                  <a:pt x="5513" y="15"/>
                                </a:lnTo>
                                <a:lnTo>
                                  <a:pt x="5513" y="0"/>
                                </a:lnTo>
                                <a:lnTo>
                                  <a:pt x="5573" y="0"/>
                                </a:lnTo>
                                <a:lnTo>
                                  <a:pt x="5573" y="15"/>
                                </a:lnTo>
                                <a:close/>
                                <a:moveTo>
                                  <a:pt x="5467" y="15"/>
                                </a:moveTo>
                                <a:lnTo>
                                  <a:pt x="5407" y="15"/>
                                </a:lnTo>
                                <a:lnTo>
                                  <a:pt x="5407" y="0"/>
                                </a:lnTo>
                                <a:lnTo>
                                  <a:pt x="5467" y="0"/>
                                </a:lnTo>
                                <a:lnTo>
                                  <a:pt x="5467" y="15"/>
                                </a:lnTo>
                                <a:close/>
                                <a:moveTo>
                                  <a:pt x="5361" y="15"/>
                                </a:moveTo>
                                <a:lnTo>
                                  <a:pt x="5301" y="15"/>
                                </a:lnTo>
                                <a:lnTo>
                                  <a:pt x="5301" y="0"/>
                                </a:lnTo>
                                <a:lnTo>
                                  <a:pt x="5361" y="0"/>
                                </a:lnTo>
                                <a:lnTo>
                                  <a:pt x="5361" y="15"/>
                                </a:lnTo>
                                <a:close/>
                                <a:moveTo>
                                  <a:pt x="5256" y="15"/>
                                </a:moveTo>
                                <a:lnTo>
                                  <a:pt x="5196" y="15"/>
                                </a:lnTo>
                                <a:lnTo>
                                  <a:pt x="5196" y="0"/>
                                </a:lnTo>
                                <a:lnTo>
                                  <a:pt x="5256" y="0"/>
                                </a:lnTo>
                                <a:lnTo>
                                  <a:pt x="5256" y="15"/>
                                </a:lnTo>
                                <a:close/>
                                <a:moveTo>
                                  <a:pt x="5153" y="15"/>
                                </a:moveTo>
                                <a:lnTo>
                                  <a:pt x="5093" y="15"/>
                                </a:lnTo>
                                <a:lnTo>
                                  <a:pt x="5093" y="0"/>
                                </a:lnTo>
                                <a:lnTo>
                                  <a:pt x="5153" y="0"/>
                                </a:lnTo>
                                <a:lnTo>
                                  <a:pt x="5153" y="15"/>
                                </a:lnTo>
                                <a:close/>
                                <a:moveTo>
                                  <a:pt x="5047" y="15"/>
                                </a:moveTo>
                                <a:lnTo>
                                  <a:pt x="4987" y="15"/>
                                </a:lnTo>
                                <a:lnTo>
                                  <a:pt x="4987" y="0"/>
                                </a:lnTo>
                                <a:lnTo>
                                  <a:pt x="5047" y="0"/>
                                </a:lnTo>
                                <a:lnTo>
                                  <a:pt x="5047" y="15"/>
                                </a:lnTo>
                                <a:close/>
                                <a:moveTo>
                                  <a:pt x="4941" y="15"/>
                                </a:moveTo>
                                <a:lnTo>
                                  <a:pt x="4881" y="15"/>
                                </a:lnTo>
                                <a:lnTo>
                                  <a:pt x="4881" y="0"/>
                                </a:lnTo>
                                <a:lnTo>
                                  <a:pt x="4941" y="0"/>
                                </a:lnTo>
                                <a:lnTo>
                                  <a:pt x="4941" y="15"/>
                                </a:lnTo>
                                <a:close/>
                                <a:moveTo>
                                  <a:pt x="4836" y="15"/>
                                </a:moveTo>
                                <a:lnTo>
                                  <a:pt x="4776" y="15"/>
                                </a:lnTo>
                                <a:lnTo>
                                  <a:pt x="4776" y="0"/>
                                </a:lnTo>
                                <a:lnTo>
                                  <a:pt x="4836" y="0"/>
                                </a:lnTo>
                                <a:lnTo>
                                  <a:pt x="4836" y="15"/>
                                </a:lnTo>
                                <a:close/>
                                <a:moveTo>
                                  <a:pt x="4733" y="15"/>
                                </a:moveTo>
                                <a:lnTo>
                                  <a:pt x="4673" y="15"/>
                                </a:lnTo>
                                <a:lnTo>
                                  <a:pt x="4673" y="0"/>
                                </a:lnTo>
                                <a:lnTo>
                                  <a:pt x="4733" y="0"/>
                                </a:lnTo>
                                <a:lnTo>
                                  <a:pt x="4733" y="15"/>
                                </a:lnTo>
                                <a:close/>
                                <a:moveTo>
                                  <a:pt x="4627" y="15"/>
                                </a:moveTo>
                                <a:lnTo>
                                  <a:pt x="4567" y="15"/>
                                </a:lnTo>
                                <a:lnTo>
                                  <a:pt x="4567" y="0"/>
                                </a:lnTo>
                                <a:lnTo>
                                  <a:pt x="4627" y="0"/>
                                </a:lnTo>
                                <a:lnTo>
                                  <a:pt x="4627" y="15"/>
                                </a:lnTo>
                                <a:close/>
                                <a:moveTo>
                                  <a:pt x="4521" y="15"/>
                                </a:moveTo>
                                <a:lnTo>
                                  <a:pt x="4461" y="15"/>
                                </a:lnTo>
                                <a:lnTo>
                                  <a:pt x="4461" y="0"/>
                                </a:lnTo>
                                <a:lnTo>
                                  <a:pt x="4521" y="0"/>
                                </a:lnTo>
                                <a:lnTo>
                                  <a:pt x="4521" y="15"/>
                                </a:lnTo>
                                <a:close/>
                                <a:moveTo>
                                  <a:pt x="4416" y="15"/>
                                </a:moveTo>
                                <a:lnTo>
                                  <a:pt x="4356" y="15"/>
                                </a:lnTo>
                                <a:lnTo>
                                  <a:pt x="4356" y="0"/>
                                </a:lnTo>
                                <a:lnTo>
                                  <a:pt x="4416" y="0"/>
                                </a:lnTo>
                                <a:lnTo>
                                  <a:pt x="4416" y="15"/>
                                </a:lnTo>
                                <a:close/>
                                <a:moveTo>
                                  <a:pt x="4313" y="15"/>
                                </a:moveTo>
                                <a:lnTo>
                                  <a:pt x="4253" y="15"/>
                                </a:lnTo>
                                <a:lnTo>
                                  <a:pt x="4253" y="0"/>
                                </a:lnTo>
                                <a:lnTo>
                                  <a:pt x="4313" y="0"/>
                                </a:lnTo>
                                <a:lnTo>
                                  <a:pt x="4313" y="15"/>
                                </a:lnTo>
                                <a:close/>
                                <a:moveTo>
                                  <a:pt x="4207" y="15"/>
                                </a:moveTo>
                                <a:lnTo>
                                  <a:pt x="4147" y="15"/>
                                </a:lnTo>
                                <a:lnTo>
                                  <a:pt x="4147" y="0"/>
                                </a:lnTo>
                                <a:lnTo>
                                  <a:pt x="4207" y="0"/>
                                </a:lnTo>
                                <a:lnTo>
                                  <a:pt x="4207" y="15"/>
                                </a:lnTo>
                                <a:close/>
                                <a:moveTo>
                                  <a:pt x="4101" y="15"/>
                                </a:moveTo>
                                <a:lnTo>
                                  <a:pt x="4041" y="15"/>
                                </a:lnTo>
                                <a:lnTo>
                                  <a:pt x="4041" y="0"/>
                                </a:lnTo>
                                <a:lnTo>
                                  <a:pt x="4101" y="0"/>
                                </a:lnTo>
                                <a:lnTo>
                                  <a:pt x="4101" y="15"/>
                                </a:lnTo>
                                <a:close/>
                                <a:moveTo>
                                  <a:pt x="3996" y="15"/>
                                </a:moveTo>
                                <a:lnTo>
                                  <a:pt x="3936" y="15"/>
                                </a:lnTo>
                                <a:lnTo>
                                  <a:pt x="3936" y="0"/>
                                </a:lnTo>
                                <a:lnTo>
                                  <a:pt x="3996" y="0"/>
                                </a:lnTo>
                                <a:lnTo>
                                  <a:pt x="3996" y="15"/>
                                </a:lnTo>
                                <a:close/>
                                <a:moveTo>
                                  <a:pt x="3893" y="15"/>
                                </a:moveTo>
                                <a:lnTo>
                                  <a:pt x="3833" y="15"/>
                                </a:lnTo>
                                <a:lnTo>
                                  <a:pt x="3833" y="0"/>
                                </a:lnTo>
                                <a:lnTo>
                                  <a:pt x="3893" y="0"/>
                                </a:lnTo>
                                <a:lnTo>
                                  <a:pt x="3893" y="15"/>
                                </a:lnTo>
                                <a:close/>
                                <a:moveTo>
                                  <a:pt x="3787" y="15"/>
                                </a:moveTo>
                                <a:lnTo>
                                  <a:pt x="3727" y="15"/>
                                </a:lnTo>
                                <a:lnTo>
                                  <a:pt x="3727" y="0"/>
                                </a:lnTo>
                                <a:lnTo>
                                  <a:pt x="3787" y="0"/>
                                </a:lnTo>
                                <a:lnTo>
                                  <a:pt x="3787" y="15"/>
                                </a:lnTo>
                                <a:close/>
                                <a:moveTo>
                                  <a:pt x="3681" y="15"/>
                                </a:moveTo>
                                <a:lnTo>
                                  <a:pt x="3621" y="15"/>
                                </a:lnTo>
                                <a:lnTo>
                                  <a:pt x="3621" y="0"/>
                                </a:lnTo>
                                <a:lnTo>
                                  <a:pt x="3681" y="0"/>
                                </a:lnTo>
                                <a:lnTo>
                                  <a:pt x="3681" y="15"/>
                                </a:lnTo>
                                <a:close/>
                                <a:moveTo>
                                  <a:pt x="3576" y="15"/>
                                </a:moveTo>
                                <a:lnTo>
                                  <a:pt x="3516" y="15"/>
                                </a:lnTo>
                                <a:lnTo>
                                  <a:pt x="3516" y="0"/>
                                </a:lnTo>
                                <a:lnTo>
                                  <a:pt x="3576" y="0"/>
                                </a:lnTo>
                                <a:lnTo>
                                  <a:pt x="3576" y="15"/>
                                </a:lnTo>
                                <a:close/>
                                <a:moveTo>
                                  <a:pt x="3473" y="15"/>
                                </a:moveTo>
                                <a:lnTo>
                                  <a:pt x="3413" y="15"/>
                                </a:lnTo>
                                <a:lnTo>
                                  <a:pt x="3413" y="0"/>
                                </a:lnTo>
                                <a:lnTo>
                                  <a:pt x="3473" y="0"/>
                                </a:lnTo>
                                <a:lnTo>
                                  <a:pt x="3473" y="15"/>
                                </a:lnTo>
                                <a:close/>
                                <a:moveTo>
                                  <a:pt x="3367" y="15"/>
                                </a:moveTo>
                                <a:lnTo>
                                  <a:pt x="3307" y="15"/>
                                </a:lnTo>
                                <a:lnTo>
                                  <a:pt x="3307" y="0"/>
                                </a:lnTo>
                                <a:lnTo>
                                  <a:pt x="3367" y="0"/>
                                </a:lnTo>
                                <a:lnTo>
                                  <a:pt x="3367" y="15"/>
                                </a:lnTo>
                                <a:close/>
                                <a:moveTo>
                                  <a:pt x="3261" y="15"/>
                                </a:moveTo>
                                <a:lnTo>
                                  <a:pt x="3201" y="15"/>
                                </a:lnTo>
                                <a:lnTo>
                                  <a:pt x="3201" y="0"/>
                                </a:lnTo>
                                <a:lnTo>
                                  <a:pt x="3261" y="0"/>
                                </a:lnTo>
                                <a:lnTo>
                                  <a:pt x="3261" y="15"/>
                                </a:lnTo>
                                <a:close/>
                                <a:moveTo>
                                  <a:pt x="3156" y="15"/>
                                </a:moveTo>
                                <a:lnTo>
                                  <a:pt x="3096" y="15"/>
                                </a:lnTo>
                                <a:lnTo>
                                  <a:pt x="3096" y="0"/>
                                </a:lnTo>
                                <a:lnTo>
                                  <a:pt x="3156" y="0"/>
                                </a:lnTo>
                                <a:lnTo>
                                  <a:pt x="3156" y="15"/>
                                </a:lnTo>
                                <a:close/>
                                <a:moveTo>
                                  <a:pt x="3053" y="15"/>
                                </a:moveTo>
                                <a:lnTo>
                                  <a:pt x="2993" y="15"/>
                                </a:lnTo>
                                <a:lnTo>
                                  <a:pt x="2993" y="0"/>
                                </a:lnTo>
                                <a:lnTo>
                                  <a:pt x="3053" y="0"/>
                                </a:lnTo>
                                <a:lnTo>
                                  <a:pt x="3053" y="15"/>
                                </a:lnTo>
                                <a:close/>
                                <a:moveTo>
                                  <a:pt x="2947" y="15"/>
                                </a:moveTo>
                                <a:lnTo>
                                  <a:pt x="2887" y="15"/>
                                </a:lnTo>
                                <a:lnTo>
                                  <a:pt x="2887" y="0"/>
                                </a:lnTo>
                                <a:lnTo>
                                  <a:pt x="2947" y="0"/>
                                </a:lnTo>
                                <a:lnTo>
                                  <a:pt x="2947" y="15"/>
                                </a:lnTo>
                                <a:close/>
                                <a:moveTo>
                                  <a:pt x="2841" y="15"/>
                                </a:moveTo>
                                <a:lnTo>
                                  <a:pt x="2781" y="15"/>
                                </a:lnTo>
                                <a:lnTo>
                                  <a:pt x="2781" y="0"/>
                                </a:lnTo>
                                <a:lnTo>
                                  <a:pt x="2841" y="0"/>
                                </a:lnTo>
                                <a:lnTo>
                                  <a:pt x="2841" y="15"/>
                                </a:lnTo>
                                <a:close/>
                                <a:moveTo>
                                  <a:pt x="2736" y="15"/>
                                </a:moveTo>
                                <a:lnTo>
                                  <a:pt x="2676" y="15"/>
                                </a:lnTo>
                                <a:lnTo>
                                  <a:pt x="2676" y="0"/>
                                </a:lnTo>
                                <a:lnTo>
                                  <a:pt x="2736" y="0"/>
                                </a:lnTo>
                                <a:lnTo>
                                  <a:pt x="2736" y="15"/>
                                </a:lnTo>
                                <a:close/>
                                <a:moveTo>
                                  <a:pt x="2633" y="15"/>
                                </a:moveTo>
                                <a:lnTo>
                                  <a:pt x="2573" y="15"/>
                                </a:lnTo>
                                <a:lnTo>
                                  <a:pt x="2573" y="0"/>
                                </a:ln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close/>
                                <a:moveTo>
                                  <a:pt x="2527" y="15"/>
                                </a:moveTo>
                                <a:lnTo>
                                  <a:pt x="2467" y="15"/>
                                </a:lnTo>
                                <a:lnTo>
                                  <a:pt x="2467" y="0"/>
                                </a:lnTo>
                                <a:lnTo>
                                  <a:pt x="2527" y="0"/>
                                </a:lnTo>
                                <a:lnTo>
                                  <a:pt x="2527" y="15"/>
                                </a:lnTo>
                                <a:close/>
                                <a:moveTo>
                                  <a:pt x="2421" y="15"/>
                                </a:moveTo>
                                <a:lnTo>
                                  <a:pt x="2361" y="15"/>
                                </a:lnTo>
                                <a:lnTo>
                                  <a:pt x="2361" y="0"/>
                                </a:lnTo>
                                <a:lnTo>
                                  <a:pt x="2421" y="0"/>
                                </a:lnTo>
                                <a:lnTo>
                                  <a:pt x="2421" y="15"/>
                                </a:lnTo>
                                <a:close/>
                                <a:moveTo>
                                  <a:pt x="2316" y="15"/>
                                </a:moveTo>
                                <a:lnTo>
                                  <a:pt x="2256" y="15"/>
                                </a:lnTo>
                                <a:lnTo>
                                  <a:pt x="2256" y="0"/>
                                </a:lnTo>
                                <a:lnTo>
                                  <a:pt x="2316" y="0"/>
                                </a:lnTo>
                                <a:lnTo>
                                  <a:pt x="2316" y="15"/>
                                </a:lnTo>
                                <a:close/>
                                <a:moveTo>
                                  <a:pt x="2213" y="15"/>
                                </a:moveTo>
                                <a:lnTo>
                                  <a:pt x="2153" y="15"/>
                                </a:lnTo>
                                <a:lnTo>
                                  <a:pt x="2153" y="0"/>
                                </a:lnTo>
                                <a:lnTo>
                                  <a:pt x="2213" y="0"/>
                                </a:lnTo>
                                <a:lnTo>
                                  <a:pt x="2213" y="15"/>
                                </a:lnTo>
                                <a:close/>
                                <a:moveTo>
                                  <a:pt x="2107" y="15"/>
                                </a:moveTo>
                                <a:lnTo>
                                  <a:pt x="2047" y="15"/>
                                </a:lnTo>
                                <a:lnTo>
                                  <a:pt x="2047" y="0"/>
                                </a:ln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close/>
                                <a:moveTo>
                                  <a:pt x="2001" y="15"/>
                                </a:moveTo>
                                <a:lnTo>
                                  <a:pt x="1941" y="15"/>
                                </a:lnTo>
                                <a:lnTo>
                                  <a:pt x="1941" y="0"/>
                                </a:lnTo>
                                <a:lnTo>
                                  <a:pt x="2001" y="0"/>
                                </a:lnTo>
                                <a:lnTo>
                                  <a:pt x="2001" y="15"/>
                                </a:lnTo>
                                <a:close/>
                                <a:moveTo>
                                  <a:pt x="1896" y="15"/>
                                </a:moveTo>
                                <a:lnTo>
                                  <a:pt x="1836" y="15"/>
                                </a:lnTo>
                                <a:lnTo>
                                  <a:pt x="1836" y="0"/>
                                </a:lnTo>
                                <a:lnTo>
                                  <a:pt x="1896" y="0"/>
                                </a:lnTo>
                                <a:lnTo>
                                  <a:pt x="1896" y="15"/>
                                </a:lnTo>
                                <a:close/>
                                <a:moveTo>
                                  <a:pt x="1793" y="15"/>
                                </a:moveTo>
                                <a:lnTo>
                                  <a:pt x="1733" y="15"/>
                                </a:lnTo>
                                <a:lnTo>
                                  <a:pt x="1733" y="0"/>
                                </a:lnTo>
                                <a:lnTo>
                                  <a:pt x="1793" y="0"/>
                                </a:lnTo>
                                <a:lnTo>
                                  <a:pt x="1793" y="15"/>
                                </a:lnTo>
                                <a:close/>
                                <a:moveTo>
                                  <a:pt x="1687" y="15"/>
                                </a:moveTo>
                                <a:lnTo>
                                  <a:pt x="1627" y="15"/>
                                </a:lnTo>
                                <a:lnTo>
                                  <a:pt x="1627" y="0"/>
                                </a:lnTo>
                                <a:lnTo>
                                  <a:pt x="1687" y="0"/>
                                </a:lnTo>
                                <a:lnTo>
                                  <a:pt x="1687" y="15"/>
                                </a:lnTo>
                                <a:close/>
                                <a:moveTo>
                                  <a:pt x="1581" y="15"/>
                                </a:moveTo>
                                <a:lnTo>
                                  <a:pt x="1521" y="15"/>
                                </a:lnTo>
                                <a:lnTo>
                                  <a:pt x="1521" y="0"/>
                                </a:lnTo>
                                <a:lnTo>
                                  <a:pt x="1581" y="0"/>
                                </a:lnTo>
                                <a:lnTo>
                                  <a:pt x="1581" y="15"/>
                                </a:lnTo>
                                <a:close/>
                                <a:moveTo>
                                  <a:pt x="1476" y="15"/>
                                </a:moveTo>
                                <a:lnTo>
                                  <a:pt x="1416" y="15"/>
                                </a:lnTo>
                                <a:lnTo>
                                  <a:pt x="1416" y="0"/>
                                </a:lnTo>
                                <a:lnTo>
                                  <a:pt x="1476" y="0"/>
                                </a:lnTo>
                                <a:lnTo>
                                  <a:pt x="1476" y="15"/>
                                </a:lnTo>
                                <a:close/>
                                <a:moveTo>
                                  <a:pt x="1373" y="15"/>
                                </a:moveTo>
                                <a:lnTo>
                                  <a:pt x="1313" y="15"/>
                                </a:lnTo>
                                <a:lnTo>
                                  <a:pt x="1313" y="0"/>
                                </a:lnTo>
                                <a:lnTo>
                                  <a:pt x="1373" y="0"/>
                                </a:lnTo>
                                <a:lnTo>
                                  <a:pt x="1373" y="15"/>
                                </a:lnTo>
                                <a:close/>
                                <a:moveTo>
                                  <a:pt x="1267" y="15"/>
                                </a:moveTo>
                                <a:lnTo>
                                  <a:pt x="1207" y="15"/>
                                </a:lnTo>
                                <a:lnTo>
                                  <a:pt x="1207" y="0"/>
                                </a:lnTo>
                                <a:lnTo>
                                  <a:pt x="1267" y="0"/>
                                </a:lnTo>
                                <a:lnTo>
                                  <a:pt x="1267" y="15"/>
                                </a:lnTo>
                                <a:close/>
                                <a:moveTo>
                                  <a:pt x="1161" y="15"/>
                                </a:moveTo>
                                <a:lnTo>
                                  <a:pt x="1101" y="15"/>
                                </a:lnTo>
                                <a:lnTo>
                                  <a:pt x="1101" y="0"/>
                                </a:lnTo>
                                <a:lnTo>
                                  <a:pt x="1161" y="0"/>
                                </a:lnTo>
                                <a:lnTo>
                                  <a:pt x="1161" y="15"/>
                                </a:lnTo>
                                <a:close/>
                                <a:moveTo>
                                  <a:pt x="1056" y="15"/>
                                </a:moveTo>
                                <a:lnTo>
                                  <a:pt x="996" y="15"/>
                                </a:lnTo>
                                <a:lnTo>
                                  <a:pt x="996" y="0"/>
                                </a:lnTo>
                                <a:lnTo>
                                  <a:pt x="1056" y="0"/>
                                </a:lnTo>
                                <a:lnTo>
                                  <a:pt x="1056" y="15"/>
                                </a:lnTo>
                                <a:close/>
                                <a:moveTo>
                                  <a:pt x="953" y="15"/>
                                </a:moveTo>
                                <a:lnTo>
                                  <a:pt x="893" y="15"/>
                                </a:lnTo>
                                <a:lnTo>
                                  <a:pt x="893" y="0"/>
                                </a:lnTo>
                                <a:lnTo>
                                  <a:pt x="953" y="0"/>
                                </a:lnTo>
                                <a:lnTo>
                                  <a:pt x="953" y="15"/>
                                </a:lnTo>
                                <a:close/>
                                <a:moveTo>
                                  <a:pt x="847" y="15"/>
                                </a:moveTo>
                                <a:lnTo>
                                  <a:pt x="787" y="15"/>
                                </a:lnTo>
                                <a:lnTo>
                                  <a:pt x="787" y="0"/>
                                </a:lnTo>
                                <a:lnTo>
                                  <a:pt x="847" y="0"/>
                                </a:lnTo>
                                <a:lnTo>
                                  <a:pt x="847" y="15"/>
                                </a:lnTo>
                                <a:close/>
                                <a:moveTo>
                                  <a:pt x="741" y="15"/>
                                </a:moveTo>
                                <a:lnTo>
                                  <a:pt x="681" y="15"/>
                                </a:lnTo>
                                <a:lnTo>
                                  <a:pt x="681" y="0"/>
                                </a:lnTo>
                                <a:lnTo>
                                  <a:pt x="741" y="0"/>
                                </a:lnTo>
                                <a:lnTo>
                                  <a:pt x="741" y="15"/>
                                </a:lnTo>
                                <a:close/>
                                <a:moveTo>
                                  <a:pt x="636" y="15"/>
                                </a:moveTo>
                                <a:lnTo>
                                  <a:pt x="576" y="15"/>
                                </a:lnTo>
                                <a:lnTo>
                                  <a:pt x="576" y="0"/>
                                </a:lnTo>
                                <a:lnTo>
                                  <a:pt x="636" y="0"/>
                                </a:lnTo>
                                <a:lnTo>
                                  <a:pt x="636" y="15"/>
                                </a:lnTo>
                                <a:close/>
                                <a:moveTo>
                                  <a:pt x="533" y="15"/>
                                </a:moveTo>
                                <a:lnTo>
                                  <a:pt x="473" y="15"/>
                                </a:lnTo>
                                <a:lnTo>
                                  <a:pt x="473" y="0"/>
                                </a:lnTo>
                                <a:lnTo>
                                  <a:pt x="533" y="0"/>
                                </a:lnTo>
                                <a:lnTo>
                                  <a:pt x="533" y="15"/>
                                </a:lnTo>
                                <a:close/>
                                <a:moveTo>
                                  <a:pt x="427" y="15"/>
                                </a:moveTo>
                                <a:lnTo>
                                  <a:pt x="367" y="15"/>
                                </a:lnTo>
                                <a:lnTo>
                                  <a:pt x="367" y="0"/>
                                </a:lnTo>
                                <a:lnTo>
                                  <a:pt x="427" y="0"/>
                                </a:lnTo>
                                <a:lnTo>
                                  <a:pt x="427" y="15"/>
                                </a:lnTo>
                                <a:close/>
                                <a:moveTo>
                                  <a:pt x="321" y="15"/>
                                </a:moveTo>
                                <a:lnTo>
                                  <a:pt x="261" y="15"/>
                                </a:lnTo>
                                <a:lnTo>
                                  <a:pt x="261" y="0"/>
                                </a:lnTo>
                                <a:lnTo>
                                  <a:pt x="321" y="0"/>
                                </a:lnTo>
                                <a:lnTo>
                                  <a:pt x="321" y="15"/>
                                </a:lnTo>
                                <a:close/>
                                <a:moveTo>
                                  <a:pt x="216" y="15"/>
                                </a:moveTo>
                                <a:lnTo>
                                  <a:pt x="156" y="15"/>
                                </a:lnTo>
                                <a:lnTo>
                                  <a:pt x="156" y="0"/>
                                </a:lnTo>
                                <a:lnTo>
                                  <a:pt x="216" y="0"/>
                                </a:lnTo>
                                <a:lnTo>
                                  <a:pt x="216" y="15"/>
                                </a:lnTo>
                                <a:close/>
                                <a:moveTo>
                                  <a:pt x="113" y="15"/>
                                </a:moveTo>
                                <a:lnTo>
                                  <a:pt x="53" y="15"/>
                                </a:lnTo>
                                <a:lnTo>
                                  <a:pt x="53" y="0"/>
                                </a:lnTo>
                                <a:lnTo>
                                  <a:pt x="113" y="0"/>
                                </a:lnTo>
                                <a:lnTo>
                                  <a:pt x="113" y="15"/>
                                </a:lnTo>
                                <a:close/>
                                <a:moveTo>
                                  <a:pt x="14" y="68"/>
                                </a:moveTo>
                                <a:lnTo>
                                  <a:pt x="0" y="68"/>
                                </a:lnTo>
                                <a:lnTo>
                                  <a:pt x="0" y="8"/>
                                </a:lnTo>
                                <a:lnTo>
                                  <a:pt x="14" y="8"/>
                                </a:lnTo>
                                <a:lnTo>
                                  <a:pt x="14" y="68"/>
                                </a:lnTo>
                                <a:close/>
                                <a:moveTo>
                                  <a:pt x="14" y="173"/>
                                </a:moveTo>
                                <a:lnTo>
                                  <a:pt x="0" y="173"/>
                                </a:lnTo>
                                <a:lnTo>
                                  <a:pt x="0" y="113"/>
                                </a:lnTo>
                                <a:lnTo>
                                  <a:pt x="14" y="113"/>
                                </a:lnTo>
                                <a:lnTo>
                                  <a:pt x="14" y="173"/>
                                </a:lnTo>
                                <a:close/>
                                <a:moveTo>
                                  <a:pt x="14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219"/>
                                </a:lnTo>
                                <a:lnTo>
                                  <a:pt x="14" y="219"/>
                                </a:lnTo>
                                <a:lnTo>
                                  <a:pt x="14" y="279"/>
                                </a:lnTo>
                                <a:close/>
                                <a:moveTo>
                                  <a:pt x="14" y="384"/>
                                </a:moveTo>
                                <a:lnTo>
                                  <a:pt x="0" y="384"/>
                                </a:lnTo>
                                <a:lnTo>
                                  <a:pt x="0" y="324"/>
                                </a:lnTo>
                                <a:lnTo>
                                  <a:pt x="14" y="324"/>
                                </a:lnTo>
                                <a:lnTo>
                                  <a:pt x="14" y="384"/>
                                </a:lnTo>
                                <a:close/>
                                <a:moveTo>
                                  <a:pt x="14" y="488"/>
                                </a:moveTo>
                                <a:lnTo>
                                  <a:pt x="0" y="488"/>
                                </a:lnTo>
                                <a:lnTo>
                                  <a:pt x="0" y="428"/>
                                </a:lnTo>
                                <a:lnTo>
                                  <a:pt x="14" y="428"/>
                                </a:lnTo>
                                <a:lnTo>
                                  <a:pt x="14" y="488"/>
                                </a:lnTo>
                                <a:close/>
                                <a:moveTo>
                                  <a:pt x="14" y="593"/>
                                </a:moveTo>
                                <a:lnTo>
                                  <a:pt x="0" y="593"/>
                                </a:lnTo>
                                <a:lnTo>
                                  <a:pt x="0" y="533"/>
                                </a:lnTo>
                                <a:lnTo>
                                  <a:pt x="14" y="533"/>
                                </a:lnTo>
                                <a:lnTo>
                                  <a:pt x="14" y="593"/>
                                </a:lnTo>
                                <a:close/>
                                <a:moveTo>
                                  <a:pt x="14" y="699"/>
                                </a:moveTo>
                                <a:lnTo>
                                  <a:pt x="0" y="699"/>
                                </a:lnTo>
                                <a:lnTo>
                                  <a:pt x="0" y="639"/>
                                </a:lnTo>
                                <a:lnTo>
                                  <a:pt x="14" y="639"/>
                                </a:lnTo>
                                <a:lnTo>
                                  <a:pt x="14" y="699"/>
                                </a:lnTo>
                                <a:close/>
                                <a:moveTo>
                                  <a:pt x="67" y="780"/>
                                </a:moveTo>
                                <a:lnTo>
                                  <a:pt x="0" y="780"/>
                                </a:lnTo>
                                <a:lnTo>
                                  <a:pt x="0" y="744"/>
                                </a:lnTo>
                                <a:lnTo>
                                  <a:pt x="14" y="744"/>
                                </a:lnTo>
                                <a:lnTo>
                                  <a:pt x="14" y="766"/>
                                </a:lnTo>
                                <a:lnTo>
                                  <a:pt x="67" y="766"/>
                                </a:lnTo>
                                <a:lnTo>
                                  <a:pt x="67" y="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Text Box 843"/>
                        <wps:cNvSpPr txBox="1">
                          <a:spLocks/>
                        </wps:cNvSpPr>
                        <wps:spPr bwMode="auto">
                          <a:xfrm>
                            <a:off x="2152" y="305"/>
                            <a:ext cx="7875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45E7" w:rsidRDefault="00A545E7" w:rsidP="00A545E7">
                              <w:pPr>
                                <w:spacing w:before="86"/>
                                <w:ind w:left="158"/>
                              </w:pPr>
                              <w:r>
                                <w:t xml:space="preserve">$ kubectl create -f </w:t>
                              </w:r>
                              <w:proofErr w:type="spellStart"/>
                              <w:r>
                                <w:t>redis-cm.yaml</w:t>
                              </w:r>
                              <w:proofErr w:type="spellEnd"/>
                            </w:p>
                            <w:p w:rsidR="00A545E7" w:rsidRDefault="00A545E7" w:rsidP="00A545E7">
                              <w:pPr>
                                <w:ind w:left="158"/>
                              </w:pPr>
                              <w:r>
                                <w:t xml:space="preserve">$ kubectl create -f </w:t>
                              </w:r>
                              <w:proofErr w:type="spellStart"/>
                              <w:r>
                                <w:t>redis</w:t>
                              </w:r>
                              <w:proofErr w:type="spellEnd"/>
                              <w:r>
                                <w:t>-pod.yaml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BF53C1" id="Group 842" o:spid="_x0000_s1050" style="position:absolute;margin-left:107.65pt;margin-top:15.25pt;width:393.75pt;height:39pt;z-index:-251639808;mso-wrap-distance-left:0;mso-wrap-distance-right:0;mso-position-horizontal-relative:page;mso-position-vertical-relative:text" coordorigin="2153,305" coordsize="7875,7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">
                <v:shape id="AutoShape 844" o:spid="_x0000_s1051" style="position:absolute;left:2152;top:305;width:7875;height:780;visibility:visible;mso-wrap-style:square;v-text-anchor:top" coordsize="7875,7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" path="m173,780r-60,l113,766r60,l173,780xm276,780r-60,l216,766r60,l276,780xm381,780r-60,l321,766r60,l381,780xm487,780r-60,l427,766r60,l487,780xm593,780r-60,l533,766r60,l593,780xm698,780r-60,l638,766r60,l698,780xm801,780r-60,l741,766r60,l801,780xm907,780r-60,l847,766r60,l907,780xm1013,780r-60,l953,766r60,l1013,780xm1118,780r-60,l1058,766r60,l1118,780xm1221,780r-60,l1161,766r60,l1221,780xm1327,780r-60,l1267,766r60,l1327,780xm1433,780r-60,l1373,766r60,l1433,780xm1538,780r-60,l1478,766r60,l1538,780xm1641,780r-60,l1581,766r60,l1641,780xm1747,780r-60,l1687,766r60,l1747,780xm1853,780r-60,l1793,766r60,l1853,780xm1956,780r-60,l1896,766r60,l1956,780xm2061,780r-60,l2001,766r60,l2061,780xm2167,780r-60,l2107,766r60,l2167,780xm2273,780r-60,l2213,766r60,l2273,780xm2378,780r-62,l2316,766r62,l2378,780xm2481,780r-60,l2421,766r60,l2481,780xm2587,780r-60,l2527,766r60,l2587,780xm2693,780r-60,l2633,766r60,l2693,780xm2798,780r-60,l2738,766r60,l2798,780xm2901,780r-60,l2841,766r60,l2901,780xm3007,780r-60,l2947,766r60,l3007,780xm3113,780r-60,l3053,766r60,l3113,780xm3218,780r-60,l3158,766r60,l3218,780xm3321,780r-60,l3261,766r60,l3321,780xm3427,780r-60,l3367,766r60,l3427,780xm3533,780r-60,l3473,766r60,l3533,780xm3638,780r-60,l3578,766r60,l3638,780xm3741,780r-60,l3681,766r60,l3741,780xm3847,780r-60,l3787,766r60,l3847,780xm3953,780r-60,l3893,766r60,l3953,780xm4058,780r-60,l3998,766r60,l4058,780xm4161,780r-60,l4101,766r60,l4161,780xm4267,780r-60,l4207,766r60,l4267,780xm4373,780r-60,l4313,766r60,l4373,780xm4478,780r-60,l4418,766r60,l4478,780xm4581,780r-60,l4521,766r60,l4581,780xm4687,780r-60,l4627,766r60,l4687,780xm4793,780r-60,l4733,766r60,l4793,780xm4898,780r-60,l4838,766r60,l4898,780xm5001,780r-60,l4941,766r60,l5001,780xm5107,780r-60,l5047,766r60,l5107,780xm5213,780r-60,l5153,766r60,l5213,780xm5318,780r-60,l5258,766r60,l5318,780xm5421,780r-60,l5361,766r60,l5421,780xm5527,780r-60,l5467,766r60,l5527,780xm5633,780r-60,l5573,766r60,l5633,780xm5738,780r-60,l5678,766r60,l5738,780xm5841,780r-60,l5781,766r60,l5841,780xm5947,780r-60,l5887,766r60,l5947,780xm6053,780r-60,l5993,766r60,l6053,780xm6158,780r-60,l6098,766r60,l6158,780xm6261,780r-60,l6201,766r60,l6261,780xm6367,780r-60,l6307,766r60,l6367,780xm6473,780r-60,l6413,766r60,l6473,780xm6578,780r-60,l6518,766r60,l6578,780xm6681,780r-60,l6621,766r60,l6681,780xm6787,780r-60,l6727,766r60,l6787,780xm6893,780r-60,l6833,766r60,l6893,780xm6998,780r-60,l6938,766r60,l6998,780xm7101,780r-60,l7041,766r60,l7101,780xm7207,780r-60,l7147,766r60,l7207,780xm7313,780r-60,l7253,766r60,l7313,780xm7418,780r-60,l7358,766r60,l7418,780xm7521,780r-60,l7461,766r60,l7521,780xm7627,780r-60,l7567,766r60,l7627,780xm7733,780r-60,l7673,766r60,l7733,780xm7838,780r-60,l7778,766r60,l7838,780xm7874,759r-14,l7860,699r14,l7874,759xm7874,653r-14,l7860,593r14,l7874,653xm7874,548r-14,l7860,488r14,l7874,548xm7874,442r-14,l7860,382r14,l7874,442xm7874,339r-14,l7860,279r14,l7874,339xm7874,233r-14,l7860,173r14,l7874,233xm7874,128r-14,l7860,68r14,l7874,128xm7874,22r-14,l7860,15r-39,l7821,r53,l7874,22xm7776,15r-60,l7716,r60,l7776,15xm7673,15r-60,l7613,r60,l7673,15xm7567,15r-60,l7507,r60,l7567,15xm7461,15r-60,l7401,r60,l7461,15xm7356,15r-60,l7296,r60,l7356,15xm7253,15r-60,l7193,r60,l7253,15xm7147,15r-60,l7087,r60,l7147,15xm7041,15r-60,l6981,r60,l7041,15xm6936,15r-60,l6876,r60,l6936,15xm6833,15r-60,l6773,r60,l6833,15xm6727,15r-60,l6667,r60,l6727,15xm6621,15r-60,l6561,r60,l6621,15xm6516,15r-60,l6456,r60,l6516,15xm6413,15r-60,l6353,r60,l6413,15xm6307,15r-60,l6247,r60,l6307,15xm6201,15r-60,l6141,r60,l6201,15xm6096,15r-60,l6036,r60,l6096,15xm5993,15r-60,l5933,r60,l5993,15xm5887,15r-60,l5827,r60,l5887,15xm5781,15r-60,l5721,r60,l5781,15xm5676,15r-60,l5616,r60,l5676,15xm5573,15r-60,l5513,r60,l5573,15xm5467,15r-60,l5407,r60,l5467,15xm5361,15r-60,l5301,r60,l5361,15xm5256,15r-60,l5196,r60,l5256,15xm5153,15r-60,l5093,r60,l5153,15xm5047,15r-60,l4987,r60,l5047,15xm4941,15r-60,l4881,r60,l4941,15xm4836,15r-60,l4776,r60,l4836,15xm4733,15r-60,l4673,r60,l4733,15xm4627,15r-60,l4567,r60,l4627,15xm4521,15r-60,l4461,r60,l4521,15xm4416,15r-60,l4356,r60,l4416,15xm4313,15r-60,l4253,r60,l4313,15xm4207,15r-60,l4147,r60,l4207,15xm4101,15r-60,l4041,r60,l4101,15xm3996,15r-60,l3936,r60,l3996,15xm3893,15r-60,l3833,r60,l3893,15xm3787,15r-60,l3727,r60,l3787,15xm3681,15r-60,l3621,r60,l3681,15xm3576,15r-60,l3516,r60,l3576,15xm3473,15r-60,l3413,r60,l3473,15xm3367,15r-60,l3307,r60,l3367,15xm3261,15r-60,l3201,r60,l3261,15xm3156,15r-60,l3096,r60,l3156,15xm3053,15r-60,l2993,r60,l3053,15xm2947,15r-60,l2887,r60,l2947,15xm2841,15r-60,l2781,r60,l2841,15xm2736,15r-60,l2676,r60,l2736,15xm2633,15r-60,l2573,r60,l2633,15xm2527,15r-60,l2467,r60,l2527,15xm2421,15r-60,l2361,r60,l2421,15xm2316,15r-60,l2256,r60,l2316,15xm2213,15r-60,l2153,r60,l2213,15xm2107,15r-60,l2047,r60,l2107,15xm2001,15r-60,l1941,r60,l2001,15xm1896,15r-60,l1836,r60,l1896,15xm1793,15r-60,l1733,r60,l1793,15xm1687,15r-60,l1627,r60,l1687,15xm1581,15r-60,l1521,r60,l1581,15xm1476,15r-60,l1416,r60,l1476,15xm1373,15r-60,l1313,r60,l1373,15xm1267,15r-60,l1207,r60,l1267,15xm1161,15r-60,l1101,r60,l1161,15xm1056,15r-60,l996,r60,l1056,15xm953,15r-60,l893,r60,l953,15xm847,15r-60,l787,r60,l847,15xm741,15r-60,l681,r60,l741,15xm636,15r-60,l576,r60,l636,15xm533,15r-60,l473,r60,l533,15xm427,15r-60,l367,r60,l427,15xm321,15r-60,l261,r60,l321,15xm216,15r-60,l156,r60,l216,15xm113,15r-60,l53,r60,l113,15xm14,68l,68,,8r14,l14,68xm14,173l,173,,113r14,l14,173xm14,279l,279,,219r14,l14,279xm14,384l,384,,324r14,l14,384xm14,488l,488,,428r14,l14,488xm14,593l,593,,533r14,l14,593xm14,699l,699,,639r14,l14,699xm67,780l,780,,744r14,l14,766r53,l67,780xe" fillcolor="black" stroked="f">
                  <v:path arrowok="t" o:connecttype="custom" o:connectlocs="321,1071;698,1085;907,1071;1161,1085;1433,1085;1687,1071;2061,1085;2273,1071;2527,1085;2798,1085;3053,1071;3427,1085;3638,1071;3893,1085;4161,1085;4418,1071;4793,1085;5001,1071;5258,1085;5527,1085;5781,1071;6158,1085;6367,1071;6621,1085;6893,1085;7147,1071;7521,1085;7733,1071;7860,958;7874,747;7860,373;7776,305;7401,320;7253,320;6876,305;6621,320;6413,305;6036,320;5887,320;5513,305;5256,320;5047,305;4673,320;4521,320;4147,305;3893,320;3681,305;3307,320;3156,320;2781,305;2527,320;2316,305;1941,320;1793,320;1416,305;1161,320;953,305;576,320;427,320;53,305;14,584;14,733;0,1085" o:connectangles="0,0,0,0,0,0,0,0,0,0,0,0,0,0,0,0,0,0,0,0,0,0,0,0,0,0,0,0,0,0,0,0,0,0,0,0,0,0,0,0,0,0,0,0,0,0,0,0,0,0,0,0,0,0,0,0,0,0,0,0,0,0,0"/>
                </v:shape>
                <v:shape id="Text Box 843" o:spid="_x0000_s1052" type="#_x0000_t202" style="position:absolute;left:2152;top:305;width:7875;height:7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545E7" w:rsidRDefault="00A545E7" w:rsidP="00A545E7">
                        <w:pPr>
                          <w:spacing w:before="86"/>
                          <w:ind w:left="158"/>
                        </w:pPr>
                        <w:r>
                          <w:t xml:space="preserve">$ kubectl create -f </w:t>
                        </w:r>
                        <w:proofErr w:type="spellStart"/>
                        <w:r>
                          <w:t>redis-cm.yaml</w:t>
                        </w:r>
                        <w:proofErr w:type="spellEnd"/>
                      </w:p>
                      <w:p w:rsidR="00A545E7" w:rsidRDefault="00A545E7" w:rsidP="00A545E7">
                        <w:pPr>
                          <w:ind w:left="158"/>
                        </w:pPr>
                        <w:r>
                          <w:t xml:space="preserve">$ kubectl create -f </w:t>
                        </w:r>
                        <w:proofErr w:type="spellStart"/>
                        <w:r>
                          <w:t>redis</w:t>
                        </w:r>
                        <w:proofErr w:type="spellEnd"/>
                        <w:r>
                          <w:t>-pod.yaml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30CB4FFA" wp14:editId="02C7E671">
                <wp:simplePos x="0" y="0"/>
                <wp:positionH relativeFrom="page">
                  <wp:posOffset>1380490</wp:posOffset>
                </wp:positionH>
                <wp:positionV relativeFrom="paragraph">
                  <wp:posOffset>920750</wp:posOffset>
                </wp:positionV>
                <wp:extent cx="5009515" cy="880110"/>
                <wp:effectExtent l="0" t="0" r="0" b="0"/>
                <wp:wrapTopAndBottom/>
                <wp:docPr id="919" name="Group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9515" cy="880110"/>
                          <a:chOff x="2174" y="1450"/>
                          <a:chExt cx="7889" cy="1386"/>
                        </a:xfrm>
                      </wpg:grpSpPr>
                      <pic:pic xmlns:pic="http://schemas.openxmlformats.org/drawingml/2006/picture">
                        <pic:nvPicPr>
                          <pic:cNvPr id="920" name="Picture 841"/>
                          <pic:cNvPicPr>
                            <a:picLocks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1464"/>
                            <a:ext cx="6623" cy="1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1" name="Freeform 840"/>
                        <wps:cNvSpPr>
                          <a:spLocks/>
                        </wps:cNvSpPr>
                        <wps:spPr bwMode="auto">
                          <a:xfrm>
                            <a:off x="2174" y="1449"/>
                            <a:ext cx="7889" cy="1386"/>
                          </a:xfrm>
                          <a:custGeom>
                            <a:avLst/>
                            <a:gdLst>
                              <a:gd name="T0" fmla="+- 0 10063 2174"/>
                              <a:gd name="T1" fmla="*/ T0 w 7889"/>
                              <a:gd name="T2" fmla="+- 0 1450 1450"/>
                              <a:gd name="T3" fmla="*/ 1450 h 1386"/>
                              <a:gd name="T4" fmla="+- 0 10049 2174"/>
                              <a:gd name="T5" fmla="*/ T4 w 7889"/>
                              <a:gd name="T6" fmla="+- 0 1450 1450"/>
                              <a:gd name="T7" fmla="*/ 1450 h 1386"/>
                              <a:gd name="T8" fmla="+- 0 10049 2174"/>
                              <a:gd name="T9" fmla="*/ T8 w 7889"/>
                              <a:gd name="T10" fmla="+- 0 1468 1450"/>
                              <a:gd name="T11" fmla="*/ 1468 h 1386"/>
                              <a:gd name="T12" fmla="+- 0 10049 2174"/>
                              <a:gd name="T13" fmla="*/ T12 w 7889"/>
                              <a:gd name="T14" fmla="+- 0 2818 1450"/>
                              <a:gd name="T15" fmla="*/ 2818 h 1386"/>
                              <a:gd name="T16" fmla="+- 0 2189 2174"/>
                              <a:gd name="T17" fmla="*/ T16 w 7889"/>
                              <a:gd name="T18" fmla="+- 0 2818 1450"/>
                              <a:gd name="T19" fmla="*/ 2818 h 1386"/>
                              <a:gd name="T20" fmla="+- 0 2189 2174"/>
                              <a:gd name="T21" fmla="*/ T20 w 7889"/>
                              <a:gd name="T22" fmla="+- 0 2818 1450"/>
                              <a:gd name="T23" fmla="*/ 2818 h 1386"/>
                              <a:gd name="T24" fmla="+- 0 2182 2174"/>
                              <a:gd name="T25" fmla="*/ T24 w 7889"/>
                              <a:gd name="T26" fmla="+- 0 2818 1450"/>
                              <a:gd name="T27" fmla="*/ 2818 h 1386"/>
                              <a:gd name="T28" fmla="+- 0 2182 2174"/>
                              <a:gd name="T29" fmla="*/ T28 w 7889"/>
                              <a:gd name="T30" fmla="+- 0 2818 1450"/>
                              <a:gd name="T31" fmla="*/ 2818 h 1386"/>
                              <a:gd name="T32" fmla="+- 0 2189 2174"/>
                              <a:gd name="T33" fmla="*/ T32 w 7889"/>
                              <a:gd name="T34" fmla="+- 0 2818 1450"/>
                              <a:gd name="T35" fmla="*/ 2818 h 1386"/>
                              <a:gd name="T36" fmla="+- 0 2189 2174"/>
                              <a:gd name="T37" fmla="*/ T36 w 7889"/>
                              <a:gd name="T38" fmla="+- 0 1468 1450"/>
                              <a:gd name="T39" fmla="*/ 1468 h 1386"/>
                              <a:gd name="T40" fmla="+- 0 10049 2174"/>
                              <a:gd name="T41" fmla="*/ T40 w 7889"/>
                              <a:gd name="T42" fmla="+- 0 1468 1450"/>
                              <a:gd name="T43" fmla="*/ 1468 h 1386"/>
                              <a:gd name="T44" fmla="+- 0 10049 2174"/>
                              <a:gd name="T45" fmla="*/ T44 w 7889"/>
                              <a:gd name="T46" fmla="+- 0 1450 1450"/>
                              <a:gd name="T47" fmla="*/ 1450 h 1386"/>
                              <a:gd name="T48" fmla="+- 0 2174 2174"/>
                              <a:gd name="T49" fmla="*/ T48 w 7889"/>
                              <a:gd name="T50" fmla="+- 0 1450 1450"/>
                              <a:gd name="T51" fmla="*/ 1450 h 1386"/>
                              <a:gd name="T52" fmla="+- 0 2174 2174"/>
                              <a:gd name="T53" fmla="*/ T52 w 7889"/>
                              <a:gd name="T54" fmla="+- 0 1468 1450"/>
                              <a:gd name="T55" fmla="*/ 1468 h 1386"/>
                              <a:gd name="T56" fmla="+- 0 2174 2174"/>
                              <a:gd name="T57" fmla="*/ T56 w 7889"/>
                              <a:gd name="T58" fmla="+- 0 2818 1450"/>
                              <a:gd name="T59" fmla="*/ 2818 h 1386"/>
                              <a:gd name="T60" fmla="+- 0 2174 2174"/>
                              <a:gd name="T61" fmla="*/ T60 w 7889"/>
                              <a:gd name="T62" fmla="+- 0 2828 1450"/>
                              <a:gd name="T63" fmla="*/ 2828 h 1386"/>
                              <a:gd name="T64" fmla="+- 0 2174 2174"/>
                              <a:gd name="T65" fmla="*/ T64 w 7889"/>
                              <a:gd name="T66" fmla="+- 0 2836 1450"/>
                              <a:gd name="T67" fmla="*/ 2836 h 1386"/>
                              <a:gd name="T68" fmla="+- 0 10063 2174"/>
                              <a:gd name="T69" fmla="*/ T68 w 7889"/>
                              <a:gd name="T70" fmla="+- 0 2836 1450"/>
                              <a:gd name="T71" fmla="*/ 2836 h 1386"/>
                              <a:gd name="T72" fmla="+- 0 10063 2174"/>
                              <a:gd name="T73" fmla="*/ T72 w 7889"/>
                              <a:gd name="T74" fmla="+- 0 2828 1450"/>
                              <a:gd name="T75" fmla="*/ 2828 h 1386"/>
                              <a:gd name="T76" fmla="+- 0 10063 2174"/>
                              <a:gd name="T77" fmla="*/ T76 w 7889"/>
                              <a:gd name="T78" fmla="+- 0 2818 1450"/>
                              <a:gd name="T79" fmla="*/ 2818 h 1386"/>
                              <a:gd name="T80" fmla="+- 0 10063 2174"/>
                              <a:gd name="T81" fmla="*/ T80 w 7889"/>
                              <a:gd name="T82" fmla="+- 0 1468 1450"/>
                              <a:gd name="T83" fmla="*/ 1468 h 1386"/>
                              <a:gd name="T84" fmla="+- 0 10063 2174"/>
                              <a:gd name="T85" fmla="*/ T84 w 7889"/>
                              <a:gd name="T86" fmla="+- 0 1450 1450"/>
                              <a:gd name="T87" fmla="*/ 1450 h 1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889" h="1386">
                                <a:moveTo>
                                  <a:pt x="7889" y="0"/>
                                </a:moveTo>
                                <a:lnTo>
                                  <a:pt x="7875" y="0"/>
                                </a:lnTo>
                                <a:lnTo>
                                  <a:pt x="7875" y="18"/>
                                </a:lnTo>
                                <a:lnTo>
                                  <a:pt x="7875" y="1368"/>
                                </a:lnTo>
                                <a:lnTo>
                                  <a:pt x="15" y="1368"/>
                                </a:lnTo>
                                <a:lnTo>
                                  <a:pt x="8" y="1368"/>
                                </a:lnTo>
                                <a:lnTo>
                                  <a:pt x="15" y="1368"/>
                                </a:lnTo>
                                <a:lnTo>
                                  <a:pt x="15" y="18"/>
                                </a:lnTo>
                                <a:lnTo>
                                  <a:pt x="7875" y="18"/>
                                </a:lnTo>
                                <a:lnTo>
                                  <a:pt x="78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1368"/>
                                </a:lnTo>
                                <a:lnTo>
                                  <a:pt x="0" y="1378"/>
                                </a:lnTo>
                                <a:lnTo>
                                  <a:pt x="0" y="1386"/>
                                </a:lnTo>
                                <a:lnTo>
                                  <a:pt x="7889" y="1386"/>
                                </a:lnTo>
                                <a:lnTo>
                                  <a:pt x="7889" y="1378"/>
                                </a:lnTo>
                                <a:lnTo>
                                  <a:pt x="7889" y="1368"/>
                                </a:lnTo>
                                <a:lnTo>
                                  <a:pt x="7889" y="18"/>
                                </a:lnTo>
                                <a:lnTo>
                                  <a:pt x="7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C66A3B" id="Group 839" o:spid="_x0000_s1026" style="position:absolute;margin-left:108.7pt;margin-top:72.5pt;width:394.45pt;height:69.3pt;z-index:-251638784;mso-wrap-distance-left:0;mso-wrap-distance-right:0;mso-position-horizontal-relative:page" coordorigin="2174,1450" coordsize="7889,138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">
                <v:shape id="Picture 841" o:spid="_x0000_s1027" type="#_x0000_t75" style="position:absolute;left:2188;top:1464;width:6623;height:13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">
                  <v:imagedata r:id="rId27" o:title=""/>
                  <v:path arrowok="t"/>
                  <o:lock v:ext="edit" aspectratio="f"/>
                </v:shape>
                <v:shape id="Freeform 840" o:spid="_x0000_s1028" style="position:absolute;left:2174;top:1449;width:7889;height:1386;visibility:visible;mso-wrap-style:square;v-text-anchor:top" coordsize="7889,13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" path="m7889,r-14,l7875,18r,1350l15,1368r-7,l15,1368,15,18r7860,l7875,,,,,18,,1368r,10l,1386r7889,l7889,1378r,-10l7889,18r,-18xe" fillcolor="black" stroked="f">
                  <v:path arrowok="t" o:connecttype="custom" o:connectlocs="7889,1450;7875,1450;7875,1468;7875,2818;15,2818;15,2818;8,2818;8,2818;15,2818;15,1468;7875,1468;7875,1450;0,1450;0,1468;0,2818;0,2828;0,2836;7889,2836;7889,2828;7889,2818;7889,1468;7889,1450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A545E7" w:rsidRDefault="00A545E7" w:rsidP="00A545E7">
      <w:pPr>
        <w:pStyle w:val="BodyText0"/>
        <w:spacing w:before="3"/>
      </w:pPr>
    </w:p>
    <w:p w:rsidR="00A545E7" w:rsidRDefault="00A545E7" w:rsidP="00A545E7">
      <w:pPr>
        <w:pStyle w:val="BodyText0"/>
        <w:spacing w:before="3"/>
      </w:pPr>
    </w:p>
    <w:p w:rsidR="00A545E7" w:rsidRDefault="00A545E7" w:rsidP="00A545E7">
      <w:pPr>
        <w:pStyle w:val="ListParagraph"/>
        <w:widowControl w:val="0"/>
        <w:numPr>
          <w:ilvl w:val="0"/>
          <w:numId w:val="36"/>
        </w:numPr>
        <w:tabs>
          <w:tab w:val="left" w:pos="1261"/>
        </w:tabs>
        <w:autoSpaceDE w:val="0"/>
        <w:autoSpaceDN w:val="0"/>
        <w:ind w:left="1259" w:right="833" w:hanging="360"/>
        <w:contextualSpacing w:val="0"/>
        <w:rPr>
          <w:sz w:val="24"/>
        </w:rPr>
      </w:pPr>
      <w:r>
        <w:rPr>
          <w:sz w:val="24"/>
        </w:rPr>
        <w:t xml:space="preserve">See that the config file </w:t>
      </w:r>
      <w:proofErr w:type="spellStart"/>
      <w:r>
        <w:rPr>
          <w:b/>
          <w:sz w:val="24"/>
        </w:rPr>
        <w:t>redis.conf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is present at </w:t>
      </w:r>
      <w:r>
        <w:rPr>
          <w:b/>
          <w:sz w:val="24"/>
        </w:rPr>
        <w:t>/</w:t>
      </w:r>
      <w:proofErr w:type="spellStart"/>
      <w:r>
        <w:rPr>
          <w:b/>
          <w:sz w:val="24"/>
        </w:rPr>
        <w:t>redis</w:t>
      </w:r>
      <w:proofErr w:type="spellEnd"/>
      <w:r>
        <w:rPr>
          <w:b/>
          <w:sz w:val="24"/>
        </w:rPr>
        <w:t xml:space="preserve">-master/ </w:t>
      </w:r>
      <w:r>
        <w:rPr>
          <w:sz w:val="24"/>
        </w:rPr>
        <w:t>and is having the contents specified in 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ConfigMap</w:t>
      </w:r>
      <w:proofErr w:type="spellEnd"/>
    </w:p>
    <w:p w:rsidR="00A545E7" w:rsidRDefault="00A545E7" w:rsidP="00A545E7">
      <w:pPr>
        <w:pStyle w:val="BodyText0"/>
        <w:spacing w:before="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49E02E81" wp14:editId="3864E036">
                <wp:simplePos x="0" y="0"/>
                <wp:positionH relativeFrom="page">
                  <wp:posOffset>1367155</wp:posOffset>
                </wp:positionH>
                <wp:positionV relativeFrom="paragraph">
                  <wp:posOffset>186055</wp:posOffset>
                </wp:positionV>
                <wp:extent cx="5029200" cy="304800"/>
                <wp:effectExtent l="12700" t="0" r="0" b="0"/>
                <wp:wrapTopAndBottom/>
                <wp:docPr id="916" name="Group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304800"/>
                          <a:chOff x="2153" y="293"/>
                          <a:chExt cx="7920" cy="480"/>
                        </a:xfrm>
                      </wpg:grpSpPr>
                      <wps:wsp>
                        <wps:cNvPr id="917" name="AutoShape 838"/>
                        <wps:cNvSpPr>
                          <a:spLocks/>
                        </wps:cNvSpPr>
                        <wps:spPr bwMode="auto">
                          <a:xfrm>
                            <a:off x="2152" y="293"/>
                            <a:ext cx="7920" cy="480"/>
                          </a:xfrm>
                          <a:custGeom>
                            <a:avLst/>
                            <a:gdLst>
                              <a:gd name="T0" fmla="+- 0 2474 2153"/>
                              <a:gd name="T1" fmla="*/ T0 w 7920"/>
                              <a:gd name="T2" fmla="+- 0 759 293"/>
                              <a:gd name="T3" fmla="*/ 759 h 480"/>
                              <a:gd name="T4" fmla="+- 0 2851 2153"/>
                              <a:gd name="T5" fmla="*/ T4 w 7920"/>
                              <a:gd name="T6" fmla="+- 0 773 293"/>
                              <a:gd name="T7" fmla="*/ 773 h 480"/>
                              <a:gd name="T8" fmla="+- 0 3060 2153"/>
                              <a:gd name="T9" fmla="*/ T8 w 7920"/>
                              <a:gd name="T10" fmla="+- 0 759 293"/>
                              <a:gd name="T11" fmla="*/ 759 h 480"/>
                              <a:gd name="T12" fmla="+- 0 3314 2153"/>
                              <a:gd name="T13" fmla="*/ T12 w 7920"/>
                              <a:gd name="T14" fmla="+- 0 773 293"/>
                              <a:gd name="T15" fmla="*/ 773 h 480"/>
                              <a:gd name="T16" fmla="+- 0 3586 2153"/>
                              <a:gd name="T17" fmla="*/ T16 w 7920"/>
                              <a:gd name="T18" fmla="+- 0 773 293"/>
                              <a:gd name="T19" fmla="*/ 773 h 480"/>
                              <a:gd name="T20" fmla="+- 0 3840 2153"/>
                              <a:gd name="T21" fmla="*/ T20 w 7920"/>
                              <a:gd name="T22" fmla="+- 0 759 293"/>
                              <a:gd name="T23" fmla="*/ 759 h 480"/>
                              <a:gd name="T24" fmla="+- 0 4214 2153"/>
                              <a:gd name="T25" fmla="*/ T24 w 7920"/>
                              <a:gd name="T26" fmla="+- 0 773 293"/>
                              <a:gd name="T27" fmla="*/ 773 h 480"/>
                              <a:gd name="T28" fmla="+- 0 4426 2153"/>
                              <a:gd name="T29" fmla="*/ T28 w 7920"/>
                              <a:gd name="T30" fmla="+- 0 759 293"/>
                              <a:gd name="T31" fmla="*/ 759 h 480"/>
                              <a:gd name="T32" fmla="+- 0 4680 2153"/>
                              <a:gd name="T33" fmla="*/ T32 w 7920"/>
                              <a:gd name="T34" fmla="+- 0 773 293"/>
                              <a:gd name="T35" fmla="*/ 773 h 480"/>
                              <a:gd name="T36" fmla="+- 0 4951 2153"/>
                              <a:gd name="T37" fmla="*/ T36 w 7920"/>
                              <a:gd name="T38" fmla="+- 0 773 293"/>
                              <a:gd name="T39" fmla="*/ 773 h 480"/>
                              <a:gd name="T40" fmla="+- 0 5206 2153"/>
                              <a:gd name="T41" fmla="*/ T40 w 7920"/>
                              <a:gd name="T42" fmla="+- 0 759 293"/>
                              <a:gd name="T43" fmla="*/ 759 h 480"/>
                              <a:gd name="T44" fmla="+- 0 5580 2153"/>
                              <a:gd name="T45" fmla="*/ T44 w 7920"/>
                              <a:gd name="T46" fmla="+- 0 773 293"/>
                              <a:gd name="T47" fmla="*/ 773 h 480"/>
                              <a:gd name="T48" fmla="+- 0 5791 2153"/>
                              <a:gd name="T49" fmla="*/ T48 w 7920"/>
                              <a:gd name="T50" fmla="+- 0 759 293"/>
                              <a:gd name="T51" fmla="*/ 759 h 480"/>
                              <a:gd name="T52" fmla="+- 0 6046 2153"/>
                              <a:gd name="T53" fmla="*/ T52 w 7920"/>
                              <a:gd name="T54" fmla="+- 0 773 293"/>
                              <a:gd name="T55" fmla="*/ 773 h 480"/>
                              <a:gd name="T56" fmla="+- 0 6314 2153"/>
                              <a:gd name="T57" fmla="*/ T56 w 7920"/>
                              <a:gd name="T58" fmla="+- 0 773 293"/>
                              <a:gd name="T59" fmla="*/ 773 h 480"/>
                              <a:gd name="T60" fmla="+- 0 6571 2153"/>
                              <a:gd name="T61" fmla="*/ T60 w 7920"/>
                              <a:gd name="T62" fmla="+- 0 759 293"/>
                              <a:gd name="T63" fmla="*/ 759 h 480"/>
                              <a:gd name="T64" fmla="+- 0 6946 2153"/>
                              <a:gd name="T65" fmla="*/ T64 w 7920"/>
                              <a:gd name="T66" fmla="+- 0 773 293"/>
                              <a:gd name="T67" fmla="*/ 773 h 480"/>
                              <a:gd name="T68" fmla="+- 0 7154 2153"/>
                              <a:gd name="T69" fmla="*/ T68 w 7920"/>
                              <a:gd name="T70" fmla="+- 0 759 293"/>
                              <a:gd name="T71" fmla="*/ 759 h 480"/>
                              <a:gd name="T72" fmla="+- 0 7411 2153"/>
                              <a:gd name="T73" fmla="*/ T72 w 7920"/>
                              <a:gd name="T74" fmla="+- 0 773 293"/>
                              <a:gd name="T75" fmla="*/ 773 h 480"/>
                              <a:gd name="T76" fmla="+- 0 7680 2153"/>
                              <a:gd name="T77" fmla="*/ T76 w 7920"/>
                              <a:gd name="T78" fmla="+- 0 773 293"/>
                              <a:gd name="T79" fmla="*/ 773 h 480"/>
                              <a:gd name="T80" fmla="+- 0 7934 2153"/>
                              <a:gd name="T81" fmla="*/ T80 w 7920"/>
                              <a:gd name="T82" fmla="+- 0 759 293"/>
                              <a:gd name="T83" fmla="*/ 759 h 480"/>
                              <a:gd name="T84" fmla="+- 0 8309 2153"/>
                              <a:gd name="T85" fmla="*/ T84 w 7920"/>
                              <a:gd name="T86" fmla="+- 0 773 293"/>
                              <a:gd name="T87" fmla="*/ 773 h 480"/>
                              <a:gd name="T88" fmla="+- 0 8520 2153"/>
                              <a:gd name="T89" fmla="*/ T88 w 7920"/>
                              <a:gd name="T90" fmla="+- 0 759 293"/>
                              <a:gd name="T91" fmla="*/ 759 h 480"/>
                              <a:gd name="T92" fmla="+- 0 8774 2153"/>
                              <a:gd name="T93" fmla="*/ T92 w 7920"/>
                              <a:gd name="T94" fmla="+- 0 773 293"/>
                              <a:gd name="T95" fmla="*/ 773 h 480"/>
                              <a:gd name="T96" fmla="+- 0 9046 2153"/>
                              <a:gd name="T97" fmla="*/ T96 w 7920"/>
                              <a:gd name="T98" fmla="+- 0 773 293"/>
                              <a:gd name="T99" fmla="*/ 773 h 480"/>
                              <a:gd name="T100" fmla="+- 0 9300 2153"/>
                              <a:gd name="T101" fmla="*/ T100 w 7920"/>
                              <a:gd name="T102" fmla="+- 0 759 293"/>
                              <a:gd name="T103" fmla="*/ 759 h 480"/>
                              <a:gd name="T104" fmla="+- 0 9674 2153"/>
                              <a:gd name="T105" fmla="*/ T104 w 7920"/>
                              <a:gd name="T106" fmla="+- 0 773 293"/>
                              <a:gd name="T107" fmla="*/ 773 h 480"/>
                              <a:gd name="T108" fmla="+- 0 9886 2153"/>
                              <a:gd name="T109" fmla="*/ T108 w 7920"/>
                              <a:gd name="T110" fmla="+- 0 759 293"/>
                              <a:gd name="T111" fmla="*/ 759 h 480"/>
                              <a:gd name="T112" fmla="+- 0 10073 2153"/>
                              <a:gd name="T113" fmla="*/ T112 w 7920"/>
                              <a:gd name="T114" fmla="+- 0 773 293"/>
                              <a:gd name="T115" fmla="*/ 773 h 480"/>
                              <a:gd name="T116" fmla="+- 0 10058 2153"/>
                              <a:gd name="T117" fmla="*/ T116 w 7920"/>
                              <a:gd name="T118" fmla="+- 0 423 293"/>
                              <a:gd name="T119" fmla="*/ 423 h 480"/>
                              <a:gd name="T120" fmla="+- 0 9931 2153"/>
                              <a:gd name="T121" fmla="*/ T120 w 7920"/>
                              <a:gd name="T122" fmla="+- 0 310 293"/>
                              <a:gd name="T123" fmla="*/ 310 h 480"/>
                              <a:gd name="T124" fmla="+- 0 9720 2153"/>
                              <a:gd name="T125" fmla="*/ T124 w 7920"/>
                              <a:gd name="T126" fmla="+- 0 293 293"/>
                              <a:gd name="T127" fmla="*/ 293 h 480"/>
                              <a:gd name="T128" fmla="+- 0 9346 2153"/>
                              <a:gd name="T129" fmla="*/ T128 w 7920"/>
                              <a:gd name="T130" fmla="+- 0 310 293"/>
                              <a:gd name="T131" fmla="*/ 310 h 480"/>
                              <a:gd name="T132" fmla="+- 0 9194 2153"/>
                              <a:gd name="T133" fmla="*/ T132 w 7920"/>
                              <a:gd name="T134" fmla="+- 0 310 293"/>
                              <a:gd name="T135" fmla="*/ 310 h 480"/>
                              <a:gd name="T136" fmla="+- 0 8820 2153"/>
                              <a:gd name="T137" fmla="*/ T136 w 7920"/>
                              <a:gd name="T138" fmla="+- 0 293 293"/>
                              <a:gd name="T139" fmla="*/ 293 h 480"/>
                              <a:gd name="T140" fmla="+- 0 8566 2153"/>
                              <a:gd name="T141" fmla="*/ T140 w 7920"/>
                              <a:gd name="T142" fmla="+- 0 310 293"/>
                              <a:gd name="T143" fmla="*/ 310 h 480"/>
                              <a:gd name="T144" fmla="+- 0 8354 2153"/>
                              <a:gd name="T145" fmla="*/ T144 w 7920"/>
                              <a:gd name="T146" fmla="+- 0 293 293"/>
                              <a:gd name="T147" fmla="*/ 293 h 480"/>
                              <a:gd name="T148" fmla="+- 0 7980 2153"/>
                              <a:gd name="T149" fmla="*/ T148 w 7920"/>
                              <a:gd name="T150" fmla="+- 0 310 293"/>
                              <a:gd name="T151" fmla="*/ 310 h 480"/>
                              <a:gd name="T152" fmla="+- 0 7831 2153"/>
                              <a:gd name="T153" fmla="*/ T152 w 7920"/>
                              <a:gd name="T154" fmla="+- 0 310 293"/>
                              <a:gd name="T155" fmla="*/ 310 h 480"/>
                              <a:gd name="T156" fmla="+- 0 7454 2153"/>
                              <a:gd name="T157" fmla="*/ T156 w 7920"/>
                              <a:gd name="T158" fmla="+- 0 293 293"/>
                              <a:gd name="T159" fmla="*/ 293 h 480"/>
                              <a:gd name="T160" fmla="+- 0 7200 2153"/>
                              <a:gd name="T161" fmla="*/ T160 w 7920"/>
                              <a:gd name="T162" fmla="+- 0 310 293"/>
                              <a:gd name="T163" fmla="*/ 310 h 480"/>
                              <a:gd name="T164" fmla="+- 0 6991 2153"/>
                              <a:gd name="T165" fmla="*/ T164 w 7920"/>
                              <a:gd name="T166" fmla="+- 0 293 293"/>
                              <a:gd name="T167" fmla="*/ 293 h 480"/>
                              <a:gd name="T168" fmla="+- 0 6614 2153"/>
                              <a:gd name="T169" fmla="*/ T168 w 7920"/>
                              <a:gd name="T170" fmla="+- 0 310 293"/>
                              <a:gd name="T171" fmla="*/ 310 h 480"/>
                              <a:gd name="T172" fmla="+- 0 6466 2153"/>
                              <a:gd name="T173" fmla="*/ T172 w 7920"/>
                              <a:gd name="T174" fmla="+- 0 310 293"/>
                              <a:gd name="T175" fmla="*/ 310 h 480"/>
                              <a:gd name="T176" fmla="+- 0 6091 2153"/>
                              <a:gd name="T177" fmla="*/ T176 w 7920"/>
                              <a:gd name="T178" fmla="+- 0 293 293"/>
                              <a:gd name="T179" fmla="*/ 293 h 480"/>
                              <a:gd name="T180" fmla="+- 0 5834 2153"/>
                              <a:gd name="T181" fmla="*/ T180 w 7920"/>
                              <a:gd name="T182" fmla="+- 0 310 293"/>
                              <a:gd name="T183" fmla="*/ 310 h 480"/>
                              <a:gd name="T184" fmla="+- 0 5626 2153"/>
                              <a:gd name="T185" fmla="*/ T184 w 7920"/>
                              <a:gd name="T186" fmla="+- 0 293 293"/>
                              <a:gd name="T187" fmla="*/ 293 h 480"/>
                              <a:gd name="T188" fmla="+- 0 5251 2153"/>
                              <a:gd name="T189" fmla="*/ T188 w 7920"/>
                              <a:gd name="T190" fmla="+- 0 310 293"/>
                              <a:gd name="T191" fmla="*/ 310 h 480"/>
                              <a:gd name="T192" fmla="+- 0 5100 2153"/>
                              <a:gd name="T193" fmla="*/ T192 w 7920"/>
                              <a:gd name="T194" fmla="+- 0 310 293"/>
                              <a:gd name="T195" fmla="*/ 310 h 480"/>
                              <a:gd name="T196" fmla="+- 0 4726 2153"/>
                              <a:gd name="T197" fmla="*/ T196 w 7920"/>
                              <a:gd name="T198" fmla="+- 0 293 293"/>
                              <a:gd name="T199" fmla="*/ 293 h 480"/>
                              <a:gd name="T200" fmla="+- 0 4471 2153"/>
                              <a:gd name="T201" fmla="*/ T200 w 7920"/>
                              <a:gd name="T202" fmla="+- 0 310 293"/>
                              <a:gd name="T203" fmla="*/ 310 h 480"/>
                              <a:gd name="T204" fmla="+- 0 4260 2153"/>
                              <a:gd name="T205" fmla="*/ T204 w 7920"/>
                              <a:gd name="T206" fmla="+- 0 293 293"/>
                              <a:gd name="T207" fmla="*/ 293 h 480"/>
                              <a:gd name="T208" fmla="+- 0 3886 2153"/>
                              <a:gd name="T209" fmla="*/ T208 w 7920"/>
                              <a:gd name="T210" fmla="+- 0 310 293"/>
                              <a:gd name="T211" fmla="*/ 310 h 480"/>
                              <a:gd name="T212" fmla="+- 0 3734 2153"/>
                              <a:gd name="T213" fmla="*/ T212 w 7920"/>
                              <a:gd name="T214" fmla="+- 0 310 293"/>
                              <a:gd name="T215" fmla="*/ 310 h 480"/>
                              <a:gd name="T216" fmla="+- 0 3360 2153"/>
                              <a:gd name="T217" fmla="*/ T216 w 7920"/>
                              <a:gd name="T218" fmla="+- 0 293 293"/>
                              <a:gd name="T219" fmla="*/ 293 h 480"/>
                              <a:gd name="T220" fmla="+- 0 3106 2153"/>
                              <a:gd name="T221" fmla="*/ T220 w 7920"/>
                              <a:gd name="T222" fmla="+- 0 310 293"/>
                              <a:gd name="T223" fmla="*/ 310 h 480"/>
                              <a:gd name="T224" fmla="+- 0 2894 2153"/>
                              <a:gd name="T225" fmla="*/ T224 w 7920"/>
                              <a:gd name="T226" fmla="+- 0 293 293"/>
                              <a:gd name="T227" fmla="*/ 293 h 480"/>
                              <a:gd name="T228" fmla="+- 0 2520 2153"/>
                              <a:gd name="T229" fmla="*/ T228 w 7920"/>
                              <a:gd name="T230" fmla="+- 0 310 293"/>
                              <a:gd name="T231" fmla="*/ 310 h 480"/>
                              <a:gd name="T232" fmla="+- 0 2371 2153"/>
                              <a:gd name="T233" fmla="*/ T232 w 7920"/>
                              <a:gd name="T234" fmla="+- 0 310 293"/>
                              <a:gd name="T235" fmla="*/ 310 h 480"/>
                              <a:gd name="T236" fmla="+- 0 2167 2153"/>
                              <a:gd name="T237" fmla="*/ T236 w 7920"/>
                              <a:gd name="T238" fmla="+- 0 310 293"/>
                              <a:gd name="T239" fmla="*/ 310 h 480"/>
                              <a:gd name="T240" fmla="+- 0 2167 2153"/>
                              <a:gd name="T241" fmla="*/ T240 w 7920"/>
                              <a:gd name="T242" fmla="+- 0 511 293"/>
                              <a:gd name="T243" fmla="*/ 511 h 480"/>
                              <a:gd name="T244" fmla="+- 0 2220 2153"/>
                              <a:gd name="T245" fmla="*/ T244 w 7920"/>
                              <a:gd name="T246" fmla="+- 0 773 293"/>
                              <a:gd name="T247" fmla="*/ 773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920" h="480">
                                <a:moveTo>
                                  <a:pt x="173" y="480"/>
                                </a:moveTo>
                                <a:lnTo>
                                  <a:pt x="113" y="480"/>
                                </a:lnTo>
                                <a:lnTo>
                                  <a:pt x="113" y="466"/>
                                </a:lnTo>
                                <a:lnTo>
                                  <a:pt x="173" y="466"/>
                                </a:lnTo>
                                <a:lnTo>
                                  <a:pt x="173" y="480"/>
                                </a:lnTo>
                                <a:close/>
                                <a:moveTo>
                                  <a:pt x="276" y="480"/>
                                </a:moveTo>
                                <a:lnTo>
                                  <a:pt x="216" y="480"/>
                                </a:lnTo>
                                <a:lnTo>
                                  <a:pt x="216" y="466"/>
                                </a:lnTo>
                                <a:lnTo>
                                  <a:pt x="276" y="466"/>
                                </a:lnTo>
                                <a:lnTo>
                                  <a:pt x="276" y="480"/>
                                </a:lnTo>
                                <a:close/>
                                <a:moveTo>
                                  <a:pt x="381" y="480"/>
                                </a:moveTo>
                                <a:lnTo>
                                  <a:pt x="321" y="480"/>
                                </a:lnTo>
                                <a:lnTo>
                                  <a:pt x="321" y="466"/>
                                </a:lnTo>
                                <a:lnTo>
                                  <a:pt x="381" y="466"/>
                                </a:lnTo>
                                <a:lnTo>
                                  <a:pt x="381" y="480"/>
                                </a:lnTo>
                                <a:close/>
                                <a:moveTo>
                                  <a:pt x="487" y="480"/>
                                </a:moveTo>
                                <a:lnTo>
                                  <a:pt x="427" y="480"/>
                                </a:lnTo>
                                <a:lnTo>
                                  <a:pt x="427" y="466"/>
                                </a:lnTo>
                                <a:lnTo>
                                  <a:pt x="487" y="466"/>
                                </a:lnTo>
                                <a:lnTo>
                                  <a:pt x="487" y="480"/>
                                </a:lnTo>
                                <a:close/>
                                <a:moveTo>
                                  <a:pt x="593" y="480"/>
                                </a:moveTo>
                                <a:lnTo>
                                  <a:pt x="533" y="480"/>
                                </a:lnTo>
                                <a:lnTo>
                                  <a:pt x="533" y="466"/>
                                </a:lnTo>
                                <a:lnTo>
                                  <a:pt x="593" y="466"/>
                                </a:lnTo>
                                <a:lnTo>
                                  <a:pt x="593" y="480"/>
                                </a:lnTo>
                                <a:close/>
                                <a:moveTo>
                                  <a:pt x="698" y="480"/>
                                </a:moveTo>
                                <a:lnTo>
                                  <a:pt x="638" y="480"/>
                                </a:lnTo>
                                <a:lnTo>
                                  <a:pt x="638" y="466"/>
                                </a:lnTo>
                                <a:lnTo>
                                  <a:pt x="698" y="466"/>
                                </a:lnTo>
                                <a:lnTo>
                                  <a:pt x="698" y="480"/>
                                </a:lnTo>
                                <a:close/>
                                <a:moveTo>
                                  <a:pt x="801" y="480"/>
                                </a:moveTo>
                                <a:lnTo>
                                  <a:pt x="741" y="480"/>
                                </a:lnTo>
                                <a:lnTo>
                                  <a:pt x="741" y="466"/>
                                </a:lnTo>
                                <a:lnTo>
                                  <a:pt x="801" y="466"/>
                                </a:lnTo>
                                <a:lnTo>
                                  <a:pt x="801" y="480"/>
                                </a:lnTo>
                                <a:close/>
                                <a:moveTo>
                                  <a:pt x="907" y="480"/>
                                </a:moveTo>
                                <a:lnTo>
                                  <a:pt x="847" y="480"/>
                                </a:lnTo>
                                <a:lnTo>
                                  <a:pt x="847" y="466"/>
                                </a:lnTo>
                                <a:lnTo>
                                  <a:pt x="907" y="466"/>
                                </a:lnTo>
                                <a:lnTo>
                                  <a:pt x="907" y="480"/>
                                </a:lnTo>
                                <a:close/>
                                <a:moveTo>
                                  <a:pt x="1013" y="480"/>
                                </a:moveTo>
                                <a:lnTo>
                                  <a:pt x="953" y="480"/>
                                </a:lnTo>
                                <a:lnTo>
                                  <a:pt x="953" y="466"/>
                                </a:lnTo>
                                <a:lnTo>
                                  <a:pt x="1013" y="466"/>
                                </a:lnTo>
                                <a:lnTo>
                                  <a:pt x="1013" y="480"/>
                                </a:lnTo>
                                <a:close/>
                                <a:moveTo>
                                  <a:pt x="1118" y="480"/>
                                </a:moveTo>
                                <a:lnTo>
                                  <a:pt x="1058" y="480"/>
                                </a:lnTo>
                                <a:lnTo>
                                  <a:pt x="1058" y="466"/>
                                </a:lnTo>
                                <a:lnTo>
                                  <a:pt x="1118" y="466"/>
                                </a:lnTo>
                                <a:lnTo>
                                  <a:pt x="1118" y="480"/>
                                </a:lnTo>
                                <a:close/>
                                <a:moveTo>
                                  <a:pt x="1221" y="480"/>
                                </a:moveTo>
                                <a:lnTo>
                                  <a:pt x="1161" y="480"/>
                                </a:lnTo>
                                <a:lnTo>
                                  <a:pt x="1161" y="466"/>
                                </a:lnTo>
                                <a:lnTo>
                                  <a:pt x="1221" y="466"/>
                                </a:lnTo>
                                <a:lnTo>
                                  <a:pt x="1221" y="480"/>
                                </a:lnTo>
                                <a:close/>
                                <a:moveTo>
                                  <a:pt x="1327" y="480"/>
                                </a:moveTo>
                                <a:lnTo>
                                  <a:pt x="1267" y="480"/>
                                </a:lnTo>
                                <a:lnTo>
                                  <a:pt x="1267" y="466"/>
                                </a:lnTo>
                                <a:lnTo>
                                  <a:pt x="1327" y="466"/>
                                </a:lnTo>
                                <a:lnTo>
                                  <a:pt x="1327" y="480"/>
                                </a:lnTo>
                                <a:close/>
                                <a:moveTo>
                                  <a:pt x="1433" y="480"/>
                                </a:moveTo>
                                <a:lnTo>
                                  <a:pt x="1373" y="480"/>
                                </a:lnTo>
                                <a:lnTo>
                                  <a:pt x="1373" y="466"/>
                                </a:lnTo>
                                <a:lnTo>
                                  <a:pt x="1433" y="466"/>
                                </a:lnTo>
                                <a:lnTo>
                                  <a:pt x="1433" y="480"/>
                                </a:lnTo>
                                <a:close/>
                                <a:moveTo>
                                  <a:pt x="1538" y="480"/>
                                </a:moveTo>
                                <a:lnTo>
                                  <a:pt x="1478" y="480"/>
                                </a:lnTo>
                                <a:lnTo>
                                  <a:pt x="1478" y="466"/>
                                </a:lnTo>
                                <a:lnTo>
                                  <a:pt x="1538" y="466"/>
                                </a:lnTo>
                                <a:lnTo>
                                  <a:pt x="1538" y="480"/>
                                </a:lnTo>
                                <a:close/>
                                <a:moveTo>
                                  <a:pt x="1641" y="480"/>
                                </a:moveTo>
                                <a:lnTo>
                                  <a:pt x="1581" y="480"/>
                                </a:lnTo>
                                <a:lnTo>
                                  <a:pt x="1581" y="466"/>
                                </a:lnTo>
                                <a:lnTo>
                                  <a:pt x="1641" y="466"/>
                                </a:lnTo>
                                <a:lnTo>
                                  <a:pt x="1641" y="480"/>
                                </a:lnTo>
                                <a:close/>
                                <a:moveTo>
                                  <a:pt x="1747" y="480"/>
                                </a:moveTo>
                                <a:lnTo>
                                  <a:pt x="1687" y="480"/>
                                </a:lnTo>
                                <a:lnTo>
                                  <a:pt x="1687" y="466"/>
                                </a:lnTo>
                                <a:lnTo>
                                  <a:pt x="1747" y="466"/>
                                </a:lnTo>
                                <a:lnTo>
                                  <a:pt x="1747" y="480"/>
                                </a:lnTo>
                                <a:close/>
                                <a:moveTo>
                                  <a:pt x="1853" y="480"/>
                                </a:moveTo>
                                <a:lnTo>
                                  <a:pt x="1793" y="480"/>
                                </a:lnTo>
                                <a:lnTo>
                                  <a:pt x="1793" y="466"/>
                                </a:lnTo>
                                <a:lnTo>
                                  <a:pt x="1853" y="466"/>
                                </a:lnTo>
                                <a:lnTo>
                                  <a:pt x="1853" y="480"/>
                                </a:lnTo>
                                <a:close/>
                                <a:moveTo>
                                  <a:pt x="1956" y="480"/>
                                </a:moveTo>
                                <a:lnTo>
                                  <a:pt x="1896" y="480"/>
                                </a:lnTo>
                                <a:lnTo>
                                  <a:pt x="1896" y="466"/>
                                </a:lnTo>
                                <a:lnTo>
                                  <a:pt x="1956" y="466"/>
                                </a:lnTo>
                                <a:lnTo>
                                  <a:pt x="1956" y="480"/>
                                </a:lnTo>
                                <a:close/>
                                <a:moveTo>
                                  <a:pt x="2061" y="480"/>
                                </a:moveTo>
                                <a:lnTo>
                                  <a:pt x="2001" y="480"/>
                                </a:lnTo>
                                <a:lnTo>
                                  <a:pt x="2001" y="466"/>
                                </a:lnTo>
                                <a:lnTo>
                                  <a:pt x="2061" y="466"/>
                                </a:lnTo>
                                <a:lnTo>
                                  <a:pt x="2061" y="480"/>
                                </a:lnTo>
                                <a:close/>
                                <a:moveTo>
                                  <a:pt x="2167" y="480"/>
                                </a:moveTo>
                                <a:lnTo>
                                  <a:pt x="2107" y="480"/>
                                </a:lnTo>
                                <a:lnTo>
                                  <a:pt x="2107" y="466"/>
                                </a:lnTo>
                                <a:lnTo>
                                  <a:pt x="2167" y="466"/>
                                </a:lnTo>
                                <a:lnTo>
                                  <a:pt x="2167" y="480"/>
                                </a:lnTo>
                                <a:close/>
                                <a:moveTo>
                                  <a:pt x="2273" y="480"/>
                                </a:moveTo>
                                <a:lnTo>
                                  <a:pt x="2213" y="480"/>
                                </a:lnTo>
                                <a:lnTo>
                                  <a:pt x="2213" y="466"/>
                                </a:lnTo>
                                <a:lnTo>
                                  <a:pt x="2273" y="466"/>
                                </a:lnTo>
                                <a:lnTo>
                                  <a:pt x="2273" y="480"/>
                                </a:lnTo>
                                <a:close/>
                                <a:moveTo>
                                  <a:pt x="2378" y="480"/>
                                </a:moveTo>
                                <a:lnTo>
                                  <a:pt x="2318" y="480"/>
                                </a:lnTo>
                                <a:lnTo>
                                  <a:pt x="2318" y="466"/>
                                </a:lnTo>
                                <a:lnTo>
                                  <a:pt x="2378" y="466"/>
                                </a:lnTo>
                                <a:lnTo>
                                  <a:pt x="2378" y="480"/>
                                </a:lnTo>
                                <a:close/>
                                <a:moveTo>
                                  <a:pt x="2481" y="480"/>
                                </a:moveTo>
                                <a:lnTo>
                                  <a:pt x="2421" y="480"/>
                                </a:lnTo>
                                <a:lnTo>
                                  <a:pt x="2421" y="466"/>
                                </a:lnTo>
                                <a:lnTo>
                                  <a:pt x="2481" y="466"/>
                                </a:lnTo>
                                <a:lnTo>
                                  <a:pt x="2481" y="480"/>
                                </a:lnTo>
                                <a:close/>
                                <a:moveTo>
                                  <a:pt x="2587" y="480"/>
                                </a:moveTo>
                                <a:lnTo>
                                  <a:pt x="2527" y="480"/>
                                </a:lnTo>
                                <a:lnTo>
                                  <a:pt x="2527" y="466"/>
                                </a:lnTo>
                                <a:lnTo>
                                  <a:pt x="2587" y="466"/>
                                </a:lnTo>
                                <a:lnTo>
                                  <a:pt x="2587" y="480"/>
                                </a:lnTo>
                                <a:close/>
                                <a:moveTo>
                                  <a:pt x="2693" y="480"/>
                                </a:moveTo>
                                <a:lnTo>
                                  <a:pt x="2633" y="480"/>
                                </a:lnTo>
                                <a:lnTo>
                                  <a:pt x="2633" y="466"/>
                                </a:lnTo>
                                <a:lnTo>
                                  <a:pt x="2693" y="466"/>
                                </a:lnTo>
                                <a:lnTo>
                                  <a:pt x="2693" y="480"/>
                                </a:lnTo>
                                <a:close/>
                                <a:moveTo>
                                  <a:pt x="2798" y="480"/>
                                </a:moveTo>
                                <a:lnTo>
                                  <a:pt x="2738" y="480"/>
                                </a:lnTo>
                                <a:lnTo>
                                  <a:pt x="2738" y="466"/>
                                </a:lnTo>
                                <a:lnTo>
                                  <a:pt x="2798" y="466"/>
                                </a:lnTo>
                                <a:lnTo>
                                  <a:pt x="2798" y="480"/>
                                </a:lnTo>
                                <a:close/>
                                <a:moveTo>
                                  <a:pt x="2901" y="480"/>
                                </a:moveTo>
                                <a:lnTo>
                                  <a:pt x="2841" y="480"/>
                                </a:lnTo>
                                <a:lnTo>
                                  <a:pt x="2841" y="466"/>
                                </a:lnTo>
                                <a:lnTo>
                                  <a:pt x="2901" y="466"/>
                                </a:lnTo>
                                <a:lnTo>
                                  <a:pt x="2901" y="480"/>
                                </a:lnTo>
                                <a:close/>
                                <a:moveTo>
                                  <a:pt x="3007" y="480"/>
                                </a:moveTo>
                                <a:lnTo>
                                  <a:pt x="2947" y="480"/>
                                </a:lnTo>
                                <a:lnTo>
                                  <a:pt x="2947" y="466"/>
                                </a:lnTo>
                                <a:lnTo>
                                  <a:pt x="3007" y="466"/>
                                </a:lnTo>
                                <a:lnTo>
                                  <a:pt x="3007" y="480"/>
                                </a:lnTo>
                                <a:close/>
                                <a:moveTo>
                                  <a:pt x="3113" y="480"/>
                                </a:moveTo>
                                <a:lnTo>
                                  <a:pt x="3053" y="480"/>
                                </a:lnTo>
                                <a:lnTo>
                                  <a:pt x="3053" y="466"/>
                                </a:lnTo>
                                <a:lnTo>
                                  <a:pt x="3113" y="466"/>
                                </a:lnTo>
                                <a:lnTo>
                                  <a:pt x="3113" y="480"/>
                                </a:lnTo>
                                <a:close/>
                                <a:moveTo>
                                  <a:pt x="3218" y="480"/>
                                </a:moveTo>
                                <a:lnTo>
                                  <a:pt x="3158" y="480"/>
                                </a:lnTo>
                                <a:lnTo>
                                  <a:pt x="3158" y="466"/>
                                </a:lnTo>
                                <a:lnTo>
                                  <a:pt x="3218" y="466"/>
                                </a:lnTo>
                                <a:lnTo>
                                  <a:pt x="3218" y="480"/>
                                </a:lnTo>
                                <a:close/>
                                <a:moveTo>
                                  <a:pt x="3321" y="480"/>
                                </a:moveTo>
                                <a:lnTo>
                                  <a:pt x="3261" y="480"/>
                                </a:lnTo>
                                <a:lnTo>
                                  <a:pt x="3261" y="466"/>
                                </a:lnTo>
                                <a:lnTo>
                                  <a:pt x="3321" y="466"/>
                                </a:lnTo>
                                <a:lnTo>
                                  <a:pt x="3321" y="480"/>
                                </a:lnTo>
                                <a:close/>
                                <a:moveTo>
                                  <a:pt x="3427" y="480"/>
                                </a:moveTo>
                                <a:lnTo>
                                  <a:pt x="3367" y="480"/>
                                </a:lnTo>
                                <a:lnTo>
                                  <a:pt x="3367" y="466"/>
                                </a:lnTo>
                                <a:lnTo>
                                  <a:pt x="3427" y="466"/>
                                </a:lnTo>
                                <a:lnTo>
                                  <a:pt x="3427" y="480"/>
                                </a:lnTo>
                                <a:close/>
                                <a:moveTo>
                                  <a:pt x="3533" y="480"/>
                                </a:moveTo>
                                <a:lnTo>
                                  <a:pt x="3473" y="480"/>
                                </a:lnTo>
                                <a:lnTo>
                                  <a:pt x="3473" y="466"/>
                                </a:lnTo>
                                <a:lnTo>
                                  <a:pt x="3533" y="466"/>
                                </a:lnTo>
                                <a:lnTo>
                                  <a:pt x="3533" y="480"/>
                                </a:lnTo>
                                <a:close/>
                                <a:moveTo>
                                  <a:pt x="3638" y="480"/>
                                </a:moveTo>
                                <a:lnTo>
                                  <a:pt x="3578" y="480"/>
                                </a:lnTo>
                                <a:lnTo>
                                  <a:pt x="3578" y="466"/>
                                </a:lnTo>
                                <a:lnTo>
                                  <a:pt x="3638" y="466"/>
                                </a:lnTo>
                                <a:lnTo>
                                  <a:pt x="3638" y="480"/>
                                </a:lnTo>
                                <a:close/>
                                <a:moveTo>
                                  <a:pt x="3741" y="480"/>
                                </a:moveTo>
                                <a:lnTo>
                                  <a:pt x="3681" y="480"/>
                                </a:lnTo>
                                <a:lnTo>
                                  <a:pt x="3681" y="466"/>
                                </a:lnTo>
                                <a:lnTo>
                                  <a:pt x="3741" y="466"/>
                                </a:lnTo>
                                <a:lnTo>
                                  <a:pt x="3741" y="480"/>
                                </a:lnTo>
                                <a:close/>
                                <a:moveTo>
                                  <a:pt x="3847" y="480"/>
                                </a:moveTo>
                                <a:lnTo>
                                  <a:pt x="3787" y="480"/>
                                </a:lnTo>
                                <a:lnTo>
                                  <a:pt x="3787" y="466"/>
                                </a:lnTo>
                                <a:lnTo>
                                  <a:pt x="3847" y="466"/>
                                </a:lnTo>
                                <a:lnTo>
                                  <a:pt x="3847" y="480"/>
                                </a:lnTo>
                                <a:close/>
                                <a:moveTo>
                                  <a:pt x="3953" y="480"/>
                                </a:moveTo>
                                <a:lnTo>
                                  <a:pt x="3893" y="480"/>
                                </a:lnTo>
                                <a:lnTo>
                                  <a:pt x="3893" y="466"/>
                                </a:lnTo>
                                <a:lnTo>
                                  <a:pt x="3953" y="466"/>
                                </a:lnTo>
                                <a:lnTo>
                                  <a:pt x="3953" y="480"/>
                                </a:lnTo>
                                <a:close/>
                                <a:moveTo>
                                  <a:pt x="4058" y="480"/>
                                </a:moveTo>
                                <a:lnTo>
                                  <a:pt x="3998" y="480"/>
                                </a:lnTo>
                                <a:lnTo>
                                  <a:pt x="3998" y="466"/>
                                </a:lnTo>
                                <a:lnTo>
                                  <a:pt x="4058" y="466"/>
                                </a:lnTo>
                                <a:lnTo>
                                  <a:pt x="4058" y="480"/>
                                </a:lnTo>
                                <a:close/>
                                <a:moveTo>
                                  <a:pt x="4161" y="480"/>
                                </a:moveTo>
                                <a:lnTo>
                                  <a:pt x="4101" y="480"/>
                                </a:lnTo>
                                <a:lnTo>
                                  <a:pt x="4101" y="466"/>
                                </a:lnTo>
                                <a:lnTo>
                                  <a:pt x="4161" y="466"/>
                                </a:lnTo>
                                <a:lnTo>
                                  <a:pt x="4161" y="480"/>
                                </a:lnTo>
                                <a:close/>
                                <a:moveTo>
                                  <a:pt x="4267" y="480"/>
                                </a:moveTo>
                                <a:lnTo>
                                  <a:pt x="4207" y="480"/>
                                </a:lnTo>
                                <a:lnTo>
                                  <a:pt x="4207" y="466"/>
                                </a:lnTo>
                                <a:lnTo>
                                  <a:pt x="4267" y="466"/>
                                </a:lnTo>
                                <a:lnTo>
                                  <a:pt x="4267" y="480"/>
                                </a:lnTo>
                                <a:close/>
                                <a:moveTo>
                                  <a:pt x="4373" y="480"/>
                                </a:moveTo>
                                <a:lnTo>
                                  <a:pt x="4313" y="480"/>
                                </a:lnTo>
                                <a:lnTo>
                                  <a:pt x="4313" y="466"/>
                                </a:lnTo>
                                <a:lnTo>
                                  <a:pt x="4373" y="466"/>
                                </a:lnTo>
                                <a:lnTo>
                                  <a:pt x="4373" y="480"/>
                                </a:lnTo>
                                <a:close/>
                                <a:moveTo>
                                  <a:pt x="4478" y="480"/>
                                </a:moveTo>
                                <a:lnTo>
                                  <a:pt x="4418" y="480"/>
                                </a:lnTo>
                                <a:lnTo>
                                  <a:pt x="4418" y="466"/>
                                </a:lnTo>
                                <a:lnTo>
                                  <a:pt x="4478" y="466"/>
                                </a:lnTo>
                                <a:lnTo>
                                  <a:pt x="4478" y="480"/>
                                </a:lnTo>
                                <a:close/>
                                <a:moveTo>
                                  <a:pt x="4581" y="480"/>
                                </a:moveTo>
                                <a:lnTo>
                                  <a:pt x="4521" y="480"/>
                                </a:lnTo>
                                <a:lnTo>
                                  <a:pt x="4521" y="466"/>
                                </a:lnTo>
                                <a:lnTo>
                                  <a:pt x="4581" y="466"/>
                                </a:lnTo>
                                <a:lnTo>
                                  <a:pt x="4581" y="480"/>
                                </a:lnTo>
                                <a:close/>
                                <a:moveTo>
                                  <a:pt x="4687" y="480"/>
                                </a:moveTo>
                                <a:lnTo>
                                  <a:pt x="4627" y="480"/>
                                </a:lnTo>
                                <a:lnTo>
                                  <a:pt x="4627" y="466"/>
                                </a:lnTo>
                                <a:lnTo>
                                  <a:pt x="4687" y="466"/>
                                </a:lnTo>
                                <a:lnTo>
                                  <a:pt x="4687" y="480"/>
                                </a:lnTo>
                                <a:close/>
                                <a:moveTo>
                                  <a:pt x="4793" y="480"/>
                                </a:moveTo>
                                <a:lnTo>
                                  <a:pt x="4733" y="480"/>
                                </a:lnTo>
                                <a:lnTo>
                                  <a:pt x="4733" y="466"/>
                                </a:lnTo>
                                <a:lnTo>
                                  <a:pt x="4793" y="466"/>
                                </a:lnTo>
                                <a:lnTo>
                                  <a:pt x="4793" y="480"/>
                                </a:lnTo>
                                <a:close/>
                                <a:moveTo>
                                  <a:pt x="4898" y="480"/>
                                </a:moveTo>
                                <a:lnTo>
                                  <a:pt x="4838" y="480"/>
                                </a:lnTo>
                                <a:lnTo>
                                  <a:pt x="4838" y="466"/>
                                </a:lnTo>
                                <a:lnTo>
                                  <a:pt x="4898" y="466"/>
                                </a:lnTo>
                                <a:lnTo>
                                  <a:pt x="4898" y="480"/>
                                </a:lnTo>
                                <a:close/>
                                <a:moveTo>
                                  <a:pt x="5001" y="480"/>
                                </a:moveTo>
                                <a:lnTo>
                                  <a:pt x="4941" y="480"/>
                                </a:lnTo>
                                <a:lnTo>
                                  <a:pt x="4941" y="466"/>
                                </a:lnTo>
                                <a:lnTo>
                                  <a:pt x="5001" y="466"/>
                                </a:lnTo>
                                <a:lnTo>
                                  <a:pt x="5001" y="480"/>
                                </a:lnTo>
                                <a:close/>
                                <a:moveTo>
                                  <a:pt x="5107" y="480"/>
                                </a:moveTo>
                                <a:lnTo>
                                  <a:pt x="5047" y="480"/>
                                </a:lnTo>
                                <a:lnTo>
                                  <a:pt x="5047" y="466"/>
                                </a:lnTo>
                                <a:lnTo>
                                  <a:pt x="5107" y="466"/>
                                </a:lnTo>
                                <a:lnTo>
                                  <a:pt x="5107" y="480"/>
                                </a:lnTo>
                                <a:close/>
                                <a:moveTo>
                                  <a:pt x="5213" y="480"/>
                                </a:moveTo>
                                <a:lnTo>
                                  <a:pt x="5153" y="480"/>
                                </a:lnTo>
                                <a:lnTo>
                                  <a:pt x="5153" y="466"/>
                                </a:lnTo>
                                <a:lnTo>
                                  <a:pt x="5213" y="466"/>
                                </a:lnTo>
                                <a:lnTo>
                                  <a:pt x="5213" y="480"/>
                                </a:lnTo>
                                <a:close/>
                                <a:moveTo>
                                  <a:pt x="5318" y="480"/>
                                </a:moveTo>
                                <a:lnTo>
                                  <a:pt x="5258" y="480"/>
                                </a:lnTo>
                                <a:lnTo>
                                  <a:pt x="5258" y="466"/>
                                </a:lnTo>
                                <a:lnTo>
                                  <a:pt x="5318" y="466"/>
                                </a:lnTo>
                                <a:lnTo>
                                  <a:pt x="5318" y="480"/>
                                </a:lnTo>
                                <a:close/>
                                <a:moveTo>
                                  <a:pt x="5421" y="480"/>
                                </a:moveTo>
                                <a:lnTo>
                                  <a:pt x="5361" y="480"/>
                                </a:lnTo>
                                <a:lnTo>
                                  <a:pt x="5361" y="466"/>
                                </a:lnTo>
                                <a:lnTo>
                                  <a:pt x="5421" y="466"/>
                                </a:lnTo>
                                <a:lnTo>
                                  <a:pt x="5421" y="480"/>
                                </a:lnTo>
                                <a:close/>
                                <a:moveTo>
                                  <a:pt x="5527" y="480"/>
                                </a:moveTo>
                                <a:lnTo>
                                  <a:pt x="5467" y="480"/>
                                </a:lnTo>
                                <a:lnTo>
                                  <a:pt x="5467" y="466"/>
                                </a:lnTo>
                                <a:lnTo>
                                  <a:pt x="5527" y="466"/>
                                </a:lnTo>
                                <a:lnTo>
                                  <a:pt x="5527" y="480"/>
                                </a:lnTo>
                                <a:close/>
                                <a:moveTo>
                                  <a:pt x="5633" y="480"/>
                                </a:moveTo>
                                <a:lnTo>
                                  <a:pt x="5573" y="480"/>
                                </a:lnTo>
                                <a:lnTo>
                                  <a:pt x="5573" y="466"/>
                                </a:lnTo>
                                <a:lnTo>
                                  <a:pt x="5633" y="466"/>
                                </a:lnTo>
                                <a:lnTo>
                                  <a:pt x="5633" y="480"/>
                                </a:lnTo>
                                <a:close/>
                                <a:moveTo>
                                  <a:pt x="5736" y="480"/>
                                </a:moveTo>
                                <a:lnTo>
                                  <a:pt x="5676" y="480"/>
                                </a:lnTo>
                                <a:lnTo>
                                  <a:pt x="5676" y="466"/>
                                </a:lnTo>
                                <a:lnTo>
                                  <a:pt x="5736" y="466"/>
                                </a:lnTo>
                                <a:lnTo>
                                  <a:pt x="5736" y="480"/>
                                </a:lnTo>
                                <a:close/>
                                <a:moveTo>
                                  <a:pt x="5841" y="480"/>
                                </a:moveTo>
                                <a:lnTo>
                                  <a:pt x="5781" y="480"/>
                                </a:lnTo>
                                <a:lnTo>
                                  <a:pt x="5781" y="466"/>
                                </a:lnTo>
                                <a:lnTo>
                                  <a:pt x="5841" y="466"/>
                                </a:lnTo>
                                <a:lnTo>
                                  <a:pt x="5841" y="480"/>
                                </a:lnTo>
                                <a:close/>
                                <a:moveTo>
                                  <a:pt x="5947" y="480"/>
                                </a:moveTo>
                                <a:lnTo>
                                  <a:pt x="5887" y="480"/>
                                </a:lnTo>
                                <a:lnTo>
                                  <a:pt x="5887" y="466"/>
                                </a:lnTo>
                                <a:lnTo>
                                  <a:pt x="5947" y="466"/>
                                </a:lnTo>
                                <a:lnTo>
                                  <a:pt x="5947" y="480"/>
                                </a:lnTo>
                                <a:close/>
                                <a:moveTo>
                                  <a:pt x="6053" y="480"/>
                                </a:moveTo>
                                <a:lnTo>
                                  <a:pt x="5993" y="480"/>
                                </a:lnTo>
                                <a:lnTo>
                                  <a:pt x="5993" y="466"/>
                                </a:lnTo>
                                <a:lnTo>
                                  <a:pt x="6053" y="466"/>
                                </a:lnTo>
                                <a:lnTo>
                                  <a:pt x="6053" y="480"/>
                                </a:lnTo>
                                <a:close/>
                                <a:moveTo>
                                  <a:pt x="6156" y="480"/>
                                </a:moveTo>
                                <a:lnTo>
                                  <a:pt x="6096" y="480"/>
                                </a:lnTo>
                                <a:lnTo>
                                  <a:pt x="6096" y="466"/>
                                </a:lnTo>
                                <a:lnTo>
                                  <a:pt x="6156" y="466"/>
                                </a:lnTo>
                                <a:lnTo>
                                  <a:pt x="6156" y="480"/>
                                </a:lnTo>
                                <a:close/>
                                <a:moveTo>
                                  <a:pt x="6261" y="480"/>
                                </a:moveTo>
                                <a:lnTo>
                                  <a:pt x="6201" y="480"/>
                                </a:lnTo>
                                <a:lnTo>
                                  <a:pt x="6201" y="466"/>
                                </a:lnTo>
                                <a:lnTo>
                                  <a:pt x="6261" y="466"/>
                                </a:lnTo>
                                <a:lnTo>
                                  <a:pt x="6261" y="480"/>
                                </a:lnTo>
                                <a:close/>
                                <a:moveTo>
                                  <a:pt x="6367" y="480"/>
                                </a:moveTo>
                                <a:lnTo>
                                  <a:pt x="6307" y="480"/>
                                </a:lnTo>
                                <a:lnTo>
                                  <a:pt x="6307" y="466"/>
                                </a:lnTo>
                                <a:lnTo>
                                  <a:pt x="6367" y="466"/>
                                </a:lnTo>
                                <a:lnTo>
                                  <a:pt x="6367" y="480"/>
                                </a:lnTo>
                                <a:close/>
                                <a:moveTo>
                                  <a:pt x="6473" y="480"/>
                                </a:moveTo>
                                <a:lnTo>
                                  <a:pt x="6413" y="480"/>
                                </a:lnTo>
                                <a:lnTo>
                                  <a:pt x="6413" y="466"/>
                                </a:lnTo>
                                <a:lnTo>
                                  <a:pt x="6473" y="466"/>
                                </a:lnTo>
                                <a:lnTo>
                                  <a:pt x="6473" y="480"/>
                                </a:lnTo>
                                <a:close/>
                                <a:moveTo>
                                  <a:pt x="6576" y="480"/>
                                </a:moveTo>
                                <a:lnTo>
                                  <a:pt x="6516" y="480"/>
                                </a:lnTo>
                                <a:lnTo>
                                  <a:pt x="6516" y="466"/>
                                </a:lnTo>
                                <a:lnTo>
                                  <a:pt x="6576" y="466"/>
                                </a:lnTo>
                                <a:lnTo>
                                  <a:pt x="6576" y="480"/>
                                </a:lnTo>
                                <a:close/>
                                <a:moveTo>
                                  <a:pt x="6681" y="480"/>
                                </a:moveTo>
                                <a:lnTo>
                                  <a:pt x="6621" y="480"/>
                                </a:lnTo>
                                <a:lnTo>
                                  <a:pt x="6621" y="466"/>
                                </a:lnTo>
                                <a:lnTo>
                                  <a:pt x="6681" y="466"/>
                                </a:lnTo>
                                <a:lnTo>
                                  <a:pt x="6681" y="480"/>
                                </a:lnTo>
                                <a:close/>
                                <a:moveTo>
                                  <a:pt x="6787" y="480"/>
                                </a:moveTo>
                                <a:lnTo>
                                  <a:pt x="6727" y="480"/>
                                </a:lnTo>
                                <a:lnTo>
                                  <a:pt x="6727" y="466"/>
                                </a:lnTo>
                                <a:lnTo>
                                  <a:pt x="6787" y="466"/>
                                </a:lnTo>
                                <a:lnTo>
                                  <a:pt x="6787" y="480"/>
                                </a:lnTo>
                                <a:close/>
                                <a:moveTo>
                                  <a:pt x="6893" y="480"/>
                                </a:moveTo>
                                <a:lnTo>
                                  <a:pt x="6833" y="480"/>
                                </a:lnTo>
                                <a:lnTo>
                                  <a:pt x="6833" y="466"/>
                                </a:lnTo>
                                <a:lnTo>
                                  <a:pt x="6893" y="466"/>
                                </a:lnTo>
                                <a:lnTo>
                                  <a:pt x="6893" y="480"/>
                                </a:lnTo>
                                <a:close/>
                                <a:moveTo>
                                  <a:pt x="6996" y="480"/>
                                </a:moveTo>
                                <a:lnTo>
                                  <a:pt x="6936" y="480"/>
                                </a:lnTo>
                                <a:lnTo>
                                  <a:pt x="6936" y="466"/>
                                </a:lnTo>
                                <a:lnTo>
                                  <a:pt x="6996" y="466"/>
                                </a:lnTo>
                                <a:lnTo>
                                  <a:pt x="6996" y="480"/>
                                </a:lnTo>
                                <a:close/>
                                <a:moveTo>
                                  <a:pt x="7101" y="480"/>
                                </a:moveTo>
                                <a:lnTo>
                                  <a:pt x="7041" y="480"/>
                                </a:lnTo>
                                <a:lnTo>
                                  <a:pt x="7041" y="466"/>
                                </a:lnTo>
                                <a:lnTo>
                                  <a:pt x="7101" y="466"/>
                                </a:lnTo>
                                <a:lnTo>
                                  <a:pt x="7101" y="480"/>
                                </a:lnTo>
                                <a:close/>
                                <a:moveTo>
                                  <a:pt x="7207" y="480"/>
                                </a:moveTo>
                                <a:lnTo>
                                  <a:pt x="7147" y="480"/>
                                </a:lnTo>
                                <a:lnTo>
                                  <a:pt x="7147" y="466"/>
                                </a:lnTo>
                                <a:lnTo>
                                  <a:pt x="7207" y="466"/>
                                </a:lnTo>
                                <a:lnTo>
                                  <a:pt x="7207" y="480"/>
                                </a:lnTo>
                                <a:close/>
                                <a:moveTo>
                                  <a:pt x="7313" y="480"/>
                                </a:moveTo>
                                <a:lnTo>
                                  <a:pt x="7253" y="480"/>
                                </a:lnTo>
                                <a:lnTo>
                                  <a:pt x="7253" y="466"/>
                                </a:lnTo>
                                <a:lnTo>
                                  <a:pt x="7313" y="466"/>
                                </a:lnTo>
                                <a:lnTo>
                                  <a:pt x="7313" y="480"/>
                                </a:lnTo>
                                <a:close/>
                                <a:moveTo>
                                  <a:pt x="7416" y="480"/>
                                </a:moveTo>
                                <a:lnTo>
                                  <a:pt x="7356" y="480"/>
                                </a:lnTo>
                                <a:lnTo>
                                  <a:pt x="7356" y="466"/>
                                </a:lnTo>
                                <a:lnTo>
                                  <a:pt x="7416" y="466"/>
                                </a:lnTo>
                                <a:lnTo>
                                  <a:pt x="7416" y="480"/>
                                </a:lnTo>
                                <a:close/>
                                <a:moveTo>
                                  <a:pt x="7521" y="480"/>
                                </a:moveTo>
                                <a:lnTo>
                                  <a:pt x="7461" y="480"/>
                                </a:lnTo>
                                <a:lnTo>
                                  <a:pt x="7461" y="466"/>
                                </a:lnTo>
                                <a:lnTo>
                                  <a:pt x="7521" y="466"/>
                                </a:lnTo>
                                <a:lnTo>
                                  <a:pt x="7521" y="480"/>
                                </a:lnTo>
                                <a:close/>
                                <a:moveTo>
                                  <a:pt x="7627" y="480"/>
                                </a:moveTo>
                                <a:lnTo>
                                  <a:pt x="7567" y="480"/>
                                </a:lnTo>
                                <a:lnTo>
                                  <a:pt x="7567" y="466"/>
                                </a:lnTo>
                                <a:lnTo>
                                  <a:pt x="7627" y="466"/>
                                </a:lnTo>
                                <a:lnTo>
                                  <a:pt x="7627" y="480"/>
                                </a:lnTo>
                                <a:close/>
                                <a:moveTo>
                                  <a:pt x="7733" y="480"/>
                                </a:moveTo>
                                <a:lnTo>
                                  <a:pt x="7673" y="480"/>
                                </a:lnTo>
                                <a:lnTo>
                                  <a:pt x="7673" y="466"/>
                                </a:lnTo>
                                <a:lnTo>
                                  <a:pt x="7733" y="466"/>
                                </a:lnTo>
                                <a:lnTo>
                                  <a:pt x="7733" y="480"/>
                                </a:lnTo>
                                <a:close/>
                                <a:moveTo>
                                  <a:pt x="7836" y="480"/>
                                </a:moveTo>
                                <a:lnTo>
                                  <a:pt x="7776" y="480"/>
                                </a:lnTo>
                                <a:lnTo>
                                  <a:pt x="7776" y="466"/>
                                </a:lnTo>
                                <a:lnTo>
                                  <a:pt x="7836" y="466"/>
                                </a:lnTo>
                                <a:lnTo>
                                  <a:pt x="7836" y="480"/>
                                </a:lnTo>
                                <a:close/>
                                <a:moveTo>
                                  <a:pt x="7920" y="480"/>
                                </a:moveTo>
                                <a:lnTo>
                                  <a:pt x="7881" y="480"/>
                                </a:lnTo>
                                <a:lnTo>
                                  <a:pt x="7881" y="466"/>
                                </a:lnTo>
                                <a:lnTo>
                                  <a:pt x="7905" y="466"/>
                                </a:lnTo>
                                <a:lnTo>
                                  <a:pt x="7905" y="444"/>
                                </a:lnTo>
                                <a:lnTo>
                                  <a:pt x="7920" y="444"/>
                                </a:lnTo>
                                <a:lnTo>
                                  <a:pt x="7920" y="480"/>
                                </a:lnTo>
                                <a:close/>
                                <a:moveTo>
                                  <a:pt x="7920" y="398"/>
                                </a:moveTo>
                                <a:lnTo>
                                  <a:pt x="7905" y="398"/>
                                </a:lnTo>
                                <a:lnTo>
                                  <a:pt x="7905" y="338"/>
                                </a:lnTo>
                                <a:lnTo>
                                  <a:pt x="7920" y="338"/>
                                </a:lnTo>
                                <a:lnTo>
                                  <a:pt x="7920" y="398"/>
                                </a:lnTo>
                                <a:close/>
                                <a:moveTo>
                                  <a:pt x="7920" y="293"/>
                                </a:moveTo>
                                <a:lnTo>
                                  <a:pt x="7905" y="293"/>
                                </a:lnTo>
                                <a:lnTo>
                                  <a:pt x="7905" y="233"/>
                                </a:lnTo>
                                <a:lnTo>
                                  <a:pt x="7920" y="233"/>
                                </a:lnTo>
                                <a:lnTo>
                                  <a:pt x="7920" y="293"/>
                                </a:lnTo>
                                <a:close/>
                                <a:moveTo>
                                  <a:pt x="7920" y="190"/>
                                </a:moveTo>
                                <a:lnTo>
                                  <a:pt x="7905" y="190"/>
                                </a:lnTo>
                                <a:lnTo>
                                  <a:pt x="7905" y="130"/>
                                </a:lnTo>
                                <a:lnTo>
                                  <a:pt x="7920" y="130"/>
                                </a:lnTo>
                                <a:lnTo>
                                  <a:pt x="7920" y="190"/>
                                </a:lnTo>
                                <a:close/>
                                <a:moveTo>
                                  <a:pt x="7920" y="84"/>
                                </a:moveTo>
                                <a:lnTo>
                                  <a:pt x="7905" y="84"/>
                                </a:lnTo>
                                <a:lnTo>
                                  <a:pt x="7905" y="24"/>
                                </a:lnTo>
                                <a:lnTo>
                                  <a:pt x="7920" y="24"/>
                                </a:lnTo>
                                <a:lnTo>
                                  <a:pt x="7920" y="84"/>
                                </a:lnTo>
                                <a:close/>
                                <a:moveTo>
                                  <a:pt x="7881" y="17"/>
                                </a:moveTo>
                                <a:lnTo>
                                  <a:pt x="7821" y="17"/>
                                </a:lnTo>
                                <a:lnTo>
                                  <a:pt x="7821" y="0"/>
                                </a:lnTo>
                                <a:lnTo>
                                  <a:pt x="7881" y="0"/>
                                </a:lnTo>
                                <a:lnTo>
                                  <a:pt x="7881" y="17"/>
                                </a:lnTo>
                                <a:close/>
                                <a:moveTo>
                                  <a:pt x="7778" y="17"/>
                                </a:moveTo>
                                <a:lnTo>
                                  <a:pt x="7718" y="17"/>
                                </a:lnTo>
                                <a:lnTo>
                                  <a:pt x="7718" y="0"/>
                                </a:lnTo>
                                <a:lnTo>
                                  <a:pt x="7778" y="0"/>
                                </a:lnTo>
                                <a:lnTo>
                                  <a:pt x="7778" y="17"/>
                                </a:lnTo>
                                <a:close/>
                                <a:moveTo>
                                  <a:pt x="7673" y="17"/>
                                </a:moveTo>
                                <a:lnTo>
                                  <a:pt x="7613" y="17"/>
                                </a:lnTo>
                                <a:lnTo>
                                  <a:pt x="7613" y="0"/>
                                </a:lnTo>
                                <a:lnTo>
                                  <a:pt x="7673" y="0"/>
                                </a:lnTo>
                                <a:lnTo>
                                  <a:pt x="7673" y="17"/>
                                </a:lnTo>
                                <a:close/>
                                <a:moveTo>
                                  <a:pt x="7567" y="17"/>
                                </a:moveTo>
                                <a:lnTo>
                                  <a:pt x="7507" y="17"/>
                                </a:lnTo>
                                <a:lnTo>
                                  <a:pt x="7507" y="0"/>
                                </a:lnTo>
                                <a:lnTo>
                                  <a:pt x="7567" y="0"/>
                                </a:lnTo>
                                <a:lnTo>
                                  <a:pt x="7567" y="17"/>
                                </a:lnTo>
                                <a:close/>
                                <a:moveTo>
                                  <a:pt x="7461" y="17"/>
                                </a:moveTo>
                                <a:lnTo>
                                  <a:pt x="7401" y="17"/>
                                </a:lnTo>
                                <a:lnTo>
                                  <a:pt x="7401" y="0"/>
                                </a:lnTo>
                                <a:lnTo>
                                  <a:pt x="7461" y="0"/>
                                </a:lnTo>
                                <a:lnTo>
                                  <a:pt x="7461" y="17"/>
                                </a:lnTo>
                                <a:close/>
                                <a:moveTo>
                                  <a:pt x="7358" y="17"/>
                                </a:moveTo>
                                <a:lnTo>
                                  <a:pt x="7298" y="17"/>
                                </a:lnTo>
                                <a:lnTo>
                                  <a:pt x="7298" y="0"/>
                                </a:lnTo>
                                <a:lnTo>
                                  <a:pt x="7358" y="0"/>
                                </a:lnTo>
                                <a:lnTo>
                                  <a:pt x="7358" y="17"/>
                                </a:lnTo>
                                <a:close/>
                                <a:moveTo>
                                  <a:pt x="7253" y="17"/>
                                </a:moveTo>
                                <a:lnTo>
                                  <a:pt x="7193" y="17"/>
                                </a:lnTo>
                                <a:lnTo>
                                  <a:pt x="7193" y="0"/>
                                </a:lnTo>
                                <a:lnTo>
                                  <a:pt x="7253" y="0"/>
                                </a:lnTo>
                                <a:lnTo>
                                  <a:pt x="7253" y="17"/>
                                </a:lnTo>
                                <a:close/>
                                <a:moveTo>
                                  <a:pt x="7147" y="17"/>
                                </a:moveTo>
                                <a:lnTo>
                                  <a:pt x="7087" y="17"/>
                                </a:lnTo>
                                <a:lnTo>
                                  <a:pt x="7087" y="0"/>
                                </a:lnTo>
                                <a:lnTo>
                                  <a:pt x="7147" y="0"/>
                                </a:lnTo>
                                <a:lnTo>
                                  <a:pt x="7147" y="17"/>
                                </a:lnTo>
                                <a:close/>
                                <a:moveTo>
                                  <a:pt x="7041" y="17"/>
                                </a:moveTo>
                                <a:lnTo>
                                  <a:pt x="6981" y="17"/>
                                </a:lnTo>
                                <a:lnTo>
                                  <a:pt x="6981" y="0"/>
                                </a:lnTo>
                                <a:lnTo>
                                  <a:pt x="7041" y="0"/>
                                </a:lnTo>
                                <a:lnTo>
                                  <a:pt x="7041" y="17"/>
                                </a:lnTo>
                                <a:close/>
                                <a:moveTo>
                                  <a:pt x="6938" y="17"/>
                                </a:moveTo>
                                <a:lnTo>
                                  <a:pt x="6878" y="17"/>
                                </a:lnTo>
                                <a:lnTo>
                                  <a:pt x="6878" y="0"/>
                                </a:lnTo>
                                <a:lnTo>
                                  <a:pt x="6938" y="0"/>
                                </a:lnTo>
                                <a:lnTo>
                                  <a:pt x="6938" y="17"/>
                                </a:lnTo>
                                <a:close/>
                                <a:moveTo>
                                  <a:pt x="6833" y="17"/>
                                </a:moveTo>
                                <a:lnTo>
                                  <a:pt x="6773" y="17"/>
                                </a:lnTo>
                                <a:lnTo>
                                  <a:pt x="6773" y="0"/>
                                </a:lnTo>
                                <a:lnTo>
                                  <a:pt x="6833" y="0"/>
                                </a:lnTo>
                                <a:lnTo>
                                  <a:pt x="6833" y="17"/>
                                </a:lnTo>
                                <a:close/>
                                <a:moveTo>
                                  <a:pt x="6727" y="17"/>
                                </a:moveTo>
                                <a:lnTo>
                                  <a:pt x="6667" y="17"/>
                                </a:lnTo>
                                <a:lnTo>
                                  <a:pt x="6667" y="0"/>
                                </a:lnTo>
                                <a:lnTo>
                                  <a:pt x="6727" y="0"/>
                                </a:lnTo>
                                <a:lnTo>
                                  <a:pt x="6727" y="17"/>
                                </a:lnTo>
                                <a:close/>
                                <a:moveTo>
                                  <a:pt x="6621" y="17"/>
                                </a:moveTo>
                                <a:lnTo>
                                  <a:pt x="6561" y="17"/>
                                </a:lnTo>
                                <a:lnTo>
                                  <a:pt x="6561" y="0"/>
                                </a:lnTo>
                                <a:lnTo>
                                  <a:pt x="6621" y="0"/>
                                </a:lnTo>
                                <a:lnTo>
                                  <a:pt x="6621" y="17"/>
                                </a:lnTo>
                                <a:close/>
                                <a:moveTo>
                                  <a:pt x="6518" y="17"/>
                                </a:moveTo>
                                <a:lnTo>
                                  <a:pt x="6458" y="17"/>
                                </a:lnTo>
                                <a:lnTo>
                                  <a:pt x="6458" y="0"/>
                                </a:lnTo>
                                <a:lnTo>
                                  <a:pt x="6518" y="0"/>
                                </a:lnTo>
                                <a:lnTo>
                                  <a:pt x="6518" y="17"/>
                                </a:lnTo>
                                <a:close/>
                                <a:moveTo>
                                  <a:pt x="6413" y="17"/>
                                </a:moveTo>
                                <a:lnTo>
                                  <a:pt x="6353" y="17"/>
                                </a:lnTo>
                                <a:lnTo>
                                  <a:pt x="6353" y="0"/>
                                </a:lnTo>
                                <a:lnTo>
                                  <a:pt x="6413" y="0"/>
                                </a:lnTo>
                                <a:lnTo>
                                  <a:pt x="6413" y="17"/>
                                </a:lnTo>
                                <a:close/>
                                <a:moveTo>
                                  <a:pt x="6307" y="17"/>
                                </a:moveTo>
                                <a:lnTo>
                                  <a:pt x="6247" y="17"/>
                                </a:lnTo>
                                <a:lnTo>
                                  <a:pt x="6247" y="0"/>
                                </a:lnTo>
                                <a:lnTo>
                                  <a:pt x="6307" y="0"/>
                                </a:lnTo>
                                <a:lnTo>
                                  <a:pt x="6307" y="17"/>
                                </a:lnTo>
                                <a:close/>
                                <a:moveTo>
                                  <a:pt x="6201" y="17"/>
                                </a:moveTo>
                                <a:lnTo>
                                  <a:pt x="6141" y="17"/>
                                </a:lnTo>
                                <a:lnTo>
                                  <a:pt x="6141" y="0"/>
                                </a:lnTo>
                                <a:lnTo>
                                  <a:pt x="6201" y="0"/>
                                </a:lnTo>
                                <a:lnTo>
                                  <a:pt x="6201" y="17"/>
                                </a:lnTo>
                                <a:close/>
                                <a:moveTo>
                                  <a:pt x="6098" y="17"/>
                                </a:moveTo>
                                <a:lnTo>
                                  <a:pt x="6038" y="17"/>
                                </a:lnTo>
                                <a:lnTo>
                                  <a:pt x="6038" y="0"/>
                                </a:lnTo>
                                <a:lnTo>
                                  <a:pt x="6098" y="0"/>
                                </a:lnTo>
                                <a:lnTo>
                                  <a:pt x="6098" y="17"/>
                                </a:lnTo>
                                <a:close/>
                                <a:moveTo>
                                  <a:pt x="5993" y="17"/>
                                </a:moveTo>
                                <a:lnTo>
                                  <a:pt x="5933" y="17"/>
                                </a:lnTo>
                                <a:lnTo>
                                  <a:pt x="5933" y="0"/>
                                </a:lnTo>
                                <a:lnTo>
                                  <a:pt x="5993" y="0"/>
                                </a:lnTo>
                                <a:lnTo>
                                  <a:pt x="5993" y="17"/>
                                </a:lnTo>
                                <a:close/>
                                <a:moveTo>
                                  <a:pt x="5887" y="17"/>
                                </a:moveTo>
                                <a:lnTo>
                                  <a:pt x="5827" y="17"/>
                                </a:lnTo>
                                <a:lnTo>
                                  <a:pt x="5827" y="0"/>
                                </a:lnTo>
                                <a:lnTo>
                                  <a:pt x="5887" y="0"/>
                                </a:lnTo>
                                <a:lnTo>
                                  <a:pt x="5887" y="17"/>
                                </a:lnTo>
                                <a:close/>
                                <a:moveTo>
                                  <a:pt x="5781" y="17"/>
                                </a:moveTo>
                                <a:lnTo>
                                  <a:pt x="5721" y="17"/>
                                </a:lnTo>
                                <a:lnTo>
                                  <a:pt x="5721" y="0"/>
                                </a:lnTo>
                                <a:lnTo>
                                  <a:pt x="5781" y="0"/>
                                </a:lnTo>
                                <a:lnTo>
                                  <a:pt x="5781" y="17"/>
                                </a:lnTo>
                                <a:close/>
                                <a:moveTo>
                                  <a:pt x="5678" y="17"/>
                                </a:moveTo>
                                <a:lnTo>
                                  <a:pt x="5618" y="17"/>
                                </a:lnTo>
                                <a:lnTo>
                                  <a:pt x="5618" y="0"/>
                                </a:lnTo>
                                <a:lnTo>
                                  <a:pt x="5678" y="0"/>
                                </a:lnTo>
                                <a:lnTo>
                                  <a:pt x="5678" y="17"/>
                                </a:lnTo>
                                <a:close/>
                                <a:moveTo>
                                  <a:pt x="5573" y="17"/>
                                </a:moveTo>
                                <a:lnTo>
                                  <a:pt x="5513" y="17"/>
                                </a:lnTo>
                                <a:lnTo>
                                  <a:pt x="5513" y="0"/>
                                </a:lnTo>
                                <a:lnTo>
                                  <a:pt x="5573" y="0"/>
                                </a:lnTo>
                                <a:lnTo>
                                  <a:pt x="5573" y="17"/>
                                </a:lnTo>
                                <a:close/>
                                <a:moveTo>
                                  <a:pt x="5467" y="17"/>
                                </a:moveTo>
                                <a:lnTo>
                                  <a:pt x="5407" y="17"/>
                                </a:lnTo>
                                <a:lnTo>
                                  <a:pt x="5407" y="0"/>
                                </a:lnTo>
                                <a:lnTo>
                                  <a:pt x="5467" y="0"/>
                                </a:lnTo>
                                <a:lnTo>
                                  <a:pt x="5467" y="17"/>
                                </a:lnTo>
                                <a:close/>
                                <a:moveTo>
                                  <a:pt x="5361" y="17"/>
                                </a:moveTo>
                                <a:lnTo>
                                  <a:pt x="5301" y="17"/>
                                </a:lnTo>
                                <a:lnTo>
                                  <a:pt x="5301" y="0"/>
                                </a:lnTo>
                                <a:lnTo>
                                  <a:pt x="5361" y="0"/>
                                </a:lnTo>
                                <a:lnTo>
                                  <a:pt x="5361" y="17"/>
                                </a:lnTo>
                                <a:close/>
                                <a:moveTo>
                                  <a:pt x="5258" y="17"/>
                                </a:moveTo>
                                <a:lnTo>
                                  <a:pt x="5198" y="17"/>
                                </a:lnTo>
                                <a:lnTo>
                                  <a:pt x="5198" y="0"/>
                                </a:lnTo>
                                <a:lnTo>
                                  <a:pt x="5258" y="0"/>
                                </a:lnTo>
                                <a:lnTo>
                                  <a:pt x="5258" y="17"/>
                                </a:lnTo>
                                <a:close/>
                                <a:moveTo>
                                  <a:pt x="5153" y="17"/>
                                </a:moveTo>
                                <a:lnTo>
                                  <a:pt x="5093" y="17"/>
                                </a:lnTo>
                                <a:lnTo>
                                  <a:pt x="5093" y="0"/>
                                </a:lnTo>
                                <a:lnTo>
                                  <a:pt x="5153" y="0"/>
                                </a:lnTo>
                                <a:lnTo>
                                  <a:pt x="5153" y="17"/>
                                </a:lnTo>
                                <a:close/>
                                <a:moveTo>
                                  <a:pt x="5047" y="17"/>
                                </a:moveTo>
                                <a:lnTo>
                                  <a:pt x="4987" y="17"/>
                                </a:lnTo>
                                <a:lnTo>
                                  <a:pt x="4987" y="0"/>
                                </a:lnTo>
                                <a:lnTo>
                                  <a:pt x="5047" y="0"/>
                                </a:lnTo>
                                <a:lnTo>
                                  <a:pt x="5047" y="17"/>
                                </a:lnTo>
                                <a:close/>
                                <a:moveTo>
                                  <a:pt x="4941" y="17"/>
                                </a:moveTo>
                                <a:lnTo>
                                  <a:pt x="4881" y="17"/>
                                </a:lnTo>
                                <a:lnTo>
                                  <a:pt x="4881" y="0"/>
                                </a:lnTo>
                                <a:lnTo>
                                  <a:pt x="4941" y="0"/>
                                </a:lnTo>
                                <a:lnTo>
                                  <a:pt x="4941" y="17"/>
                                </a:lnTo>
                                <a:close/>
                                <a:moveTo>
                                  <a:pt x="4838" y="17"/>
                                </a:moveTo>
                                <a:lnTo>
                                  <a:pt x="4778" y="17"/>
                                </a:lnTo>
                                <a:lnTo>
                                  <a:pt x="4778" y="0"/>
                                </a:lnTo>
                                <a:lnTo>
                                  <a:pt x="4838" y="0"/>
                                </a:lnTo>
                                <a:lnTo>
                                  <a:pt x="4838" y="17"/>
                                </a:lnTo>
                                <a:close/>
                                <a:moveTo>
                                  <a:pt x="4733" y="17"/>
                                </a:moveTo>
                                <a:lnTo>
                                  <a:pt x="4673" y="17"/>
                                </a:lnTo>
                                <a:lnTo>
                                  <a:pt x="4673" y="0"/>
                                </a:lnTo>
                                <a:lnTo>
                                  <a:pt x="4733" y="0"/>
                                </a:lnTo>
                                <a:lnTo>
                                  <a:pt x="4733" y="17"/>
                                </a:lnTo>
                                <a:close/>
                                <a:moveTo>
                                  <a:pt x="4627" y="17"/>
                                </a:moveTo>
                                <a:lnTo>
                                  <a:pt x="4567" y="17"/>
                                </a:lnTo>
                                <a:lnTo>
                                  <a:pt x="4567" y="0"/>
                                </a:lnTo>
                                <a:lnTo>
                                  <a:pt x="4627" y="0"/>
                                </a:lnTo>
                                <a:lnTo>
                                  <a:pt x="4627" y="17"/>
                                </a:lnTo>
                                <a:close/>
                                <a:moveTo>
                                  <a:pt x="4521" y="17"/>
                                </a:moveTo>
                                <a:lnTo>
                                  <a:pt x="4461" y="17"/>
                                </a:lnTo>
                                <a:lnTo>
                                  <a:pt x="4461" y="0"/>
                                </a:lnTo>
                                <a:lnTo>
                                  <a:pt x="4521" y="0"/>
                                </a:lnTo>
                                <a:lnTo>
                                  <a:pt x="4521" y="17"/>
                                </a:lnTo>
                                <a:close/>
                                <a:moveTo>
                                  <a:pt x="4418" y="17"/>
                                </a:moveTo>
                                <a:lnTo>
                                  <a:pt x="4358" y="17"/>
                                </a:lnTo>
                                <a:lnTo>
                                  <a:pt x="4358" y="0"/>
                                </a:lnTo>
                                <a:lnTo>
                                  <a:pt x="4418" y="0"/>
                                </a:lnTo>
                                <a:lnTo>
                                  <a:pt x="4418" y="17"/>
                                </a:lnTo>
                                <a:close/>
                                <a:moveTo>
                                  <a:pt x="4313" y="17"/>
                                </a:moveTo>
                                <a:lnTo>
                                  <a:pt x="4253" y="17"/>
                                </a:lnTo>
                                <a:lnTo>
                                  <a:pt x="4253" y="0"/>
                                </a:lnTo>
                                <a:lnTo>
                                  <a:pt x="4313" y="0"/>
                                </a:lnTo>
                                <a:lnTo>
                                  <a:pt x="4313" y="17"/>
                                </a:lnTo>
                                <a:close/>
                                <a:moveTo>
                                  <a:pt x="4207" y="17"/>
                                </a:moveTo>
                                <a:lnTo>
                                  <a:pt x="4147" y="17"/>
                                </a:lnTo>
                                <a:lnTo>
                                  <a:pt x="4147" y="0"/>
                                </a:lnTo>
                                <a:lnTo>
                                  <a:pt x="4207" y="0"/>
                                </a:lnTo>
                                <a:lnTo>
                                  <a:pt x="4207" y="17"/>
                                </a:lnTo>
                                <a:close/>
                                <a:moveTo>
                                  <a:pt x="4101" y="17"/>
                                </a:moveTo>
                                <a:lnTo>
                                  <a:pt x="4041" y="17"/>
                                </a:lnTo>
                                <a:lnTo>
                                  <a:pt x="4041" y="0"/>
                                </a:lnTo>
                                <a:lnTo>
                                  <a:pt x="4101" y="0"/>
                                </a:lnTo>
                                <a:lnTo>
                                  <a:pt x="4101" y="17"/>
                                </a:lnTo>
                                <a:close/>
                                <a:moveTo>
                                  <a:pt x="3998" y="17"/>
                                </a:moveTo>
                                <a:lnTo>
                                  <a:pt x="3938" y="17"/>
                                </a:lnTo>
                                <a:lnTo>
                                  <a:pt x="3938" y="0"/>
                                </a:lnTo>
                                <a:lnTo>
                                  <a:pt x="3998" y="0"/>
                                </a:lnTo>
                                <a:lnTo>
                                  <a:pt x="3998" y="17"/>
                                </a:lnTo>
                                <a:close/>
                                <a:moveTo>
                                  <a:pt x="3893" y="17"/>
                                </a:moveTo>
                                <a:lnTo>
                                  <a:pt x="3833" y="17"/>
                                </a:lnTo>
                                <a:lnTo>
                                  <a:pt x="3833" y="0"/>
                                </a:lnTo>
                                <a:lnTo>
                                  <a:pt x="3893" y="0"/>
                                </a:lnTo>
                                <a:lnTo>
                                  <a:pt x="3893" y="17"/>
                                </a:lnTo>
                                <a:close/>
                                <a:moveTo>
                                  <a:pt x="3787" y="17"/>
                                </a:moveTo>
                                <a:lnTo>
                                  <a:pt x="3727" y="17"/>
                                </a:lnTo>
                                <a:lnTo>
                                  <a:pt x="3727" y="0"/>
                                </a:lnTo>
                                <a:lnTo>
                                  <a:pt x="3787" y="0"/>
                                </a:lnTo>
                                <a:lnTo>
                                  <a:pt x="3787" y="17"/>
                                </a:lnTo>
                                <a:close/>
                                <a:moveTo>
                                  <a:pt x="3681" y="17"/>
                                </a:moveTo>
                                <a:lnTo>
                                  <a:pt x="3621" y="17"/>
                                </a:lnTo>
                                <a:lnTo>
                                  <a:pt x="3621" y="0"/>
                                </a:lnTo>
                                <a:lnTo>
                                  <a:pt x="3681" y="0"/>
                                </a:lnTo>
                                <a:lnTo>
                                  <a:pt x="3681" y="17"/>
                                </a:lnTo>
                                <a:close/>
                                <a:moveTo>
                                  <a:pt x="3578" y="17"/>
                                </a:moveTo>
                                <a:lnTo>
                                  <a:pt x="3518" y="17"/>
                                </a:lnTo>
                                <a:lnTo>
                                  <a:pt x="3518" y="0"/>
                                </a:lnTo>
                                <a:lnTo>
                                  <a:pt x="3578" y="0"/>
                                </a:lnTo>
                                <a:lnTo>
                                  <a:pt x="3578" y="17"/>
                                </a:lnTo>
                                <a:close/>
                                <a:moveTo>
                                  <a:pt x="3473" y="17"/>
                                </a:moveTo>
                                <a:lnTo>
                                  <a:pt x="3413" y="17"/>
                                </a:lnTo>
                                <a:lnTo>
                                  <a:pt x="3413" y="0"/>
                                </a:lnTo>
                                <a:lnTo>
                                  <a:pt x="3473" y="0"/>
                                </a:lnTo>
                                <a:lnTo>
                                  <a:pt x="3473" y="17"/>
                                </a:lnTo>
                                <a:close/>
                                <a:moveTo>
                                  <a:pt x="3367" y="17"/>
                                </a:moveTo>
                                <a:lnTo>
                                  <a:pt x="3307" y="17"/>
                                </a:lnTo>
                                <a:lnTo>
                                  <a:pt x="3307" y="0"/>
                                </a:lnTo>
                                <a:lnTo>
                                  <a:pt x="3367" y="0"/>
                                </a:lnTo>
                                <a:lnTo>
                                  <a:pt x="3367" y="17"/>
                                </a:lnTo>
                                <a:close/>
                                <a:moveTo>
                                  <a:pt x="3261" y="17"/>
                                </a:moveTo>
                                <a:lnTo>
                                  <a:pt x="3201" y="17"/>
                                </a:lnTo>
                                <a:lnTo>
                                  <a:pt x="3201" y="0"/>
                                </a:lnTo>
                                <a:lnTo>
                                  <a:pt x="3261" y="0"/>
                                </a:lnTo>
                                <a:lnTo>
                                  <a:pt x="3261" y="17"/>
                                </a:lnTo>
                                <a:close/>
                                <a:moveTo>
                                  <a:pt x="3158" y="17"/>
                                </a:moveTo>
                                <a:lnTo>
                                  <a:pt x="3098" y="17"/>
                                </a:lnTo>
                                <a:lnTo>
                                  <a:pt x="3098" y="0"/>
                                </a:lnTo>
                                <a:lnTo>
                                  <a:pt x="3158" y="0"/>
                                </a:lnTo>
                                <a:lnTo>
                                  <a:pt x="3158" y="17"/>
                                </a:lnTo>
                                <a:close/>
                                <a:moveTo>
                                  <a:pt x="3053" y="17"/>
                                </a:moveTo>
                                <a:lnTo>
                                  <a:pt x="2993" y="17"/>
                                </a:lnTo>
                                <a:lnTo>
                                  <a:pt x="2993" y="0"/>
                                </a:lnTo>
                                <a:lnTo>
                                  <a:pt x="3053" y="0"/>
                                </a:lnTo>
                                <a:lnTo>
                                  <a:pt x="3053" y="17"/>
                                </a:lnTo>
                                <a:close/>
                                <a:moveTo>
                                  <a:pt x="2947" y="17"/>
                                </a:moveTo>
                                <a:lnTo>
                                  <a:pt x="2887" y="17"/>
                                </a:lnTo>
                                <a:lnTo>
                                  <a:pt x="2887" y="0"/>
                                </a:lnTo>
                                <a:lnTo>
                                  <a:pt x="2947" y="0"/>
                                </a:lnTo>
                                <a:lnTo>
                                  <a:pt x="2947" y="17"/>
                                </a:lnTo>
                                <a:close/>
                                <a:moveTo>
                                  <a:pt x="2841" y="17"/>
                                </a:moveTo>
                                <a:lnTo>
                                  <a:pt x="2781" y="17"/>
                                </a:lnTo>
                                <a:lnTo>
                                  <a:pt x="2781" y="0"/>
                                </a:lnTo>
                                <a:lnTo>
                                  <a:pt x="2841" y="0"/>
                                </a:lnTo>
                                <a:lnTo>
                                  <a:pt x="2841" y="17"/>
                                </a:lnTo>
                                <a:close/>
                                <a:moveTo>
                                  <a:pt x="2738" y="17"/>
                                </a:moveTo>
                                <a:lnTo>
                                  <a:pt x="2678" y="17"/>
                                </a:lnTo>
                                <a:lnTo>
                                  <a:pt x="2678" y="0"/>
                                </a:lnTo>
                                <a:lnTo>
                                  <a:pt x="2738" y="0"/>
                                </a:lnTo>
                                <a:lnTo>
                                  <a:pt x="2738" y="17"/>
                                </a:lnTo>
                                <a:close/>
                                <a:moveTo>
                                  <a:pt x="2633" y="17"/>
                                </a:moveTo>
                                <a:lnTo>
                                  <a:pt x="2573" y="17"/>
                                </a:lnTo>
                                <a:lnTo>
                                  <a:pt x="2573" y="0"/>
                                </a:lnTo>
                                <a:lnTo>
                                  <a:pt x="2633" y="0"/>
                                </a:lnTo>
                                <a:lnTo>
                                  <a:pt x="2633" y="17"/>
                                </a:lnTo>
                                <a:close/>
                                <a:moveTo>
                                  <a:pt x="2527" y="17"/>
                                </a:moveTo>
                                <a:lnTo>
                                  <a:pt x="2467" y="17"/>
                                </a:lnTo>
                                <a:lnTo>
                                  <a:pt x="2467" y="0"/>
                                </a:lnTo>
                                <a:lnTo>
                                  <a:pt x="2527" y="0"/>
                                </a:lnTo>
                                <a:lnTo>
                                  <a:pt x="2527" y="17"/>
                                </a:lnTo>
                                <a:close/>
                                <a:moveTo>
                                  <a:pt x="2421" y="17"/>
                                </a:moveTo>
                                <a:lnTo>
                                  <a:pt x="2361" y="17"/>
                                </a:lnTo>
                                <a:lnTo>
                                  <a:pt x="2361" y="0"/>
                                </a:lnTo>
                                <a:lnTo>
                                  <a:pt x="2421" y="0"/>
                                </a:lnTo>
                                <a:lnTo>
                                  <a:pt x="2421" y="17"/>
                                </a:lnTo>
                                <a:close/>
                                <a:moveTo>
                                  <a:pt x="2318" y="17"/>
                                </a:moveTo>
                                <a:lnTo>
                                  <a:pt x="2258" y="17"/>
                                </a:lnTo>
                                <a:lnTo>
                                  <a:pt x="2258" y="0"/>
                                </a:lnTo>
                                <a:lnTo>
                                  <a:pt x="2318" y="0"/>
                                </a:lnTo>
                                <a:lnTo>
                                  <a:pt x="2318" y="17"/>
                                </a:lnTo>
                                <a:close/>
                                <a:moveTo>
                                  <a:pt x="2213" y="17"/>
                                </a:moveTo>
                                <a:lnTo>
                                  <a:pt x="2153" y="17"/>
                                </a:lnTo>
                                <a:lnTo>
                                  <a:pt x="2153" y="0"/>
                                </a:lnTo>
                                <a:lnTo>
                                  <a:pt x="2213" y="0"/>
                                </a:lnTo>
                                <a:lnTo>
                                  <a:pt x="2213" y="17"/>
                                </a:lnTo>
                                <a:close/>
                                <a:moveTo>
                                  <a:pt x="2107" y="17"/>
                                </a:moveTo>
                                <a:lnTo>
                                  <a:pt x="2047" y="17"/>
                                </a:lnTo>
                                <a:lnTo>
                                  <a:pt x="2047" y="0"/>
                                </a:lnTo>
                                <a:lnTo>
                                  <a:pt x="2107" y="0"/>
                                </a:lnTo>
                                <a:lnTo>
                                  <a:pt x="2107" y="17"/>
                                </a:lnTo>
                                <a:close/>
                                <a:moveTo>
                                  <a:pt x="2001" y="17"/>
                                </a:moveTo>
                                <a:lnTo>
                                  <a:pt x="1941" y="17"/>
                                </a:lnTo>
                                <a:lnTo>
                                  <a:pt x="1941" y="0"/>
                                </a:lnTo>
                                <a:lnTo>
                                  <a:pt x="2001" y="0"/>
                                </a:lnTo>
                                <a:lnTo>
                                  <a:pt x="2001" y="17"/>
                                </a:lnTo>
                                <a:close/>
                                <a:moveTo>
                                  <a:pt x="1898" y="17"/>
                                </a:moveTo>
                                <a:lnTo>
                                  <a:pt x="1838" y="17"/>
                                </a:lnTo>
                                <a:lnTo>
                                  <a:pt x="1838" y="0"/>
                                </a:lnTo>
                                <a:lnTo>
                                  <a:pt x="1898" y="0"/>
                                </a:lnTo>
                                <a:lnTo>
                                  <a:pt x="1898" y="17"/>
                                </a:lnTo>
                                <a:close/>
                                <a:moveTo>
                                  <a:pt x="1793" y="17"/>
                                </a:moveTo>
                                <a:lnTo>
                                  <a:pt x="1733" y="17"/>
                                </a:lnTo>
                                <a:lnTo>
                                  <a:pt x="1733" y="0"/>
                                </a:lnTo>
                                <a:lnTo>
                                  <a:pt x="1793" y="0"/>
                                </a:lnTo>
                                <a:lnTo>
                                  <a:pt x="1793" y="17"/>
                                </a:lnTo>
                                <a:close/>
                                <a:moveTo>
                                  <a:pt x="1687" y="17"/>
                                </a:moveTo>
                                <a:lnTo>
                                  <a:pt x="1627" y="17"/>
                                </a:lnTo>
                                <a:lnTo>
                                  <a:pt x="1627" y="0"/>
                                </a:lnTo>
                                <a:lnTo>
                                  <a:pt x="1687" y="0"/>
                                </a:lnTo>
                                <a:lnTo>
                                  <a:pt x="1687" y="17"/>
                                </a:lnTo>
                                <a:close/>
                                <a:moveTo>
                                  <a:pt x="1581" y="17"/>
                                </a:moveTo>
                                <a:lnTo>
                                  <a:pt x="1521" y="17"/>
                                </a:lnTo>
                                <a:lnTo>
                                  <a:pt x="1521" y="0"/>
                                </a:lnTo>
                                <a:lnTo>
                                  <a:pt x="1581" y="0"/>
                                </a:lnTo>
                                <a:lnTo>
                                  <a:pt x="1581" y="17"/>
                                </a:lnTo>
                                <a:close/>
                                <a:moveTo>
                                  <a:pt x="1478" y="17"/>
                                </a:moveTo>
                                <a:lnTo>
                                  <a:pt x="1418" y="17"/>
                                </a:lnTo>
                                <a:lnTo>
                                  <a:pt x="1418" y="0"/>
                                </a:lnTo>
                                <a:lnTo>
                                  <a:pt x="1478" y="0"/>
                                </a:lnTo>
                                <a:lnTo>
                                  <a:pt x="1478" y="17"/>
                                </a:lnTo>
                                <a:close/>
                                <a:moveTo>
                                  <a:pt x="1373" y="17"/>
                                </a:moveTo>
                                <a:lnTo>
                                  <a:pt x="1313" y="17"/>
                                </a:lnTo>
                                <a:lnTo>
                                  <a:pt x="1313" y="0"/>
                                </a:lnTo>
                                <a:lnTo>
                                  <a:pt x="1373" y="0"/>
                                </a:lnTo>
                                <a:lnTo>
                                  <a:pt x="1373" y="17"/>
                                </a:lnTo>
                                <a:close/>
                                <a:moveTo>
                                  <a:pt x="1267" y="17"/>
                                </a:moveTo>
                                <a:lnTo>
                                  <a:pt x="1207" y="17"/>
                                </a:lnTo>
                                <a:lnTo>
                                  <a:pt x="1207" y="0"/>
                                </a:lnTo>
                                <a:lnTo>
                                  <a:pt x="1267" y="0"/>
                                </a:lnTo>
                                <a:lnTo>
                                  <a:pt x="1267" y="17"/>
                                </a:lnTo>
                                <a:close/>
                                <a:moveTo>
                                  <a:pt x="1161" y="17"/>
                                </a:moveTo>
                                <a:lnTo>
                                  <a:pt x="1101" y="17"/>
                                </a:lnTo>
                                <a:lnTo>
                                  <a:pt x="1101" y="0"/>
                                </a:lnTo>
                                <a:lnTo>
                                  <a:pt x="1161" y="0"/>
                                </a:lnTo>
                                <a:lnTo>
                                  <a:pt x="1161" y="17"/>
                                </a:lnTo>
                                <a:close/>
                                <a:moveTo>
                                  <a:pt x="1058" y="17"/>
                                </a:moveTo>
                                <a:lnTo>
                                  <a:pt x="998" y="17"/>
                                </a:lnTo>
                                <a:lnTo>
                                  <a:pt x="998" y="0"/>
                                </a:lnTo>
                                <a:lnTo>
                                  <a:pt x="1058" y="0"/>
                                </a:lnTo>
                                <a:lnTo>
                                  <a:pt x="1058" y="17"/>
                                </a:lnTo>
                                <a:close/>
                                <a:moveTo>
                                  <a:pt x="953" y="17"/>
                                </a:moveTo>
                                <a:lnTo>
                                  <a:pt x="893" y="17"/>
                                </a:lnTo>
                                <a:lnTo>
                                  <a:pt x="893" y="0"/>
                                </a:lnTo>
                                <a:lnTo>
                                  <a:pt x="953" y="0"/>
                                </a:lnTo>
                                <a:lnTo>
                                  <a:pt x="953" y="17"/>
                                </a:lnTo>
                                <a:close/>
                                <a:moveTo>
                                  <a:pt x="847" y="17"/>
                                </a:moveTo>
                                <a:lnTo>
                                  <a:pt x="787" y="17"/>
                                </a:lnTo>
                                <a:lnTo>
                                  <a:pt x="787" y="0"/>
                                </a:lnTo>
                                <a:lnTo>
                                  <a:pt x="847" y="0"/>
                                </a:lnTo>
                                <a:lnTo>
                                  <a:pt x="847" y="17"/>
                                </a:lnTo>
                                <a:close/>
                                <a:moveTo>
                                  <a:pt x="741" y="17"/>
                                </a:moveTo>
                                <a:lnTo>
                                  <a:pt x="681" y="17"/>
                                </a:lnTo>
                                <a:lnTo>
                                  <a:pt x="681" y="0"/>
                                </a:lnTo>
                                <a:lnTo>
                                  <a:pt x="741" y="0"/>
                                </a:lnTo>
                                <a:lnTo>
                                  <a:pt x="741" y="17"/>
                                </a:lnTo>
                                <a:close/>
                                <a:moveTo>
                                  <a:pt x="638" y="17"/>
                                </a:moveTo>
                                <a:lnTo>
                                  <a:pt x="578" y="17"/>
                                </a:lnTo>
                                <a:lnTo>
                                  <a:pt x="578" y="0"/>
                                </a:lnTo>
                                <a:lnTo>
                                  <a:pt x="638" y="0"/>
                                </a:lnTo>
                                <a:lnTo>
                                  <a:pt x="638" y="17"/>
                                </a:lnTo>
                                <a:close/>
                                <a:moveTo>
                                  <a:pt x="533" y="17"/>
                                </a:moveTo>
                                <a:lnTo>
                                  <a:pt x="473" y="17"/>
                                </a:lnTo>
                                <a:lnTo>
                                  <a:pt x="473" y="0"/>
                                </a:lnTo>
                                <a:lnTo>
                                  <a:pt x="533" y="0"/>
                                </a:lnTo>
                                <a:lnTo>
                                  <a:pt x="533" y="17"/>
                                </a:lnTo>
                                <a:close/>
                                <a:moveTo>
                                  <a:pt x="427" y="17"/>
                                </a:moveTo>
                                <a:lnTo>
                                  <a:pt x="367" y="17"/>
                                </a:lnTo>
                                <a:lnTo>
                                  <a:pt x="367" y="0"/>
                                </a:lnTo>
                                <a:lnTo>
                                  <a:pt x="427" y="0"/>
                                </a:lnTo>
                                <a:lnTo>
                                  <a:pt x="427" y="17"/>
                                </a:lnTo>
                                <a:close/>
                                <a:moveTo>
                                  <a:pt x="321" y="17"/>
                                </a:moveTo>
                                <a:lnTo>
                                  <a:pt x="261" y="17"/>
                                </a:lnTo>
                                <a:lnTo>
                                  <a:pt x="261" y="0"/>
                                </a:lnTo>
                                <a:lnTo>
                                  <a:pt x="321" y="0"/>
                                </a:lnTo>
                                <a:lnTo>
                                  <a:pt x="321" y="17"/>
                                </a:lnTo>
                                <a:close/>
                                <a:moveTo>
                                  <a:pt x="218" y="17"/>
                                </a:moveTo>
                                <a:lnTo>
                                  <a:pt x="158" y="17"/>
                                </a:lnTo>
                                <a:lnTo>
                                  <a:pt x="158" y="0"/>
                                </a:lnTo>
                                <a:lnTo>
                                  <a:pt x="218" y="0"/>
                                </a:lnTo>
                                <a:lnTo>
                                  <a:pt x="218" y="17"/>
                                </a:lnTo>
                                <a:close/>
                                <a:moveTo>
                                  <a:pt x="113" y="17"/>
                                </a:moveTo>
                                <a:lnTo>
                                  <a:pt x="53" y="17"/>
                                </a:lnTo>
                                <a:lnTo>
                                  <a:pt x="53" y="0"/>
                                </a:lnTo>
                                <a:lnTo>
                                  <a:pt x="113" y="0"/>
                                </a:lnTo>
                                <a:lnTo>
                                  <a:pt x="113" y="17"/>
                                </a:lnTo>
                                <a:close/>
                                <a:moveTo>
                                  <a:pt x="14" y="67"/>
                                </a:moveTo>
                                <a:lnTo>
                                  <a:pt x="0" y="67"/>
                                </a:ln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7" y="17"/>
                                </a:lnTo>
                                <a:lnTo>
                                  <a:pt x="14" y="17"/>
                                </a:lnTo>
                                <a:lnTo>
                                  <a:pt x="14" y="67"/>
                                </a:lnTo>
                                <a:close/>
                                <a:moveTo>
                                  <a:pt x="14" y="17"/>
                                </a:moveTo>
                                <a:lnTo>
                                  <a:pt x="7" y="17"/>
                                </a:lnTo>
                                <a:lnTo>
                                  <a:pt x="7" y="7"/>
                                </a:lnTo>
                                <a:lnTo>
                                  <a:pt x="14" y="7"/>
                                </a:lnTo>
                                <a:lnTo>
                                  <a:pt x="14" y="17"/>
                                </a:lnTo>
                                <a:close/>
                                <a:moveTo>
                                  <a:pt x="14" y="173"/>
                                </a:moveTo>
                                <a:lnTo>
                                  <a:pt x="0" y="173"/>
                                </a:lnTo>
                                <a:lnTo>
                                  <a:pt x="0" y="113"/>
                                </a:lnTo>
                                <a:lnTo>
                                  <a:pt x="14" y="113"/>
                                </a:lnTo>
                                <a:lnTo>
                                  <a:pt x="14" y="173"/>
                                </a:lnTo>
                                <a:close/>
                                <a:moveTo>
                                  <a:pt x="14" y="278"/>
                                </a:moveTo>
                                <a:lnTo>
                                  <a:pt x="0" y="278"/>
                                </a:lnTo>
                                <a:lnTo>
                                  <a:pt x="0" y="218"/>
                                </a:lnTo>
                                <a:lnTo>
                                  <a:pt x="14" y="218"/>
                                </a:lnTo>
                                <a:lnTo>
                                  <a:pt x="14" y="278"/>
                                </a:lnTo>
                                <a:close/>
                                <a:moveTo>
                                  <a:pt x="14" y="384"/>
                                </a:moveTo>
                                <a:lnTo>
                                  <a:pt x="0" y="384"/>
                                </a:lnTo>
                                <a:lnTo>
                                  <a:pt x="0" y="324"/>
                                </a:lnTo>
                                <a:lnTo>
                                  <a:pt x="14" y="324"/>
                                </a:lnTo>
                                <a:lnTo>
                                  <a:pt x="14" y="384"/>
                                </a:lnTo>
                                <a:close/>
                                <a:moveTo>
                                  <a:pt x="67" y="480"/>
                                </a:moveTo>
                                <a:lnTo>
                                  <a:pt x="0" y="480"/>
                                </a:lnTo>
                                <a:lnTo>
                                  <a:pt x="0" y="427"/>
                                </a:lnTo>
                                <a:lnTo>
                                  <a:pt x="14" y="427"/>
                                </a:lnTo>
                                <a:lnTo>
                                  <a:pt x="14" y="466"/>
                                </a:lnTo>
                                <a:lnTo>
                                  <a:pt x="67" y="466"/>
                                </a:lnTo>
                                <a:lnTo>
                                  <a:pt x="67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Text Box 837"/>
                        <wps:cNvSpPr txBox="1">
                          <a:spLocks/>
                        </wps:cNvSpPr>
                        <wps:spPr bwMode="auto">
                          <a:xfrm>
                            <a:off x="2152" y="293"/>
                            <a:ext cx="7920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45E7" w:rsidRDefault="00A545E7" w:rsidP="00A545E7">
                              <w:pPr>
                                <w:spacing w:before="90"/>
                                <w:ind w:left="158"/>
                              </w:pPr>
                              <w:r>
                                <w:t xml:space="preserve">$ kubectl exec -it </w:t>
                              </w:r>
                              <w:proofErr w:type="spellStart"/>
                              <w:r>
                                <w:t>redis</w:t>
                              </w:r>
                              <w:proofErr w:type="spellEnd"/>
                              <w:r>
                                <w:t xml:space="preserve"> cat /</w:t>
                              </w:r>
                              <w:proofErr w:type="spellStart"/>
                              <w:r>
                                <w:t>redis</w:t>
                              </w:r>
                              <w:proofErr w:type="spellEnd"/>
                              <w:r>
                                <w:t>-master/</w:t>
                              </w:r>
                              <w:proofErr w:type="spellStart"/>
                              <w:r>
                                <w:t>redis.conf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E02E81" id="Group 836" o:spid="_x0000_s1053" style="position:absolute;margin-left:107.65pt;margin-top:14.65pt;width:396pt;height:24pt;z-index:-251637760;mso-wrap-distance-left:0;mso-wrap-distance-right:0;mso-position-horizontal-relative:page;mso-position-vertical-relative:text" coordorigin="2153,293" coordsize="7920,4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">
                <v:shape id="AutoShape 838" o:spid="_x0000_s1054" style="position:absolute;left:2152;top:293;width:7920;height:480;visibility:visible;mso-wrap-style:square;v-text-anchor:top" coordsize="7920,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" path="m173,480r-60,l113,466r60,l173,480xm276,480r-60,l216,466r60,l276,480xm381,480r-60,l321,466r60,l381,480xm487,480r-60,l427,466r60,l487,480xm593,480r-60,l533,466r60,l593,480xm698,480r-60,l638,466r60,l698,480xm801,480r-60,l741,466r60,l801,480xm907,480r-60,l847,466r60,l907,480xm1013,480r-60,l953,466r60,l1013,480xm1118,480r-60,l1058,466r60,l1118,480xm1221,480r-60,l1161,466r60,l1221,480xm1327,480r-60,l1267,466r60,l1327,480xm1433,480r-60,l1373,466r60,l1433,480xm1538,480r-60,l1478,466r60,l1538,480xm1641,480r-60,l1581,466r60,l1641,480xm1747,480r-60,l1687,466r60,l1747,480xm1853,480r-60,l1793,466r60,l1853,480xm1956,480r-60,l1896,466r60,l1956,480xm2061,480r-60,l2001,466r60,l2061,480xm2167,480r-60,l2107,466r60,l2167,480xm2273,480r-60,l2213,466r60,l2273,480xm2378,480r-60,l2318,466r60,l2378,480xm2481,480r-60,l2421,466r60,l2481,480xm2587,480r-60,l2527,466r60,l2587,480xm2693,480r-60,l2633,466r60,l2693,480xm2798,480r-60,l2738,466r60,l2798,480xm2901,480r-60,l2841,466r60,l2901,480xm3007,480r-60,l2947,466r60,l3007,480xm3113,480r-60,l3053,466r60,l3113,480xm3218,480r-60,l3158,466r60,l3218,480xm3321,480r-60,l3261,466r60,l3321,480xm3427,480r-60,l3367,466r60,l3427,480xm3533,480r-60,l3473,466r60,l3533,480xm3638,480r-60,l3578,466r60,l3638,480xm3741,480r-60,l3681,466r60,l3741,480xm3847,480r-60,l3787,466r60,l3847,480xm3953,480r-60,l3893,466r60,l3953,480xm4058,480r-60,l3998,466r60,l4058,480xm4161,480r-60,l4101,466r60,l4161,480xm4267,480r-60,l4207,466r60,l4267,480xm4373,480r-60,l4313,466r60,l4373,480xm4478,480r-60,l4418,466r60,l4478,480xm4581,480r-60,l4521,466r60,l4581,480xm4687,480r-60,l4627,466r60,l4687,480xm4793,480r-60,l4733,466r60,l4793,480xm4898,480r-60,l4838,466r60,l4898,480xm5001,480r-60,l4941,466r60,l5001,480xm5107,480r-60,l5047,466r60,l5107,480xm5213,480r-60,l5153,466r60,l5213,480xm5318,480r-60,l5258,466r60,l5318,480xm5421,480r-60,l5361,466r60,l5421,480xm5527,480r-60,l5467,466r60,l5527,480xm5633,480r-60,l5573,466r60,l5633,480xm5736,480r-60,l5676,466r60,l5736,480xm5841,480r-60,l5781,466r60,l5841,480xm5947,480r-60,l5887,466r60,l5947,480xm6053,480r-60,l5993,466r60,l6053,480xm6156,480r-60,l6096,466r60,l6156,480xm6261,480r-60,l6201,466r60,l6261,480xm6367,480r-60,l6307,466r60,l6367,480xm6473,480r-60,l6413,466r60,l6473,480xm6576,480r-60,l6516,466r60,l6576,480xm6681,480r-60,l6621,466r60,l6681,480xm6787,480r-60,l6727,466r60,l6787,480xm6893,480r-60,l6833,466r60,l6893,480xm6996,480r-60,l6936,466r60,l6996,480xm7101,480r-60,l7041,466r60,l7101,480xm7207,480r-60,l7147,466r60,l7207,480xm7313,480r-60,l7253,466r60,l7313,480xm7416,480r-60,l7356,466r60,l7416,480xm7521,480r-60,l7461,466r60,l7521,480xm7627,480r-60,l7567,466r60,l7627,480xm7733,480r-60,l7673,466r60,l7733,480xm7836,480r-60,l7776,466r60,l7836,480xm7920,480r-39,l7881,466r24,l7905,444r15,l7920,480xm7920,398r-15,l7905,338r15,l7920,398xm7920,293r-15,l7905,233r15,l7920,293xm7920,190r-15,l7905,130r15,l7920,190xm7920,84r-15,l7905,24r15,l7920,84xm7881,17r-60,l7821,r60,l7881,17xm7778,17r-60,l7718,r60,l7778,17xm7673,17r-60,l7613,r60,l7673,17xm7567,17r-60,l7507,r60,l7567,17xm7461,17r-60,l7401,r60,l7461,17xm7358,17r-60,l7298,r60,l7358,17xm7253,17r-60,l7193,r60,l7253,17xm7147,17r-60,l7087,r60,l7147,17xm7041,17r-60,l6981,r60,l7041,17xm6938,17r-60,l6878,r60,l6938,17xm6833,17r-60,l6773,r60,l6833,17xm6727,17r-60,l6667,r60,l6727,17xm6621,17r-60,l6561,r60,l6621,17xm6518,17r-60,l6458,r60,l6518,17xm6413,17r-60,l6353,r60,l6413,17xm6307,17r-60,l6247,r60,l6307,17xm6201,17r-60,l6141,r60,l6201,17xm6098,17r-60,l6038,r60,l6098,17xm5993,17r-60,l5933,r60,l5993,17xm5887,17r-60,l5827,r60,l5887,17xm5781,17r-60,l5721,r60,l5781,17xm5678,17r-60,l5618,r60,l5678,17xm5573,17r-60,l5513,r60,l5573,17xm5467,17r-60,l5407,r60,l5467,17xm5361,17r-60,l5301,r60,l5361,17xm5258,17r-60,l5198,r60,l5258,17xm5153,17r-60,l5093,r60,l5153,17xm5047,17r-60,l4987,r60,l5047,17xm4941,17r-60,l4881,r60,l4941,17xm4838,17r-60,l4778,r60,l4838,17xm4733,17r-60,l4673,r60,l4733,17xm4627,17r-60,l4567,r60,l4627,17xm4521,17r-60,l4461,r60,l4521,17xm4418,17r-60,l4358,r60,l4418,17xm4313,17r-60,l4253,r60,l4313,17xm4207,17r-60,l4147,r60,l4207,17xm4101,17r-60,l4041,r60,l4101,17xm3998,17r-60,l3938,r60,l3998,17xm3893,17r-60,l3833,r60,l3893,17xm3787,17r-60,l3727,r60,l3787,17xm3681,17r-60,l3621,r60,l3681,17xm3578,17r-60,l3518,r60,l3578,17xm3473,17r-60,l3413,r60,l3473,17xm3367,17r-60,l3307,r60,l3367,17xm3261,17r-60,l3201,r60,l3261,17xm3158,17r-60,l3098,r60,l3158,17xm3053,17r-60,l2993,r60,l3053,17xm2947,17r-60,l2887,r60,l2947,17xm2841,17r-60,l2781,r60,l2841,17xm2738,17r-60,l2678,r60,l2738,17xm2633,17r-60,l2573,r60,l2633,17xm2527,17r-60,l2467,r60,l2527,17xm2421,17r-60,l2361,r60,l2421,17xm2318,17r-60,l2258,r60,l2318,17xm2213,17r-60,l2153,r60,l2213,17xm2107,17r-60,l2047,r60,l2107,17xm2001,17r-60,l1941,r60,l2001,17xm1898,17r-60,l1838,r60,l1898,17xm1793,17r-60,l1733,r60,l1793,17xm1687,17r-60,l1627,r60,l1687,17xm1581,17r-60,l1521,r60,l1581,17xm1478,17r-60,l1418,r60,l1478,17xm1373,17r-60,l1313,r60,l1373,17xm1267,17r-60,l1207,r60,l1267,17xm1161,17r-60,l1101,r60,l1161,17xm1058,17r-60,l998,r60,l1058,17xm953,17r-60,l893,r60,l953,17xm847,17r-60,l787,r60,l847,17xm741,17r-60,l681,r60,l741,17xm638,17r-60,l578,r60,l638,17xm533,17r-60,l473,r60,l533,17xm427,17r-60,l367,r60,l427,17xm321,17r-60,l261,r60,l321,17xm218,17r-60,l158,r60,l218,17xm113,17r-60,l53,r60,l113,17xm14,67l,67,,,7,r,17l14,17r,50xm14,17r-7,l7,7r7,l14,17xm14,173l,173,,113r14,l14,173xm14,278l,278,,218r14,l14,278xm14,384l,384,,324r14,l14,384xm67,480l,480,,427r14,l14,466r53,l67,480xe" fillcolor="black" stroked="f">
                  <v:path arrowok="t" o:connecttype="custom" o:connectlocs="321,759;698,773;907,759;1161,773;1433,773;1687,759;2061,773;2273,759;2527,773;2798,773;3053,759;3427,773;3638,759;3893,773;4161,773;4418,759;4793,773;5001,759;5258,773;5527,773;5781,759;6156,773;6367,759;6621,773;6893,773;7147,759;7521,773;7733,759;7920,773;7905,423;7778,310;7567,293;7193,310;7041,310;6667,293;6413,310;6201,293;5827,310;5678,310;5301,293;5047,310;4838,293;4461,310;4313,310;3938,293;3681,310;3473,293;3098,310;2947,310;2573,293;2318,310;2107,293;1733,310;1581,310;1207,293;953,310;741,293;367,310;218,310;14,310;14,511;67,773" o:connectangles="0,0,0,0,0,0,0,0,0,0,0,0,0,0,0,0,0,0,0,0,0,0,0,0,0,0,0,0,0,0,0,0,0,0,0,0,0,0,0,0,0,0,0,0,0,0,0,0,0,0,0,0,0,0,0,0,0,0,0,0,0,0"/>
                </v:shape>
                <v:shape id="Text Box 837" o:spid="_x0000_s1055" type="#_x0000_t202" style="position:absolute;left:2152;top:293;width:7920;height:4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545E7" w:rsidRDefault="00A545E7" w:rsidP="00A545E7">
                        <w:pPr>
                          <w:spacing w:before="90"/>
                          <w:ind w:left="158"/>
                        </w:pPr>
                        <w:r>
                          <w:t xml:space="preserve">$ kubectl exec -it </w:t>
                        </w:r>
                        <w:proofErr w:type="spellStart"/>
                        <w:r>
                          <w:t>redis</w:t>
                        </w:r>
                        <w:proofErr w:type="spellEnd"/>
                        <w:r>
                          <w:t xml:space="preserve"> cat /</w:t>
                        </w:r>
                        <w:proofErr w:type="spellStart"/>
                        <w:r>
                          <w:t>redis</w:t>
                        </w:r>
                        <w:proofErr w:type="spellEnd"/>
                        <w:r>
                          <w:t>-master/</w:t>
                        </w:r>
                        <w:proofErr w:type="spellStart"/>
                        <w:r>
                          <w:t>redis.conf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10FA3DD4" wp14:editId="6B22A90F">
                <wp:simplePos x="0" y="0"/>
                <wp:positionH relativeFrom="page">
                  <wp:posOffset>1380490</wp:posOffset>
                </wp:positionH>
                <wp:positionV relativeFrom="paragraph">
                  <wp:posOffset>723900</wp:posOffset>
                </wp:positionV>
                <wp:extent cx="5008245" cy="521970"/>
                <wp:effectExtent l="0" t="0" r="0" b="0"/>
                <wp:wrapTopAndBottom/>
                <wp:docPr id="913" name="Group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8245" cy="521970"/>
                          <a:chOff x="2174" y="1140"/>
                          <a:chExt cx="7887" cy="822"/>
                        </a:xfrm>
                      </wpg:grpSpPr>
                      <pic:pic xmlns:pic="http://schemas.openxmlformats.org/drawingml/2006/picture">
                        <pic:nvPicPr>
                          <pic:cNvPr id="914" name="Picture 835"/>
                          <pic:cNvPicPr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1152"/>
                            <a:ext cx="7800" cy="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5" name="Freeform 834"/>
                        <wps:cNvSpPr>
                          <a:spLocks/>
                        </wps:cNvSpPr>
                        <wps:spPr bwMode="auto">
                          <a:xfrm>
                            <a:off x="2174" y="1139"/>
                            <a:ext cx="7887" cy="822"/>
                          </a:xfrm>
                          <a:custGeom>
                            <a:avLst/>
                            <a:gdLst>
                              <a:gd name="T0" fmla="+- 0 10061 2174"/>
                              <a:gd name="T1" fmla="*/ T0 w 7887"/>
                              <a:gd name="T2" fmla="+- 0 1140 1140"/>
                              <a:gd name="T3" fmla="*/ 1140 h 822"/>
                              <a:gd name="T4" fmla="+- 0 10046 2174"/>
                              <a:gd name="T5" fmla="*/ T4 w 7887"/>
                              <a:gd name="T6" fmla="+- 0 1140 1140"/>
                              <a:gd name="T7" fmla="*/ 1140 h 822"/>
                              <a:gd name="T8" fmla="+- 0 10046 2174"/>
                              <a:gd name="T9" fmla="*/ T8 w 7887"/>
                              <a:gd name="T10" fmla="+- 0 1154 1140"/>
                              <a:gd name="T11" fmla="*/ 1154 h 822"/>
                              <a:gd name="T12" fmla="+- 0 10046 2174"/>
                              <a:gd name="T13" fmla="*/ T12 w 7887"/>
                              <a:gd name="T14" fmla="+- 0 1944 1140"/>
                              <a:gd name="T15" fmla="*/ 1944 h 822"/>
                              <a:gd name="T16" fmla="+- 0 2191 2174"/>
                              <a:gd name="T17" fmla="*/ T16 w 7887"/>
                              <a:gd name="T18" fmla="+- 0 1944 1140"/>
                              <a:gd name="T19" fmla="*/ 1944 h 822"/>
                              <a:gd name="T20" fmla="+- 0 2191 2174"/>
                              <a:gd name="T21" fmla="*/ T20 w 7887"/>
                              <a:gd name="T22" fmla="+- 0 1944 1140"/>
                              <a:gd name="T23" fmla="*/ 1944 h 822"/>
                              <a:gd name="T24" fmla="+- 0 2182 2174"/>
                              <a:gd name="T25" fmla="*/ T24 w 7887"/>
                              <a:gd name="T26" fmla="+- 0 1944 1140"/>
                              <a:gd name="T27" fmla="*/ 1944 h 822"/>
                              <a:gd name="T28" fmla="+- 0 2182 2174"/>
                              <a:gd name="T29" fmla="*/ T28 w 7887"/>
                              <a:gd name="T30" fmla="+- 0 1944 1140"/>
                              <a:gd name="T31" fmla="*/ 1944 h 822"/>
                              <a:gd name="T32" fmla="+- 0 2191 2174"/>
                              <a:gd name="T33" fmla="*/ T32 w 7887"/>
                              <a:gd name="T34" fmla="+- 0 1944 1140"/>
                              <a:gd name="T35" fmla="*/ 1944 h 822"/>
                              <a:gd name="T36" fmla="+- 0 2191 2174"/>
                              <a:gd name="T37" fmla="*/ T36 w 7887"/>
                              <a:gd name="T38" fmla="+- 0 1154 1140"/>
                              <a:gd name="T39" fmla="*/ 1154 h 822"/>
                              <a:gd name="T40" fmla="+- 0 10046 2174"/>
                              <a:gd name="T41" fmla="*/ T40 w 7887"/>
                              <a:gd name="T42" fmla="+- 0 1154 1140"/>
                              <a:gd name="T43" fmla="*/ 1154 h 822"/>
                              <a:gd name="T44" fmla="+- 0 10046 2174"/>
                              <a:gd name="T45" fmla="*/ T44 w 7887"/>
                              <a:gd name="T46" fmla="+- 0 1140 1140"/>
                              <a:gd name="T47" fmla="*/ 1140 h 822"/>
                              <a:gd name="T48" fmla="+- 0 2174 2174"/>
                              <a:gd name="T49" fmla="*/ T48 w 7887"/>
                              <a:gd name="T50" fmla="+- 0 1140 1140"/>
                              <a:gd name="T51" fmla="*/ 1140 h 822"/>
                              <a:gd name="T52" fmla="+- 0 2174 2174"/>
                              <a:gd name="T53" fmla="*/ T52 w 7887"/>
                              <a:gd name="T54" fmla="+- 0 1154 1140"/>
                              <a:gd name="T55" fmla="*/ 1154 h 822"/>
                              <a:gd name="T56" fmla="+- 0 2174 2174"/>
                              <a:gd name="T57" fmla="*/ T56 w 7887"/>
                              <a:gd name="T58" fmla="+- 0 1944 1140"/>
                              <a:gd name="T59" fmla="*/ 1944 h 822"/>
                              <a:gd name="T60" fmla="+- 0 2174 2174"/>
                              <a:gd name="T61" fmla="*/ T60 w 7887"/>
                              <a:gd name="T62" fmla="+- 0 1954 1140"/>
                              <a:gd name="T63" fmla="*/ 1954 h 822"/>
                              <a:gd name="T64" fmla="+- 0 2174 2174"/>
                              <a:gd name="T65" fmla="*/ T64 w 7887"/>
                              <a:gd name="T66" fmla="+- 0 1962 1140"/>
                              <a:gd name="T67" fmla="*/ 1962 h 822"/>
                              <a:gd name="T68" fmla="+- 0 10061 2174"/>
                              <a:gd name="T69" fmla="*/ T68 w 7887"/>
                              <a:gd name="T70" fmla="+- 0 1962 1140"/>
                              <a:gd name="T71" fmla="*/ 1962 h 822"/>
                              <a:gd name="T72" fmla="+- 0 10061 2174"/>
                              <a:gd name="T73" fmla="*/ T72 w 7887"/>
                              <a:gd name="T74" fmla="+- 0 1954 1140"/>
                              <a:gd name="T75" fmla="*/ 1954 h 822"/>
                              <a:gd name="T76" fmla="+- 0 10061 2174"/>
                              <a:gd name="T77" fmla="*/ T76 w 7887"/>
                              <a:gd name="T78" fmla="+- 0 1944 1140"/>
                              <a:gd name="T79" fmla="*/ 1944 h 822"/>
                              <a:gd name="T80" fmla="+- 0 10061 2174"/>
                              <a:gd name="T81" fmla="*/ T80 w 7887"/>
                              <a:gd name="T82" fmla="+- 0 1154 1140"/>
                              <a:gd name="T83" fmla="*/ 1154 h 822"/>
                              <a:gd name="T84" fmla="+- 0 10061 2174"/>
                              <a:gd name="T85" fmla="*/ T84 w 7887"/>
                              <a:gd name="T86" fmla="+- 0 1140 1140"/>
                              <a:gd name="T87" fmla="*/ 1140 h 8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887" h="822">
                                <a:moveTo>
                                  <a:pt x="7887" y="0"/>
                                </a:moveTo>
                                <a:lnTo>
                                  <a:pt x="7872" y="0"/>
                                </a:lnTo>
                                <a:lnTo>
                                  <a:pt x="7872" y="14"/>
                                </a:lnTo>
                                <a:lnTo>
                                  <a:pt x="7872" y="804"/>
                                </a:lnTo>
                                <a:lnTo>
                                  <a:pt x="17" y="804"/>
                                </a:lnTo>
                                <a:lnTo>
                                  <a:pt x="8" y="804"/>
                                </a:lnTo>
                                <a:lnTo>
                                  <a:pt x="17" y="804"/>
                                </a:lnTo>
                                <a:lnTo>
                                  <a:pt x="17" y="14"/>
                                </a:lnTo>
                                <a:lnTo>
                                  <a:pt x="7872" y="14"/>
                                </a:lnTo>
                                <a:lnTo>
                                  <a:pt x="78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804"/>
                                </a:lnTo>
                                <a:lnTo>
                                  <a:pt x="0" y="814"/>
                                </a:lnTo>
                                <a:lnTo>
                                  <a:pt x="0" y="822"/>
                                </a:lnTo>
                                <a:lnTo>
                                  <a:pt x="7887" y="822"/>
                                </a:lnTo>
                                <a:lnTo>
                                  <a:pt x="7887" y="814"/>
                                </a:lnTo>
                                <a:lnTo>
                                  <a:pt x="7887" y="804"/>
                                </a:lnTo>
                                <a:lnTo>
                                  <a:pt x="7887" y="14"/>
                                </a:lnTo>
                                <a:lnTo>
                                  <a:pt x="7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29F808" id="Group 833" o:spid="_x0000_s1026" style="position:absolute;margin-left:108.7pt;margin-top:57pt;width:394.35pt;height:41.1pt;z-index:-251636736;mso-wrap-distance-left:0;mso-wrap-distance-right:0;mso-position-horizontal-relative:page" coordorigin="2174,1140" coordsize="7887,82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">
                <v:shape id="Picture 835" o:spid="_x0000_s1027" type="#_x0000_t75" style="position:absolute;left:2188;top:1152;width:7800;height: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">
                  <v:imagedata r:id="rId29" o:title=""/>
                  <v:path arrowok="t"/>
                  <o:lock v:ext="edit" aspectratio="f"/>
                </v:shape>
                <v:shape id="Freeform 834" o:spid="_x0000_s1028" style="position:absolute;left:2174;top:1139;width:7887;height:822;visibility:visible;mso-wrap-style:square;v-text-anchor:top" coordsize="7887,8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" path="m7887,r-15,l7872,14r,790l17,804r-9,l17,804,17,14r7855,l7872,,,,,14,,804r,10l,822r7887,l7887,814r,-10l7887,14r,-14xe" fillcolor="black" stroked="f">
                  <v:path arrowok="t" o:connecttype="custom" o:connectlocs="7887,1140;7872,1140;7872,1154;7872,1944;17,1944;17,1944;8,1944;8,1944;17,1944;17,1154;7872,1154;7872,1140;0,1140;0,1154;0,1944;0,1954;0,1962;7887,1962;7887,1954;7887,1944;7887,1154;7887,1140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A545E7" w:rsidRDefault="00A545E7" w:rsidP="00A545E7">
      <w:pPr>
        <w:pStyle w:val="BodyText0"/>
        <w:spacing w:before="5"/>
      </w:pPr>
    </w:p>
    <w:p w:rsidR="00A545E7" w:rsidRDefault="00A545E7" w:rsidP="00A545E7">
      <w:pPr>
        <w:pStyle w:val="BodyText0"/>
        <w:spacing w:before="8"/>
        <w:rPr>
          <w:sz w:val="23"/>
        </w:rPr>
      </w:pPr>
    </w:p>
    <w:p w:rsidR="00A545E7" w:rsidRDefault="00A545E7" w:rsidP="00A545E7">
      <w:pPr>
        <w:pStyle w:val="ListParagraph"/>
        <w:widowControl w:val="0"/>
        <w:numPr>
          <w:ilvl w:val="0"/>
          <w:numId w:val="36"/>
        </w:numPr>
        <w:tabs>
          <w:tab w:val="left" w:pos="1261"/>
        </w:tabs>
        <w:autoSpaceDE w:val="0"/>
        <w:autoSpaceDN w:val="0"/>
        <w:ind w:hanging="362"/>
        <w:contextualSpacing w:val="0"/>
        <w:rPr>
          <w:sz w:val="24"/>
        </w:rPr>
      </w:pPr>
      <w:r>
        <w:rPr>
          <w:sz w:val="24"/>
        </w:rPr>
        <w:t>Delete all the resources created in this</w:t>
      </w:r>
      <w:r>
        <w:rPr>
          <w:spacing w:val="-13"/>
          <w:sz w:val="24"/>
        </w:rPr>
        <w:t xml:space="preserve"> </w:t>
      </w:r>
      <w:r>
        <w:rPr>
          <w:sz w:val="24"/>
        </w:rPr>
        <w:t>task</w:t>
      </w:r>
    </w:p>
    <w:p w:rsidR="00A545E7" w:rsidRDefault="00A545E7" w:rsidP="00A545E7">
      <w:pPr>
        <w:pStyle w:val="BodyText0"/>
        <w:spacing w:before="7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2BBC8363" wp14:editId="7A0925D5">
                <wp:simplePos x="0" y="0"/>
                <wp:positionH relativeFrom="page">
                  <wp:posOffset>1367155</wp:posOffset>
                </wp:positionH>
                <wp:positionV relativeFrom="paragraph">
                  <wp:posOffset>192405</wp:posOffset>
                </wp:positionV>
                <wp:extent cx="5000625" cy="504825"/>
                <wp:effectExtent l="12700" t="12700" r="0" b="0"/>
                <wp:wrapTopAndBottom/>
                <wp:docPr id="910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0625" cy="504825"/>
                          <a:chOff x="2153" y="303"/>
                          <a:chExt cx="7875" cy="795"/>
                        </a:xfrm>
                      </wpg:grpSpPr>
                      <wps:wsp>
                        <wps:cNvPr id="911" name="AutoShape 832"/>
                        <wps:cNvSpPr>
                          <a:spLocks/>
                        </wps:cNvSpPr>
                        <wps:spPr bwMode="auto">
                          <a:xfrm>
                            <a:off x="2152" y="302"/>
                            <a:ext cx="7875" cy="795"/>
                          </a:xfrm>
                          <a:custGeom>
                            <a:avLst/>
                            <a:gdLst>
                              <a:gd name="T0" fmla="+- 0 2474 2153"/>
                              <a:gd name="T1" fmla="*/ T0 w 7875"/>
                              <a:gd name="T2" fmla="+- 0 1083 303"/>
                              <a:gd name="T3" fmla="*/ 1083 h 795"/>
                              <a:gd name="T4" fmla="+- 0 2851 2153"/>
                              <a:gd name="T5" fmla="*/ T4 w 7875"/>
                              <a:gd name="T6" fmla="+- 0 1097 303"/>
                              <a:gd name="T7" fmla="*/ 1097 h 795"/>
                              <a:gd name="T8" fmla="+- 0 3060 2153"/>
                              <a:gd name="T9" fmla="*/ T8 w 7875"/>
                              <a:gd name="T10" fmla="+- 0 1083 303"/>
                              <a:gd name="T11" fmla="*/ 1083 h 795"/>
                              <a:gd name="T12" fmla="+- 0 3314 2153"/>
                              <a:gd name="T13" fmla="*/ T12 w 7875"/>
                              <a:gd name="T14" fmla="+- 0 1097 303"/>
                              <a:gd name="T15" fmla="*/ 1097 h 795"/>
                              <a:gd name="T16" fmla="+- 0 3586 2153"/>
                              <a:gd name="T17" fmla="*/ T16 w 7875"/>
                              <a:gd name="T18" fmla="+- 0 1097 303"/>
                              <a:gd name="T19" fmla="*/ 1097 h 795"/>
                              <a:gd name="T20" fmla="+- 0 3840 2153"/>
                              <a:gd name="T21" fmla="*/ T20 w 7875"/>
                              <a:gd name="T22" fmla="+- 0 1083 303"/>
                              <a:gd name="T23" fmla="*/ 1083 h 795"/>
                              <a:gd name="T24" fmla="+- 0 4214 2153"/>
                              <a:gd name="T25" fmla="*/ T24 w 7875"/>
                              <a:gd name="T26" fmla="+- 0 1097 303"/>
                              <a:gd name="T27" fmla="*/ 1097 h 795"/>
                              <a:gd name="T28" fmla="+- 0 4426 2153"/>
                              <a:gd name="T29" fmla="*/ T28 w 7875"/>
                              <a:gd name="T30" fmla="+- 0 1083 303"/>
                              <a:gd name="T31" fmla="*/ 1083 h 795"/>
                              <a:gd name="T32" fmla="+- 0 4680 2153"/>
                              <a:gd name="T33" fmla="*/ T32 w 7875"/>
                              <a:gd name="T34" fmla="+- 0 1097 303"/>
                              <a:gd name="T35" fmla="*/ 1097 h 795"/>
                              <a:gd name="T36" fmla="+- 0 4951 2153"/>
                              <a:gd name="T37" fmla="*/ T36 w 7875"/>
                              <a:gd name="T38" fmla="+- 0 1097 303"/>
                              <a:gd name="T39" fmla="*/ 1097 h 795"/>
                              <a:gd name="T40" fmla="+- 0 5206 2153"/>
                              <a:gd name="T41" fmla="*/ T40 w 7875"/>
                              <a:gd name="T42" fmla="+- 0 1083 303"/>
                              <a:gd name="T43" fmla="*/ 1083 h 795"/>
                              <a:gd name="T44" fmla="+- 0 5580 2153"/>
                              <a:gd name="T45" fmla="*/ T44 w 7875"/>
                              <a:gd name="T46" fmla="+- 0 1097 303"/>
                              <a:gd name="T47" fmla="*/ 1097 h 795"/>
                              <a:gd name="T48" fmla="+- 0 5791 2153"/>
                              <a:gd name="T49" fmla="*/ T48 w 7875"/>
                              <a:gd name="T50" fmla="+- 0 1083 303"/>
                              <a:gd name="T51" fmla="*/ 1083 h 795"/>
                              <a:gd name="T52" fmla="+- 0 6046 2153"/>
                              <a:gd name="T53" fmla="*/ T52 w 7875"/>
                              <a:gd name="T54" fmla="+- 0 1097 303"/>
                              <a:gd name="T55" fmla="*/ 1097 h 795"/>
                              <a:gd name="T56" fmla="+- 0 6314 2153"/>
                              <a:gd name="T57" fmla="*/ T56 w 7875"/>
                              <a:gd name="T58" fmla="+- 0 1097 303"/>
                              <a:gd name="T59" fmla="*/ 1097 h 795"/>
                              <a:gd name="T60" fmla="+- 0 6571 2153"/>
                              <a:gd name="T61" fmla="*/ T60 w 7875"/>
                              <a:gd name="T62" fmla="+- 0 1083 303"/>
                              <a:gd name="T63" fmla="*/ 1083 h 795"/>
                              <a:gd name="T64" fmla="+- 0 6946 2153"/>
                              <a:gd name="T65" fmla="*/ T64 w 7875"/>
                              <a:gd name="T66" fmla="+- 0 1097 303"/>
                              <a:gd name="T67" fmla="*/ 1097 h 795"/>
                              <a:gd name="T68" fmla="+- 0 7154 2153"/>
                              <a:gd name="T69" fmla="*/ T68 w 7875"/>
                              <a:gd name="T70" fmla="+- 0 1083 303"/>
                              <a:gd name="T71" fmla="*/ 1083 h 795"/>
                              <a:gd name="T72" fmla="+- 0 7411 2153"/>
                              <a:gd name="T73" fmla="*/ T72 w 7875"/>
                              <a:gd name="T74" fmla="+- 0 1097 303"/>
                              <a:gd name="T75" fmla="*/ 1097 h 795"/>
                              <a:gd name="T76" fmla="+- 0 7680 2153"/>
                              <a:gd name="T77" fmla="*/ T76 w 7875"/>
                              <a:gd name="T78" fmla="+- 0 1097 303"/>
                              <a:gd name="T79" fmla="*/ 1097 h 795"/>
                              <a:gd name="T80" fmla="+- 0 7934 2153"/>
                              <a:gd name="T81" fmla="*/ T80 w 7875"/>
                              <a:gd name="T82" fmla="+- 0 1083 303"/>
                              <a:gd name="T83" fmla="*/ 1083 h 795"/>
                              <a:gd name="T84" fmla="+- 0 8311 2153"/>
                              <a:gd name="T85" fmla="*/ T84 w 7875"/>
                              <a:gd name="T86" fmla="+- 0 1097 303"/>
                              <a:gd name="T87" fmla="*/ 1097 h 795"/>
                              <a:gd name="T88" fmla="+- 0 8520 2153"/>
                              <a:gd name="T89" fmla="*/ T88 w 7875"/>
                              <a:gd name="T90" fmla="+- 0 1083 303"/>
                              <a:gd name="T91" fmla="*/ 1083 h 795"/>
                              <a:gd name="T92" fmla="+- 0 8774 2153"/>
                              <a:gd name="T93" fmla="*/ T92 w 7875"/>
                              <a:gd name="T94" fmla="+- 0 1097 303"/>
                              <a:gd name="T95" fmla="*/ 1097 h 795"/>
                              <a:gd name="T96" fmla="+- 0 9046 2153"/>
                              <a:gd name="T97" fmla="*/ T96 w 7875"/>
                              <a:gd name="T98" fmla="+- 0 1097 303"/>
                              <a:gd name="T99" fmla="*/ 1097 h 795"/>
                              <a:gd name="T100" fmla="+- 0 9300 2153"/>
                              <a:gd name="T101" fmla="*/ T100 w 7875"/>
                              <a:gd name="T102" fmla="+- 0 1083 303"/>
                              <a:gd name="T103" fmla="*/ 1083 h 795"/>
                              <a:gd name="T104" fmla="+- 0 9674 2153"/>
                              <a:gd name="T105" fmla="*/ T104 w 7875"/>
                              <a:gd name="T106" fmla="+- 0 1097 303"/>
                              <a:gd name="T107" fmla="*/ 1097 h 795"/>
                              <a:gd name="T108" fmla="+- 0 9886 2153"/>
                              <a:gd name="T109" fmla="*/ T108 w 7875"/>
                              <a:gd name="T110" fmla="+- 0 1083 303"/>
                              <a:gd name="T111" fmla="*/ 1083 h 795"/>
                              <a:gd name="T112" fmla="+- 0 10013 2153"/>
                              <a:gd name="T113" fmla="*/ T112 w 7875"/>
                              <a:gd name="T114" fmla="+- 0 970 303"/>
                              <a:gd name="T115" fmla="*/ 970 h 795"/>
                              <a:gd name="T116" fmla="+- 0 10027 2153"/>
                              <a:gd name="T117" fmla="*/ T116 w 7875"/>
                              <a:gd name="T118" fmla="+- 0 761 303"/>
                              <a:gd name="T119" fmla="*/ 761 h 795"/>
                              <a:gd name="T120" fmla="+- 0 10013 2153"/>
                              <a:gd name="T121" fmla="*/ T120 w 7875"/>
                              <a:gd name="T122" fmla="+- 0 384 303"/>
                              <a:gd name="T123" fmla="*/ 384 h 795"/>
                              <a:gd name="T124" fmla="+- 0 9946 2153"/>
                              <a:gd name="T125" fmla="*/ T124 w 7875"/>
                              <a:gd name="T126" fmla="+- 0 303 303"/>
                              <a:gd name="T127" fmla="*/ 303 h 795"/>
                              <a:gd name="T128" fmla="+- 0 9569 2153"/>
                              <a:gd name="T129" fmla="*/ T128 w 7875"/>
                              <a:gd name="T130" fmla="+- 0 317 303"/>
                              <a:gd name="T131" fmla="*/ 317 h 795"/>
                              <a:gd name="T132" fmla="+- 0 9420 2153"/>
                              <a:gd name="T133" fmla="*/ T132 w 7875"/>
                              <a:gd name="T134" fmla="+- 0 317 303"/>
                              <a:gd name="T135" fmla="*/ 317 h 795"/>
                              <a:gd name="T136" fmla="+- 0 9046 2153"/>
                              <a:gd name="T137" fmla="*/ T136 w 7875"/>
                              <a:gd name="T138" fmla="+- 0 303 303"/>
                              <a:gd name="T139" fmla="*/ 303 h 795"/>
                              <a:gd name="T140" fmla="+- 0 8789 2153"/>
                              <a:gd name="T141" fmla="*/ T140 w 7875"/>
                              <a:gd name="T142" fmla="+- 0 317 303"/>
                              <a:gd name="T143" fmla="*/ 317 h 795"/>
                              <a:gd name="T144" fmla="+- 0 8580 2153"/>
                              <a:gd name="T145" fmla="*/ T144 w 7875"/>
                              <a:gd name="T146" fmla="+- 0 303 303"/>
                              <a:gd name="T147" fmla="*/ 303 h 795"/>
                              <a:gd name="T148" fmla="+- 0 8206 2153"/>
                              <a:gd name="T149" fmla="*/ T148 w 7875"/>
                              <a:gd name="T150" fmla="+- 0 317 303"/>
                              <a:gd name="T151" fmla="*/ 317 h 795"/>
                              <a:gd name="T152" fmla="+- 0 8054 2153"/>
                              <a:gd name="T153" fmla="*/ T152 w 7875"/>
                              <a:gd name="T154" fmla="+- 0 317 303"/>
                              <a:gd name="T155" fmla="*/ 317 h 795"/>
                              <a:gd name="T156" fmla="+- 0 7680 2153"/>
                              <a:gd name="T157" fmla="*/ T156 w 7875"/>
                              <a:gd name="T158" fmla="+- 0 303 303"/>
                              <a:gd name="T159" fmla="*/ 303 h 795"/>
                              <a:gd name="T160" fmla="+- 0 7426 2153"/>
                              <a:gd name="T161" fmla="*/ T160 w 7875"/>
                              <a:gd name="T162" fmla="+- 0 317 303"/>
                              <a:gd name="T163" fmla="*/ 317 h 795"/>
                              <a:gd name="T164" fmla="+- 0 7214 2153"/>
                              <a:gd name="T165" fmla="*/ T164 w 7875"/>
                              <a:gd name="T166" fmla="+- 0 303 303"/>
                              <a:gd name="T167" fmla="*/ 303 h 795"/>
                              <a:gd name="T168" fmla="+- 0 6840 2153"/>
                              <a:gd name="T169" fmla="*/ T168 w 7875"/>
                              <a:gd name="T170" fmla="+- 0 317 303"/>
                              <a:gd name="T171" fmla="*/ 317 h 795"/>
                              <a:gd name="T172" fmla="+- 0 6689 2153"/>
                              <a:gd name="T173" fmla="*/ T172 w 7875"/>
                              <a:gd name="T174" fmla="+- 0 317 303"/>
                              <a:gd name="T175" fmla="*/ 317 h 795"/>
                              <a:gd name="T176" fmla="+- 0 6314 2153"/>
                              <a:gd name="T177" fmla="*/ T176 w 7875"/>
                              <a:gd name="T178" fmla="+- 0 303 303"/>
                              <a:gd name="T179" fmla="*/ 303 h 795"/>
                              <a:gd name="T180" fmla="+- 0 6060 2153"/>
                              <a:gd name="T181" fmla="*/ T180 w 7875"/>
                              <a:gd name="T182" fmla="+- 0 317 303"/>
                              <a:gd name="T183" fmla="*/ 317 h 795"/>
                              <a:gd name="T184" fmla="+- 0 5849 2153"/>
                              <a:gd name="T185" fmla="*/ T184 w 7875"/>
                              <a:gd name="T186" fmla="+- 0 303 303"/>
                              <a:gd name="T187" fmla="*/ 303 h 795"/>
                              <a:gd name="T188" fmla="+- 0 5474 2153"/>
                              <a:gd name="T189" fmla="*/ T188 w 7875"/>
                              <a:gd name="T190" fmla="+- 0 317 303"/>
                              <a:gd name="T191" fmla="*/ 317 h 795"/>
                              <a:gd name="T192" fmla="+- 0 5326 2153"/>
                              <a:gd name="T193" fmla="*/ T192 w 7875"/>
                              <a:gd name="T194" fmla="+- 0 317 303"/>
                              <a:gd name="T195" fmla="*/ 317 h 795"/>
                              <a:gd name="T196" fmla="+- 0 4949 2153"/>
                              <a:gd name="T197" fmla="*/ T196 w 7875"/>
                              <a:gd name="T198" fmla="+- 0 303 303"/>
                              <a:gd name="T199" fmla="*/ 303 h 795"/>
                              <a:gd name="T200" fmla="+- 0 4694 2153"/>
                              <a:gd name="T201" fmla="*/ T200 w 7875"/>
                              <a:gd name="T202" fmla="+- 0 317 303"/>
                              <a:gd name="T203" fmla="*/ 317 h 795"/>
                              <a:gd name="T204" fmla="+- 0 4486 2153"/>
                              <a:gd name="T205" fmla="*/ T204 w 7875"/>
                              <a:gd name="T206" fmla="+- 0 303 303"/>
                              <a:gd name="T207" fmla="*/ 303 h 795"/>
                              <a:gd name="T208" fmla="+- 0 4109 2153"/>
                              <a:gd name="T209" fmla="*/ T208 w 7875"/>
                              <a:gd name="T210" fmla="+- 0 317 303"/>
                              <a:gd name="T211" fmla="*/ 317 h 795"/>
                              <a:gd name="T212" fmla="+- 0 3960 2153"/>
                              <a:gd name="T213" fmla="*/ T212 w 7875"/>
                              <a:gd name="T214" fmla="+- 0 317 303"/>
                              <a:gd name="T215" fmla="*/ 317 h 795"/>
                              <a:gd name="T216" fmla="+- 0 3586 2153"/>
                              <a:gd name="T217" fmla="*/ T216 w 7875"/>
                              <a:gd name="T218" fmla="+- 0 303 303"/>
                              <a:gd name="T219" fmla="*/ 303 h 795"/>
                              <a:gd name="T220" fmla="+- 0 3329 2153"/>
                              <a:gd name="T221" fmla="*/ T220 w 7875"/>
                              <a:gd name="T222" fmla="+- 0 317 303"/>
                              <a:gd name="T223" fmla="*/ 317 h 795"/>
                              <a:gd name="T224" fmla="+- 0 3120 2153"/>
                              <a:gd name="T225" fmla="*/ T224 w 7875"/>
                              <a:gd name="T226" fmla="+- 0 303 303"/>
                              <a:gd name="T227" fmla="*/ 303 h 795"/>
                              <a:gd name="T228" fmla="+- 0 2746 2153"/>
                              <a:gd name="T229" fmla="*/ T228 w 7875"/>
                              <a:gd name="T230" fmla="+- 0 317 303"/>
                              <a:gd name="T231" fmla="*/ 317 h 795"/>
                              <a:gd name="T232" fmla="+- 0 2594 2153"/>
                              <a:gd name="T233" fmla="*/ T232 w 7875"/>
                              <a:gd name="T234" fmla="+- 0 317 303"/>
                              <a:gd name="T235" fmla="*/ 317 h 795"/>
                              <a:gd name="T236" fmla="+- 0 2220 2153"/>
                              <a:gd name="T237" fmla="*/ T236 w 7875"/>
                              <a:gd name="T238" fmla="+- 0 303 303"/>
                              <a:gd name="T239" fmla="*/ 303 h 795"/>
                              <a:gd name="T240" fmla="+- 0 2167 2153"/>
                              <a:gd name="T241" fmla="*/ T240 w 7875"/>
                              <a:gd name="T242" fmla="+- 0 401 303"/>
                              <a:gd name="T243" fmla="*/ 401 h 795"/>
                              <a:gd name="T244" fmla="+- 0 2153 2153"/>
                              <a:gd name="T245" fmla="*/ T244 w 7875"/>
                              <a:gd name="T246" fmla="+- 0 776 303"/>
                              <a:gd name="T247" fmla="*/ 776 h 795"/>
                              <a:gd name="T248" fmla="+- 0 2167 2153"/>
                              <a:gd name="T249" fmla="*/ T248 w 7875"/>
                              <a:gd name="T250" fmla="+- 0 987 303"/>
                              <a:gd name="T251" fmla="*/ 987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7875" h="795">
                                <a:moveTo>
                                  <a:pt x="173" y="794"/>
                                </a:moveTo>
                                <a:lnTo>
                                  <a:pt x="113" y="794"/>
                                </a:lnTo>
                                <a:lnTo>
                                  <a:pt x="113" y="780"/>
                                </a:lnTo>
                                <a:lnTo>
                                  <a:pt x="173" y="780"/>
                                </a:lnTo>
                                <a:lnTo>
                                  <a:pt x="173" y="794"/>
                                </a:lnTo>
                                <a:close/>
                                <a:moveTo>
                                  <a:pt x="276" y="794"/>
                                </a:moveTo>
                                <a:lnTo>
                                  <a:pt x="216" y="794"/>
                                </a:lnTo>
                                <a:lnTo>
                                  <a:pt x="216" y="780"/>
                                </a:lnTo>
                                <a:lnTo>
                                  <a:pt x="276" y="780"/>
                                </a:lnTo>
                                <a:lnTo>
                                  <a:pt x="276" y="794"/>
                                </a:lnTo>
                                <a:close/>
                                <a:moveTo>
                                  <a:pt x="381" y="794"/>
                                </a:moveTo>
                                <a:lnTo>
                                  <a:pt x="321" y="794"/>
                                </a:lnTo>
                                <a:lnTo>
                                  <a:pt x="321" y="780"/>
                                </a:lnTo>
                                <a:lnTo>
                                  <a:pt x="381" y="780"/>
                                </a:lnTo>
                                <a:lnTo>
                                  <a:pt x="381" y="794"/>
                                </a:lnTo>
                                <a:close/>
                                <a:moveTo>
                                  <a:pt x="487" y="794"/>
                                </a:moveTo>
                                <a:lnTo>
                                  <a:pt x="427" y="794"/>
                                </a:lnTo>
                                <a:lnTo>
                                  <a:pt x="427" y="780"/>
                                </a:lnTo>
                                <a:lnTo>
                                  <a:pt x="487" y="780"/>
                                </a:lnTo>
                                <a:lnTo>
                                  <a:pt x="487" y="794"/>
                                </a:lnTo>
                                <a:close/>
                                <a:moveTo>
                                  <a:pt x="593" y="794"/>
                                </a:moveTo>
                                <a:lnTo>
                                  <a:pt x="533" y="794"/>
                                </a:lnTo>
                                <a:lnTo>
                                  <a:pt x="533" y="780"/>
                                </a:lnTo>
                                <a:lnTo>
                                  <a:pt x="593" y="780"/>
                                </a:lnTo>
                                <a:lnTo>
                                  <a:pt x="593" y="794"/>
                                </a:lnTo>
                                <a:close/>
                                <a:moveTo>
                                  <a:pt x="698" y="794"/>
                                </a:moveTo>
                                <a:lnTo>
                                  <a:pt x="638" y="794"/>
                                </a:lnTo>
                                <a:lnTo>
                                  <a:pt x="638" y="780"/>
                                </a:lnTo>
                                <a:lnTo>
                                  <a:pt x="698" y="780"/>
                                </a:lnTo>
                                <a:lnTo>
                                  <a:pt x="698" y="794"/>
                                </a:lnTo>
                                <a:close/>
                                <a:moveTo>
                                  <a:pt x="801" y="794"/>
                                </a:moveTo>
                                <a:lnTo>
                                  <a:pt x="741" y="794"/>
                                </a:lnTo>
                                <a:lnTo>
                                  <a:pt x="741" y="780"/>
                                </a:lnTo>
                                <a:lnTo>
                                  <a:pt x="801" y="780"/>
                                </a:lnTo>
                                <a:lnTo>
                                  <a:pt x="801" y="794"/>
                                </a:lnTo>
                                <a:close/>
                                <a:moveTo>
                                  <a:pt x="907" y="794"/>
                                </a:moveTo>
                                <a:lnTo>
                                  <a:pt x="847" y="794"/>
                                </a:lnTo>
                                <a:lnTo>
                                  <a:pt x="847" y="780"/>
                                </a:lnTo>
                                <a:lnTo>
                                  <a:pt x="907" y="780"/>
                                </a:lnTo>
                                <a:lnTo>
                                  <a:pt x="907" y="794"/>
                                </a:lnTo>
                                <a:close/>
                                <a:moveTo>
                                  <a:pt x="1013" y="794"/>
                                </a:moveTo>
                                <a:lnTo>
                                  <a:pt x="953" y="794"/>
                                </a:lnTo>
                                <a:lnTo>
                                  <a:pt x="953" y="780"/>
                                </a:lnTo>
                                <a:lnTo>
                                  <a:pt x="1013" y="780"/>
                                </a:lnTo>
                                <a:lnTo>
                                  <a:pt x="1013" y="794"/>
                                </a:lnTo>
                                <a:close/>
                                <a:moveTo>
                                  <a:pt x="1118" y="794"/>
                                </a:moveTo>
                                <a:lnTo>
                                  <a:pt x="1058" y="794"/>
                                </a:lnTo>
                                <a:lnTo>
                                  <a:pt x="1058" y="780"/>
                                </a:lnTo>
                                <a:lnTo>
                                  <a:pt x="1118" y="780"/>
                                </a:lnTo>
                                <a:lnTo>
                                  <a:pt x="1118" y="794"/>
                                </a:lnTo>
                                <a:close/>
                                <a:moveTo>
                                  <a:pt x="1221" y="794"/>
                                </a:moveTo>
                                <a:lnTo>
                                  <a:pt x="1161" y="794"/>
                                </a:lnTo>
                                <a:lnTo>
                                  <a:pt x="1161" y="780"/>
                                </a:lnTo>
                                <a:lnTo>
                                  <a:pt x="1221" y="780"/>
                                </a:lnTo>
                                <a:lnTo>
                                  <a:pt x="1221" y="794"/>
                                </a:lnTo>
                                <a:close/>
                                <a:moveTo>
                                  <a:pt x="1327" y="794"/>
                                </a:moveTo>
                                <a:lnTo>
                                  <a:pt x="1267" y="794"/>
                                </a:lnTo>
                                <a:lnTo>
                                  <a:pt x="1267" y="780"/>
                                </a:lnTo>
                                <a:lnTo>
                                  <a:pt x="1327" y="780"/>
                                </a:lnTo>
                                <a:lnTo>
                                  <a:pt x="1327" y="794"/>
                                </a:lnTo>
                                <a:close/>
                                <a:moveTo>
                                  <a:pt x="1433" y="794"/>
                                </a:moveTo>
                                <a:lnTo>
                                  <a:pt x="1373" y="794"/>
                                </a:lnTo>
                                <a:lnTo>
                                  <a:pt x="1373" y="780"/>
                                </a:lnTo>
                                <a:lnTo>
                                  <a:pt x="1433" y="780"/>
                                </a:lnTo>
                                <a:lnTo>
                                  <a:pt x="1433" y="794"/>
                                </a:lnTo>
                                <a:close/>
                                <a:moveTo>
                                  <a:pt x="1538" y="794"/>
                                </a:moveTo>
                                <a:lnTo>
                                  <a:pt x="1478" y="794"/>
                                </a:lnTo>
                                <a:lnTo>
                                  <a:pt x="1478" y="780"/>
                                </a:lnTo>
                                <a:lnTo>
                                  <a:pt x="1538" y="780"/>
                                </a:lnTo>
                                <a:lnTo>
                                  <a:pt x="1538" y="794"/>
                                </a:lnTo>
                                <a:close/>
                                <a:moveTo>
                                  <a:pt x="1641" y="794"/>
                                </a:moveTo>
                                <a:lnTo>
                                  <a:pt x="1581" y="794"/>
                                </a:lnTo>
                                <a:lnTo>
                                  <a:pt x="1581" y="780"/>
                                </a:lnTo>
                                <a:lnTo>
                                  <a:pt x="1641" y="780"/>
                                </a:lnTo>
                                <a:lnTo>
                                  <a:pt x="1641" y="794"/>
                                </a:lnTo>
                                <a:close/>
                                <a:moveTo>
                                  <a:pt x="1747" y="794"/>
                                </a:moveTo>
                                <a:lnTo>
                                  <a:pt x="1687" y="794"/>
                                </a:lnTo>
                                <a:lnTo>
                                  <a:pt x="1687" y="780"/>
                                </a:lnTo>
                                <a:lnTo>
                                  <a:pt x="1747" y="780"/>
                                </a:lnTo>
                                <a:lnTo>
                                  <a:pt x="1747" y="794"/>
                                </a:lnTo>
                                <a:close/>
                                <a:moveTo>
                                  <a:pt x="1853" y="794"/>
                                </a:moveTo>
                                <a:lnTo>
                                  <a:pt x="1793" y="794"/>
                                </a:lnTo>
                                <a:lnTo>
                                  <a:pt x="1793" y="780"/>
                                </a:lnTo>
                                <a:lnTo>
                                  <a:pt x="1853" y="780"/>
                                </a:lnTo>
                                <a:lnTo>
                                  <a:pt x="1853" y="794"/>
                                </a:lnTo>
                                <a:close/>
                                <a:moveTo>
                                  <a:pt x="1956" y="794"/>
                                </a:moveTo>
                                <a:lnTo>
                                  <a:pt x="1896" y="794"/>
                                </a:lnTo>
                                <a:lnTo>
                                  <a:pt x="1896" y="780"/>
                                </a:lnTo>
                                <a:lnTo>
                                  <a:pt x="1956" y="780"/>
                                </a:lnTo>
                                <a:lnTo>
                                  <a:pt x="1956" y="794"/>
                                </a:lnTo>
                                <a:close/>
                                <a:moveTo>
                                  <a:pt x="2061" y="794"/>
                                </a:moveTo>
                                <a:lnTo>
                                  <a:pt x="2001" y="794"/>
                                </a:lnTo>
                                <a:lnTo>
                                  <a:pt x="2001" y="780"/>
                                </a:lnTo>
                                <a:lnTo>
                                  <a:pt x="2061" y="780"/>
                                </a:lnTo>
                                <a:lnTo>
                                  <a:pt x="2061" y="794"/>
                                </a:lnTo>
                                <a:close/>
                                <a:moveTo>
                                  <a:pt x="2167" y="794"/>
                                </a:moveTo>
                                <a:lnTo>
                                  <a:pt x="2107" y="794"/>
                                </a:lnTo>
                                <a:lnTo>
                                  <a:pt x="2107" y="780"/>
                                </a:lnTo>
                                <a:lnTo>
                                  <a:pt x="2167" y="780"/>
                                </a:lnTo>
                                <a:lnTo>
                                  <a:pt x="2167" y="794"/>
                                </a:lnTo>
                                <a:close/>
                                <a:moveTo>
                                  <a:pt x="2273" y="794"/>
                                </a:moveTo>
                                <a:lnTo>
                                  <a:pt x="2213" y="794"/>
                                </a:lnTo>
                                <a:lnTo>
                                  <a:pt x="2213" y="780"/>
                                </a:lnTo>
                                <a:lnTo>
                                  <a:pt x="2273" y="780"/>
                                </a:lnTo>
                                <a:lnTo>
                                  <a:pt x="2273" y="794"/>
                                </a:lnTo>
                                <a:close/>
                                <a:moveTo>
                                  <a:pt x="2378" y="794"/>
                                </a:moveTo>
                                <a:lnTo>
                                  <a:pt x="2316" y="794"/>
                                </a:lnTo>
                                <a:lnTo>
                                  <a:pt x="2316" y="780"/>
                                </a:lnTo>
                                <a:lnTo>
                                  <a:pt x="2378" y="780"/>
                                </a:lnTo>
                                <a:lnTo>
                                  <a:pt x="2378" y="794"/>
                                </a:lnTo>
                                <a:close/>
                                <a:moveTo>
                                  <a:pt x="2481" y="794"/>
                                </a:moveTo>
                                <a:lnTo>
                                  <a:pt x="2421" y="794"/>
                                </a:lnTo>
                                <a:lnTo>
                                  <a:pt x="2421" y="780"/>
                                </a:lnTo>
                                <a:lnTo>
                                  <a:pt x="2481" y="780"/>
                                </a:lnTo>
                                <a:lnTo>
                                  <a:pt x="2481" y="794"/>
                                </a:lnTo>
                                <a:close/>
                                <a:moveTo>
                                  <a:pt x="2587" y="794"/>
                                </a:moveTo>
                                <a:lnTo>
                                  <a:pt x="2527" y="794"/>
                                </a:lnTo>
                                <a:lnTo>
                                  <a:pt x="2527" y="780"/>
                                </a:lnTo>
                                <a:lnTo>
                                  <a:pt x="2587" y="780"/>
                                </a:lnTo>
                                <a:lnTo>
                                  <a:pt x="2587" y="794"/>
                                </a:lnTo>
                                <a:close/>
                                <a:moveTo>
                                  <a:pt x="2693" y="794"/>
                                </a:moveTo>
                                <a:lnTo>
                                  <a:pt x="2633" y="794"/>
                                </a:lnTo>
                                <a:lnTo>
                                  <a:pt x="2633" y="780"/>
                                </a:lnTo>
                                <a:lnTo>
                                  <a:pt x="2693" y="780"/>
                                </a:lnTo>
                                <a:lnTo>
                                  <a:pt x="2693" y="794"/>
                                </a:lnTo>
                                <a:close/>
                                <a:moveTo>
                                  <a:pt x="2798" y="794"/>
                                </a:moveTo>
                                <a:lnTo>
                                  <a:pt x="2738" y="794"/>
                                </a:lnTo>
                                <a:lnTo>
                                  <a:pt x="2738" y="780"/>
                                </a:lnTo>
                                <a:lnTo>
                                  <a:pt x="2798" y="780"/>
                                </a:lnTo>
                                <a:lnTo>
                                  <a:pt x="2798" y="794"/>
                                </a:lnTo>
                                <a:close/>
                                <a:moveTo>
                                  <a:pt x="2901" y="794"/>
                                </a:moveTo>
                                <a:lnTo>
                                  <a:pt x="2841" y="794"/>
                                </a:lnTo>
                                <a:lnTo>
                                  <a:pt x="2841" y="780"/>
                                </a:lnTo>
                                <a:lnTo>
                                  <a:pt x="2901" y="780"/>
                                </a:lnTo>
                                <a:lnTo>
                                  <a:pt x="2901" y="794"/>
                                </a:lnTo>
                                <a:close/>
                                <a:moveTo>
                                  <a:pt x="3007" y="794"/>
                                </a:moveTo>
                                <a:lnTo>
                                  <a:pt x="2947" y="794"/>
                                </a:lnTo>
                                <a:lnTo>
                                  <a:pt x="2947" y="780"/>
                                </a:lnTo>
                                <a:lnTo>
                                  <a:pt x="3007" y="780"/>
                                </a:lnTo>
                                <a:lnTo>
                                  <a:pt x="3007" y="794"/>
                                </a:lnTo>
                                <a:close/>
                                <a:moveTo>
                                  <a:pt x="3113" y="794"/>
                                </a:moveTo>
                                <a:lnTo>
                                  <a:pt x="3053" y="794"/>
                                </a:lnTo>
                                <a:lnTo>
                                  <a:pt x="3053" y="780"/>
                                </a:lnTo>
                                <a:lnTo>
                                  <a:pt x="3113" y="780"/>
                                </a:lnTo>
                                <a:lnTo>
                                  <a:pt x="3113" y="794"/>
                                </a:lnTo>
                                <a:close/>
                                <a:moveTo>
                                  <a:pt x="3218" y="794"/>
                                </a:moveTo>
                                <a:lnTo>
                                  <a:pt x="3158" y="794"/>
                                </a:lnTo>
                                <a:lnTo>
                                  <a:pt x="3158" y="780"/>
                                </a:lnTo>
                                <a:lnTo>
                                  <a:pt x="3218" y="780"/>
                                </a:lnTo>
                                <a:lnTo>
                                  <a:pt x="3218" y="794"/>
                                </a:lnTo>
                                <a:close/>
                                <a:moveTo>
                                  <a:pt x="3321" y="794"/>
                                </a:moveTo>
                                <a:lnTo>
                                  <a:pt x="3261" y="794"/>
                                </a:lnTo>
                                <a:lnTo>
                                  <a:pt x="3261" y="780"/>
                                </a:lnTo>
                                <a:lnTo>
                                  <a:pt x="3321" y="780"/>
                                </a:lnTo>
                                <a:lnTo>
                                  <a:pt x="3321" y="794"/>
                                </a:lnTo>
                                <a:close/>
                                <a:moveTo>
                                  <a:pt x="3427" y="794"/>
                                </a:moveTo>
                                <a:lnTo>
                                  <a:pt x="3367" y="794"/>
                                </a:lnTo>
                                <a:lnTo>
                                  <a:pt x="3367" y="780"/>
                                </a:lnTo>
                                <a:lnTo>
                                  <a:pt x="3427" y="780"/>
                                </a:lnTo>
                                <a:lnTo>
                                  <a:pt x="3427" y="794"/>
                                </a:lnTo>
                                <a:close/>
                                <a:moveTo>
                                  <a:pt x="3533" y="794"/>
                                </a:moveTo>
                                <a:lnTo>
                                  <a:pt x="3473" y="794"/>
                                </a:lnTo>
                                <a:lnTo>
                                  <a:pt x="3473" y="780"/>
                                </a:lnTo>
                                <a:lnTo>
                                  <a:pt x="3533" y="780"/>
                                </a:lnTo>
                                <a:lnTo>
                                  <a:pt x="3533" y="794"/>
                                </a:lnTo>
                                <a:close/>
                                <a:moveTo>
                                  <a:pt x="3638" y="794"/>
                                </a:moveTo>
                                <a:lnTo>
                                  <a:pt x="3578" y="794"/>
                                </a:lnTo>
                                <a:lnTo>
                                  <a:pt x="3578" y="780"/>
                                </a:lnTo>
                                <a:lnTo>
                                  <a:pt x="3638" y="780"/>
                                </a:lnTo>
                                <a:lnTo>
                                  <a:pt x="3638" y="794"/>
                                </a:lnTo>
                                <a:close/>
                                <a:moveTo>
                                  <a:pt x="3741" y="794"/>
                                </a:moveTo>
                                <a:lnTo>
                                  <a:pt x="3681" y="794"/>
                                </a:lnTo>
                                <a:lnTo>
                                  <a:pt x="3681" y="780"/>
                                </a:lnTo>
                                <a:lnTo>
                                  <a:pt x="3741" y="780"/>
                                </a:lnTo>
                                <a:lnTo>
                                  <a:pt x="3741" y="794"/>
                                </a:lnTo>
                                <a:close/>
                                <a:moveTo>
                                  <a:pt x="3847" y="794"/>
                                </a:moveTo>
                                <a:lnTo>
                                  <a:pt x="3787" y="794"/>
                                </a:lnTo>
                                <a:lnTo>
                                  <a:pt x="3787" y="780"/>
                                </a:lnTo>
                                <a:lnTo>
                                  <a:pt x="3847" y="780"/>
                                </a:lnTo>
                                <a:lnTo>
                                  <a:pt x="3847" y="794"/>
                                </a:lnTo>
                                <a:close/>
                                <a:moveTo>
                                  <a:pt x="3953" y="794"/>
                                </a:moveTo>
                                <a:lnTo>
                                  <a:pt x="3893" y="794"/>
                                </a:lnTo>
                                <a:lnTo>
                                  <a:pt x="3893" y="780"/>
                                </a:lnTo>
                                <a:lnTo>
                                  <a:pt x="3953" y="780"/>
                                </a:lnTo>
                                <a:lnTo>
                                  <a:pt x="3953" y="794"/>
                                </a:lnTo>
                                <a:close/>
                                <a:moveTo>
                                  <a:pt x="4058" y="794"/>
                                </a:moveTo>
                                <a:lnTo>
                                  <a:pt x="3998" y="794"/>
                                </a:lnTo>
                                <a:lnTo>
                                  <a:pt x="3998" y="780"/>
                                </a:lnTo>
                                <a:lnTo>
                                  <a:pt x="4058" y="780"/>
                                </a:lnTo>
                                <a:lnTo>
                                  <a:pt x="4058" y="794"/>
                                </a:lnTo>
                                <a:close/>
                                <a:moveTo>
                                  <a:pt x="4161" y="794"/>
                                </a:moveTo>
                                <a:lnTo>
                                  <a:pt x="4101" y="794"/>
                                </a:lnTo>
                                <a:lnTo>
                                  <a:pt x="4101" y="780"/>
                                </a:lnTo>
                                <a:lnTo>
                                  <a:pt x="4161" y="780"/>
                                </a:lnTo>
                                <a:lnTo>
                                  <a:pt x="4161" y="794"/>
                                </a:lnTo>
                                <a:close/>
                                <a:moveTo>
                                  <a:pt x="4267" y="794"/>
                                </a:moveTo>
                                <a:lnTo>
                                  <a:pt x="4207" y="794"/>
                                </a:lnTo>
                                <a:lnTo>
                                  <a:pt x="4207" y="780"/>
                                </a:lnTo>
                                <a:lnTo>
                                  <a:pt x="4267" y="780"/>
                                </a:lnTo>
                                <a:lnTo>
                                  <a:pt x="4267" y="794"/>
                                </a:lnTo>
                                <a:close/>
                                <a:moveTo>
                                  <a:pt x="4373" y="794"/>
                                </a:moveTo>
                                <a:lnTo>
                                  <a:pt x="4313" y="794"/>
                                </a:lnTo>
                                <a:lnTo>
                                  <a:pt x="4313" y="780"/>
                                </a:lnTo>
                                <a:lnTo>
                                  <a:pt x="4373" y="780"/>
                                </a:lnTo>
                                <a:lnTo>
                                  <a:pt x="4373" y="794"/>
                                </a:lnTo>
                                <a:close/>
                                <a:moveTo>
                                  <a:pt x="4478" y="794"/>
                                </a:moveTo>
                                <a:lnTo>
                                  <a:pt x="4418" y="794"/>
                                </a:lnTo>
                                <a:lnTo>
                                  <a:pt x="4418" y="780"/>
                                </a:lnTo>
                                <a:lnTo>
                                  <a:pt x="4478" y="780"/>
                                </a:lnTo>
                                <a:lnTo>
                                  <a:pt x="4478" y="794"/>
                                </a:lnTo>
                                <a:close/>
                                <a:moveTo>
                                  <a:pt x="4581" y="794"/>
                                </a:moveTo>
                                <a:lnTo>
                                  <a:pt x="4521" y="794"/>
                                </a:lnTo>
                                <a:lnTo>
                                  <a:pt x="4521" y="780"/>
                                </a:lnTo>
                                <a:lnTo>
                                  <a:pt x="4581" y="780"/>
                                </a:lnTo>
                                <a:lnTo>
                                  <a:pt x="4581" y="794"/>
                                </a:lnTo>
                                <a:close/>
                                <a:moveTo>
                                  <a:pt x="4687" y="794"/>
                                </a:moveTo>
                                <a:lnTo>
                                  <a:pt x="4627" y="794"/>
                                </a:lnTo>
                                <a:lnTo>
                                  <a:pt x="4627" y="780"/>
                                </a:lnTo>
                                <a:lnTo>
                                  <a:pt x="4687" y="780"/>
                                </a:lnTo>
                                <a:lnTo>
                                  <a:pt x="4687" y="794"/>
                                </a:lnTo>
                                <a:close/>
                                <a:moveTo>
                                  <a:pt x="4793" y="794"/>
                                </a:moveTo>
                                <a:lnTo>
                                  <a:pt x="4733" y="794"/>
                                </a:lnTo>
                                <a:lnTo>
                                  <a:pt x="4733" y="780"/>
                                </a:lnTo>
                                <a:lnTo>
                                  <a:pt x="4793" y="780"/>
                                </a:lnTo>
                                <a:lnTo>
                                  <a:pt x="4793" y="794"/>
                                </a:lnTo>
                                <a:close/>
                                <a:moveTo>
                                  <a:pt x="4898" y="794"/>
                                </a:moveTo>
                                <a:lnTo>
                                  <a:pt x="4838" y="794"/>
                                </a:lnTo>
                                <a:lnTo>
                                  <a:pt x="4838" y="780"/>
                                </a:lnTo>
                                <a:lnTo>
                                  <a:pt x="4898" y="780"/>
                                </a:lnTo>
                                <a:lnTo>
                                  <a:pt x="4898" y="794"/>
                                </a:lnTo>
                                <a:close/>
                                <a:moveTo>
                                  <a:pt x="5001" y="794"/>
                                </a:moveTo>
                                <a:lnTo>
                                  <a:pt x="4941" y="794"/>
                                </a:lnTo>
                                <a:lnTo>
                                  <a:pt x="4941" y="780"/>
                                </a:lnTo>
                                <a:lnTo>
                                  <a:pt x="5001" y="780"/>
                                </a:lnTo>
                                <a:lnTo>
                                  <a:pt x="5001" y="794"/>
                                </a:lnTo>
                                <a:close/>
                                <a:moveTo>
                                  <a:pt x="5107" y="794"/>
                                </a:moveTo>
                                <a:lnTo>
                                  <a:pt x="5047" y="794"/>
                                </a:lnTo>
                                <a:lnTo>
                                  <a:pt x="5047" y="780"/>
                                </a:lnTo>
                                <a:lnTo>
                                  <a:pt x="5107" y="780"/>
                                </a:lnTo>
                                <a:lnTo>
                                  <a:pt x="5107" y="794"/>
                                </a:lnTo>
                                <a:close/>
                                <a:moveTo>
                                  <a:pt x="5213" y="794"/>
                                </a:moveTo>
                                <a:lnTo>
                                  <a:pt x="5153" y="794"/>
                                </a:lnTo>
                                <a:lnTo>
                                  <a:pt x="5153" y="780"/>
                                </a:lnTo>
                                <a:lnTo>
                                  <a:pt x="5213" y="780"/>
                                </a:lnTo>
                                <a:lnTo>
                                  <a:pt x="5213" y="794"/>
                                </a:lnTo>
                                <a:close/>
                                <a:moveTo>
                                  <a:pt x="5318" y="794"/>
                                </a:moveTo>
                                <a:lnTo>
                                  <a:pt x="5258" y="794"/>
                                </a:lnTo>
                                <a:lnTo>
                                  <a:pt x="5258" y="780"/>
                                </a:lnTo>
                                <a:lnTo>
                                  <a:pt x="5318" y="780"/>
                                </a:lnTo>
                                <a:lnTo>
                                  <a:pt x="5318" y="794"/>
                                </a:lnTo>
                                <a:close/>
                                <a:moveTo>
                                  <a:pt x="5421" y="794"/>
                                </a:moveTo>
                                <a:lnTo>
                                  <a:pt x="5361" y="794"/>
                                </a:lnTo>
                                <a:lnTo>
                                  <a:pt x="5361" y="780"/>
                                </a:lnTo>
                                <a:lnTo>
                                  <a:pt x="5421" y="780"/>
                                </a:lnTo>
                                <a:lnTo>
                                  <a:pt x="5421" y="794"/>
                                </a:lnTo>
                                <a:close/>
                                <a:moveTo>
                                  <a:pt x="5527" y="794"/>
                                </a:moveTo>
                                <a:lnTo>
                                  <a:pt x="5467" y="794"/>
                                </a:lnTo>
                                <a:lnTo>
                                  <a:pt x="5467" y="780"/>
                                </a:lnTo>
                                <a:lnTo>
                                  <a:pt x="5527" y="780"/>
                                </a:lnTo>
                                <a:lnTo>
                                  <a:pt x="5527" y="794"/>
                                </a:lnTo>
                                <a:close/>
                                <a:moveTo>
                                  <a:pt x="5633" y="794"/>
                                </a:moveTo>
                                <a:lnTo>
                                  <a:pt x="5573" y="794"/>
                                </a:lnTo>
                                <a:lnTo>
                                  <a:pt x="5573" y="780"/>
                                </a:lnTo>
                                <a:lnTo>
                                  <a:pt x="5633" y="780"/>
                                </a:lnTo>
                                <a:lnTo>
                                  <a:pt x="5633" y="794"/>
                                </a:lnTo>
                                <a:close/>
                                <a:moveTo>
                                  <a:pt x="5738" y="794"/>
                                </a:moveTo>
                                <a:lnTo>
                                  <a:pt x="5678" y="794"/>
                                </a:lnTo>
                                <a:lnTo>
                                  <a:pt x="5678" y="780"/>
                                </a:lnTo>
                                <a:lnTo>
                                  <a:pt x="5738" y="780"/>
                                </a:lnTo>
                                <a:lnTo>
                                  <a:pt x="5738" y="794"/>
                                </a:lnTo>
                                <a:close/>
                                <a:moveTo>
                                  <a:pt x="5841" y="794"/>
                                </a:moveTo>
                                <a:lnTo>
                                  <a:pt x="5781" y="794"/>
                                </a:lnTo>
                                <a:lnTo>
                                  <a:pt x="5781" y="780"/>
                                </a:lnTo>
                                <a:lnTo>
                                  <a:pt x="5841" y="780"/>
                                </a:lnTo>
                                <a:lnTo>
                                  <a:pt x="5841" y="794"/>
                                </a:lnTo>
                                <a:close/>
                                <a:moveTo>
                                  <a:pt x="5947" y="794"/>
                                </a:moveTo>
                                <a:lnTo>
                                  <a:pt x="5887" y="794"/>
                                </a:lnTo>
                                <a:lnTo>
                                  <a:pt x="5887" y="780"/>
                                </a:lnTo>
                                <a:lnTo>
                                  <a:pt x="5947" y="780"/>
                                </a:lnTo>
                                <a:lnTo>
                                  <a:pt x="5947" y="794"/>
                                </a:lnTo>
                                <a:close/>
                                <a:moveTo>
                                  <a:pt x="6053" y="794"/>
                                </a:moveTo>
                                <a:lnTo>
                                  <a:pt x="5993" y="794"/>
                                </a:lnTo>
                                <a:lnTo>
                                  <a:pt x="5993" y="780"/>
                                </a:lnTo>
                                <a:lnTo>
                                  <a:pt x="6053" y="780"/>
                                </a:lnTo>
                                <a:lnTo>
                                  <a:pt x="6053" y="794"/>
                                </a:lnTo>
                                <a:close/>
                                <a:moveTo>
                                  <a:pt x="6158" y="794"/>
                                </a:moveTo>
                                <a:lnTo>
                                  <a:pt x="6098" y="794"/>
                                </a:lnTo>
                                <a:lnTo>
                                  <a:pt x="6098" y="780"/>
                                </a:lnTo>
                                <a:lnTo>
                                  <a:pt x="6158" y="780"/>
                                </a:lnTo>
                                <a:lnTo>
                                  <a:pt x="6158" y="794"/>
                                </a:lnTo>
                                <a:close/>
                                <a:moveTo>
                                  <a:pt x="6261" y="794"/>
                                </a:moveTo>
                                <a:lnTo>
                                  <a:pt x="6201" y="794"/>
                                </a:lnTo>
                                <a:lnTo>
                                  <a:pt x="6201" y="780"/>
                                </a:lnTo>
                                <a:lnTo>
                                  <a:pt x="6261" y="780"/>
                                </a:lnTo>
                                <a:lnTo>
                                  <a:pt x="6261" y="794"/>
                                </a:lnTo>
                                <a:close/>
                                <a:moveTo>
                                  <a:pt x="6367" y="794"/>
                                </a:moveTo>
                                <a:lnTo>
                                  <a:pt x="6307" y="794"/>
                                </a:lnTo>
                                <a:lnTo>
                                  <a:pt x="6307" y="780"/>
                                </a:lnTo>
                                <a:lnTo>
                                  <a:pt x="6367" y="780"/>
                                </a:lnTo>
                                <a:lnTo>
                                  <a:pt x="6367" y="794"/>
                                </a:lnTo>
                                <a:close/>
                                <a:moveTo>
                                  <a:pt x="6473" y="794"/>
                                </a:moveTo>
                                <a:lnTo>
                                  <a:pt x="6413" y="794"/>
                                </a:lnTo>
                                <a:lnTo>
                                  <a:pt x="6413" y="780"/>
                                </a:lnTo>
                                <a:lnTo>
                                  <a:pt x="6473" y="780"/>
                                </a:lnTo>
                                <a:lnTo>
                                  <a:pt x="6473" y="794"/>
                                </a:lnTo>
                                <a:close/>
                                <a:moveTo>
                                  <a:pt x="6578" y="794"/>
                                </a:moveTo>
                                <a:lnTo>
                                  <a:pt x="6518" y="794"/>
                                </a:lnTo>
                                <a:lnTo>
                                  <a:pt x="6518" y="780"/>
                                </a:lnTo>
                                <a:lnTo>
                                  <a:pt x="6578" y="780"/>
                                </a:lnTo>
                                <a:lnTo>
                                  <a:pt x="6578" y="794"/>
                                </a:lnTo>
                                <a:close/>
                                <a:moveTo>
                                  <a:pt x="6681" y="794"/>
                                </a:moveTo>
                                <a:lnTo>
                                  <a:pt x="6621" y="794"/>
                                </a:lnTo>
                                <a:lnTo>
                                  <a:pt x="6621" y="780"/>
                                </a:lnTo>
                                <a:lnTo>
                                  <a:pt x="6681" y="780"/>
                                </a:lnTo>
                                <a:lnTo>
                                  <a:pt x="6681" y="794"/>
                                </a:lnTo>
                                <a:close/>
                                <a:moveTo>
                                  <a:pt x="6787" y="794"/>
                                </a:moveTo>
                                <a:lnTo>
                                  <a:pt x="6727" y="794"/>
                                </a:lnTo>
                                <a:lnTo>
                                  <a:pt x="6727" y="780"/>
                                </a:lnTo>
                                <a:lnTo>
                                  <a:pt x="6787" y="780"/>
                                </a:lnTo>
                                <a:lnTo>
                                  <a:pt x="6787" y="794"/>
                                </a:lnTo>
                                <a:close/>
                                <a:moveTo>
                                  <a:pt x="6893" y="794"/>
                                </a:moveTo>
                                <a:lnTo>
                                  <a:pt x="6833" y="794"/>
                                </a:lnTo>
                                <a:lnTo>
                                  <a:pt x="6833" y="780"/>
                                </a:lnTo>
                                <a:lnTo>
                                  <a:pt x="6893" y="780"/>
                                </a:lnTo>
                                <a:lnTo>
                                  <a:pt x="6893" y="794"/>
                                </a:lnTo>
                                <a:close/>
                                <a:moveTo>
                                  <a:pt x="6998" y="794"/>
                                </a:moveTo>
                                <a:lnTo>
                                  <a:pt x="6938" y="794"/>
                                </a:lnTo>
                                <a:lnTo>
                                  <a:pt x="6938" y="780"/>
                                </a:lnTo>
                                <a:lnTo>
                                  <a:pt x="6998" y="780"/>
                                </a:lnTo>
                                <a:lnTo>
                                  <a:pt x="6998" y="794"/>
                                </a:lnTo>
                                <a:close/>
                                <a:moveTo>
                                  <a:pt x="7101" y="794"/>
                                </a:moveTo>
                                <a:lnTo>
                                  <a:pt x="7041" y="794"/>
                                </a:lnTo>
                                <a:lnTo>
                                  <a:pt x="7041" y="780"/>
                                </a:lnTo>
                                <a:lnTo>
                                  <a:pt x="7101" y="780"/>
                                </a:lnTo>
                                <a:lnTo>
                                  <a:pt x="7101" y="794"/>
                                </a:lnTo>
                                <a:close/>
                                <a:moveTo>
                                  <a:pt x="7207" y="794"/>
                                </a:moveTo>
                                <a:lnTo>
                                  <a:pt x="7147" y="794"/>
                                </a:lnTo>
                                <a:lnTo>
                                  <a:pt x="7147" y="780"/>
                                </a:lnTo>
                                <a:lnTo>
                                  <a:pt x="7207" y="780"/>
                                </a:lnTo>
                                <a:lnTo>
                                  <a:pt x="7207" y="794"/>
                                </a:lnTo>
                                <a:close/>
                                <a:moveTo>
                                  <a:pt x="7313" y="794"/>
                                </a:moveTo>
                                <a:lnTo>
                                  <a:pt x="7253" y="794"/>
                                </a:lnTo>
                                <a:lnTo>
                                  <a:pt x="7253" y="780"/>
                                </a:lnTo>
                                <a:lnTo>
                                  <a:pt x="7313" y="780"/>
                                </a:lnTo>
                                <a:lnTo>
                                  <a:pt x="7313" y="794"/>
                                </a:lnTo>
                                <a:close/>
                                <a:moveTo>
                                  <a:pt x="7418" y="794"/>
                                </a:moveTo>
                                <a:lnTo>
                                  <a:pt x="7358" y="794"/>
                                </a:lnTo>
                                <a:lnTo>
                                  <a:pt x="7358" y="780"/>
                                </a:lnTo>
                                <a:lnTo>
                                  <a:pt x="7418" y="780"/>
                                </a:lnTo>
                                <a:lnTo>
                                  <a:pt x="7418" y="794"/>
                                </a:lnTo>
                                <a:close/>
                                <a:moveTo>
                                  <a:pt x="7521" y="794"/>
                                </a:moveTo>
                                <a:lnTo>
                                  <a:pt x="7461" y="794"/>
                                </a:lnTo>
                                <a:lnTo>
                                  <a:pt x="7461" y="780"/>
                                </a:lnTo>
                                <a:lnTo>
                                  <a:pt x="7521" y="780"/>
                                </a:lnTo>
                                <a:lnTo>
                                  <a:pt x="7521" y="794"/>
                                </a:lnTo>
                                <a:close/>
                                <a:moveTo>
                                  <a:pt x="7627" y="794"/>
                                </a:moveTo>
                                <a:lnTo>
                                  <a:pt x="7567" y="794"/>
                                </a:lnTo>
                                <a:lnTo>
                                  <a:pt x="7567" y="780"/>
                                </a:lnTo>
                                <a:lnTo>
                                  <a:pt x="7627" y="780"/>
                                </a:lnTo>
                                <a:lnTo>
                                  <a:pt x="7627" y="794"/>
                                </a:lnTo>
                                <a:close/>
                                <a:moveTo>
                                  <a:pt x="7733" y="794"/>
                                </a:moveTo>
                                <a:lnTo>
                                  <a:pt x="7673" y="794"/>
                                </a:lnTo>
                                <a:lnTo>
                                  <a:pt x="7673" y="780"/>
                                </a:lnTo>
                                <a:lnTo>
                                  <a:pt x="7733" y="780"/>
                                </a:lnTo>
                                <a:lnTo>
                                  <a:pt x="7733" y="794"/>
                                </a:lnTo>
                                <a:close/>
                                <a:moveTo>
                                  <a:pt x="7838" y="794"/>
                                </a:moveTo>
                                <a:lnTo>
                                  <a:pt x="7778" y="794"/>
                                </a:lnTo>
                                <a:lnTo>
                                  <a:pt x="7778" y="780"/>
                                </a:lnTo>
                                <a:lnTo>
                                  <a:pt x="7838" y="780"/>
                                </a:lnTo>
                                <a:lnTo>
                                  <a:pt x="7838" y="794"/>
                                </a:lnTo>
                                <a:close/>
                                <a:moveTo>
                                  <a:pt x="7874" y="773"/>
                                </a:moveTo>
                                <a:lnTo>
                                  <a:pt x="7860" y="773"/>
                                </a:lnTo>
                                <a:lnTo>
                                  <a:pt x="7860" y="713"/>
                                </a:lnTo>
                                <a:lnTo>
                                  <a:pt x="7874" y="713"/>
                                </a:lnTo>
                                <a:lnTo>
                                  <a:pt x="7874" y="773"/>
                                </a:lnTo>
                                <a:close/>
                                <a:moveTo>
                                  <a:pt x="7874" y="667"/>
                                </a:moveTo>
                                <a:lnTo>
                                  <a:pt x="7860" y="667"/>
                                </a:lnTo>
                                <a:lnTo>
                                  <a:pt x="7860" y="607"/>
                                </a:lnTo>
                                <a:lnTo>
                                  <a:pt x="7874" y="607"/>
                                </a:lnTo>
                                <a:lnTo>
                                  <a:pt x="7874" y="667"/>
                                </a:lnTo>
                                <a:close/>
                                <a:moveTo>
                                  <a:pt x="7874" y="561"/>
                                </a:moveTo>
                                <a:lnTo>
                                  <a:pt x="7860" y="561"/>
                                </a:lnTo>
                                <a:lnTo>
                                  <a:pt x="7860" y="501"/>
                                </a:lnTo>
                                <a:lnTo>
                                  <a:pt x="7874" y="501"/>
                                </a:lnTo>
                                <a:lnTo>
                                  <a:pt x="7874" y="561"/>
                                </a:lnTo>
                                <a:close/>
                                <a:moveTo>
                                  <a:pt x="7874" y="458"/>
                                </a:moveTo>
                                <a:lnTo>
                                  <a:pt x="7860" y="458"/>
                                </a:lnTo>
                                <a:lnTo>
                                  <a:pt x="7860" y="398"/>
                                </a:lnTo>
                                <a:lnTo>
                                  <a:pt x="7874" y="398"/>
                                </a:lnTo>
                                <a:lnTo>
                                  <a:pt x="7874" y="458"/>
                                </a:lnTo>
                                <a:close/>
                                <a:moveTo>
                                  <a:pt x="7874" y="353"/>
                                </a:moveTo>
                                <a:lnTo>
                                  <a:pt x="7860" y="353"/>
                                </a:lnTo>
                                <a:lnTo>
                                  <a:pt x="7860" y="293"/>
                                </a:lnTo>
                                <a:lnTo>
                                  <a:pt x="7874" y="293"/>
                                </a:lnTo>
                                <a:lnTo>
                                  <a:pt x="7874" y="353"/>
                                </a:lnTo>
                                <a:close/>
                                <a:moveTo>
                                  <a:pt x="7874" y="247"/>
                                </a:moveTo>
                                <a:lnTo>
                                  <a:pt x="7860" y="247"/>
                                </a:lnTo>
                                <a:lnTo>
                                  <a:pt x="7860" y="187"/>
                                </a:lnTo>
                                <a:lnTo>
                                  <a:pt x="7874" y="187"/>
                                </a:lnTo>
                                <a:lnTo>
                                  <a:pt x="7874" y="247"/>
                                </a:lnTo>
                                <a:close/>
                                <a:moveTo>
                                  <a:pt x="7874" y="141"/>
                                </a:moveTo>
                                <a:lnTo>
                                  <a:pt x="7860" y="141"/>
                                </a:lnTo>
                                <a:lnTo>
                                  <a:pt x="7860" y="81"/>
                                </a:lnTo>
                                <a:lnTo>
                                  <a:pt x="7874" y="81"/>
                                </a:lnTo>
                                <a:lnTo>
                                  <a:pt x="7874" y="141"/>
                                </a:lnTo>
                                <a:close/>
                                <a:moveTo>
                                  <a:pt x="7874" y="38"/>
                                </a:moveTo>
                                <a:lnTo>
                                  <a:pt x="7860" y="38"/>
                                </a:lnTo>
                                <a:lnTo>
                                  <a:pt x="7860" y="14"/>
                                </a:lnTo>
                                <a:lnTo>
                                  <a:pt x="7836" y="14"/>
                                </a:lnTo>
                                <a:lnTo>
                                  <a:pt x="7836" y="0"/>
                                </a:lnTo>
                                <a:lnTo>
                                  <a:pt x="7874" y="0"/>
                                </a:lnTo>
                                <a:lnTo>
                                  <a:pt x="7874" y="38"/>
                                </a:lnTo>
                                <a:close/>
                                <a:moveTo>
                                  <a:pt x="7793" y="14"/>
                                </a:moveTo>
                                <a:lnTo>
                                  <a:pt x="7733" y="14"/>
                                </a:lnTo>
                                <a:lnTo>
                                  <a:pt x="7733" y="0"/>
                                </a:lnTo>
                                <a:lnTo>
                                  <a:pt x="7793" y="0"/>
                                </a:lnTo>
                                <a:lnTo>
                                  <a:pt x="7793" y="14"/>
                                </a:lnTo>
                                <a:close/>
                                <a:moveTo>
                                  <a:pt x="7687" y="14"/>
                                </a:moveTo>
                                <a:lnTo>
                                  <a:pt x="7627" y="14"/>
                                </a:lnTo>
                                <a:lnTo>
                                  <a:pt x="7627" y="0"/>
                                </a:lnTo>
                                <a:lnTo>
                                  <a:pt x="7687" y="0"/>
                                </a:lnTo>
                                <a:lnTo>
                                  <a:pt x="7687" y="14"/>
                                </a:lnTo>
                                <a:close/>
                                <a:moveTo>
                                  <a:pt x="7581" y="14"/>
                                </a:moveTo>
                                <a:lnTo>
                                  <a:pt x="7521" y="14"/>
                                </a:lnTo>
                                <a:lnTo>
                                  <a:pt x="7521" y="0"/>
                                </a:lnTo>
                                <a:lnTo>
                                  <a:pt x="7581" y="0"/>
                                </a:lnTo>
                                <a:lnTo>
                                  <a:pt x="7581" y="14"/>
                                </a:lnTo>
                                <a:close/>
                                <a:moveTo>
                                  <a:pt x="7476" y="14"/>
                                </a:moveTo>
                                <a:lnTo>
                                  <a:pt x="7416" y="14"/>
                                </a:lnTo>
                                <a:lnTo>
                                  <a:pt x="7416" y="0"/>
                                </a:lnTo>
                                <a:lnTo>
                                  <a:pt x="7476" y="0"/>
                                </a:lnTo>
                                <a:lnTo>
                                  <a:pt x="7476" y="14"/>
                                </a:lnTo>
                                <a:close/>
                                <a:moveTo>
                                  <a:pt x="7373" y="14"/>
                                </a:moveTo>
                                <a:lnTo>
                                  <a:pt x="7313" y="14"/>
                                </a:lnTo>
                                <a:lnTo>
                                  <a:pt x="7313" y="0"/>
                                </a:lnTo>
                                <a:lnTo>
                                  <a:pt x="7373" y="0"/>
                                </a:lnTo>
                                <a:lnTo>
                                  <a:pt x="7373" y="14"/>
                                </a:lnTo>
                                <a:close/>
                                <a:moveTo>
                                  <a:pt x="7267" y="14"/>
                                </a:moveTo>
                                <a:lnTo>
                                  <a:pt x="7207" y="14"/>
                                </a:lnTo>
                                <a:lnTo>
                                  <a:pt x="7207" y="0"/>
                                </a:lnTo>
                                <a:lnTo>
                                  <a:pt x="7267" y="0"/>
                                </a:lnTo>
                                <a:lnTo>
                                  <a:pt x="7267" y="14"/>
                                </a:lnTo>
                                <a:close/>
                                <a:moveTo>
                                  <a:pt x="7161" y="14"/>
                                </a:moveTo>
                                <a:lnTo>
                                  <a:pt x="7101" y="14"/>
                                </a:lnTo>
                                <a:lnTo>
                                  <a:pt x="7101" y="0"/>
                                </a:lnTo>
                                <a:lnTo>
                                  <a:pt x="7161" y="0"/>
                                </a:lnTo>
                                <a:lnTo>
                                  <a:pt x="7161" y="14"/>
                                </a:lnTo>
                                <a:close/>
                                <a:moveTo>
                                  <a:pt x="7056" y="14"/>
                                </a:moveTo>
                                <a:lnTo>
                                  <a:pt x="6996" y="14"/>
                                </a:lnTo>
                                <a:lnTo>
                                  <a:pt x="6996" y="0"/>
                                </a:lnTo>
                                <a:lnTo>
                                  <a:pt x="7056" y="0"/>
                                </a:lnTo>
                                <a:lnTo>
                                  <a:pt x="7056" y="14"/>
                                </a:lnTo>
                                <a:close/>
                                <a:moveTo>
                                  <a:pt x="6953" y="14"/>
                                </a:moveTo>
                                <a:lnTo>
                                  <a:pt x="6893" y="14"/>
                                </a:lnTo>
                                <a:lnTo>
                                  <a:pt x="6893" y="0"/>
                                </a:lnTo>
                                <a:lnTo>
                                  <a:pt x="6953" y="0"/>
                                </a:lnTo>
                                <a:lnTo>
                                  <a:pt x="6953" y="14"/>
                                </a:lnTo>
                                <a:close/>
                                <a:moveTo>
                                  <a:pt x="6847" y="14"/>
                                </a:moveTo>
                                <a:lnTo>
                                  <a:pt x="6787" y="14"/>
                                </a:lnTo>
                                <a:lnTo>
                                  <a:pt x="6787" y="0"/>
                                </a:lnTo>
                                <a:lnTo>
                                  <a:pt x="6847" y="0"/>
                                </a:lnTo>
                                <a:lnTo>
                                  <a:pt x="6847" y="14"/>
                                </a:lnTo>
                                <a:close/>
                                <a:moveTo>
                                  <a:pt x="6741" y="14"/>
                                </a:moveTo>
                                <a:lnTo>
                                  <a:pt x="6681" y="14"/>
                                </a:lnTo>
                                <a:lnTo>
                                  <a:pt x="6681" y="0"/>
                                </a:lnTo>
                                <a:lnTo>
                                  <a:pt x="6741" y="0"/>
                                </a:lnTo>
                                <a:lnTo>
                                  <a:pt x="6741" y="14"/>
                                </a:lnTo>
                                <a:close/>
                                <a:moveTo>
                                  <a:pt x="6636" y="14"/>
                                </a:moveTo>
                                <a:lnTo>
                                  <a:pt x="6576" y="14"/>
                                </a:lnTo>
                                <a:lnTo>
                                  <a:pt x="6576" y="0"/>
                                </a:lnTo>
                                <a:lnTo>
                                  <a:pt x="6636" y="0"/>
                                </a:lnTo>
                                <a:lnTo>
                                  <a:pt x="6636" y="14"/>
                                </a:lnTo>
                                <a:close/>
                                <a:moveTo>
                                  <a:pt x="6533" y="14"/>
                                </a:moveTo>
                                <a:lnTo>
                                  <a:pt x="6473" y="14"/>
                                </a:lnTo>
                                <a:lnTo>
                                  <a:pt x="6473" y="0"/>
                                </a:lnTo>
                                <a:lnTo>
                                  <a:pt x="6533" y="0"/>
                                </a:lnTo>
                                <a:lnTo>
                                  <a:pt x="6533" y="14"/>
                                </a:lnTo>
                                <a:close/>
                                <a:moveTo>
                                  <a:pt x="6427" y="14"/>
                                </a:moveTo>
                                <a:lnTo>
                                  <a:pt x="6367" y="14"/>
                                </a:lnTo>
                                <a:lnTo>
                                  <a:pt x="6367" y="0"/>
                                </a:lnTo>
                                <a:lnTo>
                                  <a:pt x="6427" y="0"/>
                                </a:lnTo>
                                <a:lnTo>
                                  <a:pt x="6427" y="14"/>
                                </a:lnTo>
                                <a:close/>
                                <a:moveTo>
                                  <a:pt x="6321" y="14"/>
                                </a:moveTo>
                                <a:lnTo>
                                  <a:pt x="6261" y="14"/>
                                </a:lnTo>
                                <a:lnTo>
                                  <a:pt x="6261" y="0"/>
                                </a:lnTo>
                                <a:lnTo>
                                  <a:pt x="6321" y="0"/>
                                </a:lnTo>
                                <a:lnTo>
                                  <a:pt x="6321" y="14"/>
                                </a:lnTo>
                                <a:close/>
                                <a:moveTo>
                                  <a:pt x="6216" y="14"/>
                                </a:moveTo>
                                <a:lnTo>
                                  <a:pt x="6156" y="14"/>
                                </a:lnTo>
                                <a:lnTo>
                                  <a:pt x="6156" y="0"/>
                                </a:lnTo>
                                <a:lnTo>
                                  <a:pt x="6216" y="0"/>
                                </a:lnTo>
                                <a:lnTo>
                                  <a:pt x="6216" y="14"/>
                                </a:lnTo>
                                <a:close/>
                                <a:moveTo>
                                  <a:pt x="6113" y="14"/>
                                </a:moveTo>
                                <a:lnTo>
                                  <a:pt x="6053" y="14"/>
                                </a:lnTo>
                                <a:lnTo>
                                  <a:pt x="6053" y="0"/>
                                </a:lnTo>
                                <a:lnTo>
                                  <a:pt x="6113" y="0"/>
                                </a:lnTo>
                                <a:lnTo>
                                  <a:pt x="6113" y="14"/>
                                </a:lnTo>
                                <a:close/>
                                <a:moveTo>
                                  <a:pt x="6007" y="14"/>
                                </a:moveTo>
                                <a:lnTo>
                                  <a:pt x="5947" y="14"/>
                                </a:lnTo>
                                <a:lnTo>
                                  <a:pt x="5947" y="0"/>
                                </a:lnTo>
                                <a:lnTo>
                                  <a:pt x="6007" y="0"/>
                                </a:lnTo>
                                <a:lnTo>
                                  <a:pt x="6007" y="14"/>
                                </a:lnTo>
                                <a:close/>
                                <a:moveTo>
                                  <a:pt x="5901" y="14"/>
                                </a:moveTo>
                                <a:lnTo>
                                  <a:pt x="5841" y="14"/>
                                </a:lnTo>
                                <a:lnTo>
                                  <a:pt x="5841" y="0"/>
                                </a:lnTo>
                                <a:lnTo>
                                  <a:pt x="5901" y="0"/>
                                </a:lnTo>
                                <a:lnTo>
                                  <a:pt x="5901" y="14"/>
                                </a:lnTo>
                                <a:close/>
                                <a:moveTo>
                                  <a:pt x="5796" y="14"/>
                                </a:moveTo>
                                <a:lnTo>
                                  <a:pt x="5736" y="14"/>
                                </a:lnTo>
                                <a:lnTo>
                                  <a:pt x="5736" y="0"/>
                                </a:lnTo>
                                <a:lnTo>
                                  <a:pt x="5796" y="0"/>
                                </a:lnTo>
                                <a:lnTo>
                                  <a:pt x="5796" y="14"/>
                                </a:lnTo>
                                <a:close/>
                                <a:moveTo>
                                  <a:pt x="5693" y="14"/>
                                </a:moveTo>
                                <a:lnTo>
                                  <a:pt x="5633" y="14"/>
                                </a:lnTo>
                                <a:lnTo>
                                  <a:pt x="5633" y="0"/>
                                </a:lnTo>
                                <a:lnTo>
                                  <a:pt x="5693" y="0"/>
                                </a:lnTo>
                                <a:lnTo>
                                  <a:pt x="5693" y="14"/>
                                </a:lnTo>
                                <a:close/>
                                <a:moveTo>
                                  <a:pt x="5587" y="14"/>
                                </a:moveTo>
                                <a:lnTo>
                                  <a:pt x="5527" y="14"/>
                                </a:lnTo>
                                <a:lnTo>
                                  <a:pt x="5527" y="0"/>
                                </a:lnTo>
                                <a:lnTo>
                                  <a:pt x="5587" y="0"/>
                                </a:lnTo>
                                <a:lnTo>
                                  <a:pt x="5587" y="14"/>
                                </a:lnTo>
                                <a:close/>
                                <a:moveTo>
                                  <a:pt x="5481" y="14"/>
                                </a:moveTo>
                                <a:lnTo>
                                  <a:pt x="5421" y="14"/>
                                </a:lnTo>
                                <a:lnTo>
                                  <a:pt x="5421" y="0"/>
                                </a:lnTo>
                                <a:lnTo>
                                  <a:pt x="5481" y="0"/>
                                </a:lnTo>
                                <a:lnTo>
                                  <a:pt x="5481" y="14"/>
                                </a:lnTo>
                                <a:close/>
                                <a:moveTo>
                                  <a:pt x="5376" y="14"/>
                                </a:moveTo>
                                <a:lnTo>
                                  <a:pt x="5316" y="14"/>
                                </a:lnTo>
                                <a:lnTo>
                                  <a:pt x="5316" y="0"/>
                                </a:lnTo>
                                <a:lnTo>
                                  <a:pt x="5376" y="0"/>
                                </a:lnTo>
                                <a:lnTo>
                                  <a:pt x="5376" y="14"/>
                                </a:lnTo>
                                <a:close/>
                                <a:moveTo>
                                  <a:pt x="5273" y="14"/>
                                </a:moveTo>
                                <a:lnTo>
                                  <a:pt x="5213" y="14"/>
                                </a:lnTo>
                                <a:lnTo>
                                  <a:pt x="5213" y="0"/>
                                </a:lnTo>
                                <a:lnTo>
                                  <a:pt x="5273" y="0"/>
                                </a:lnTo>
                                <a:lnTo>
                                  <a:pt x="5273" y="14"/>
                                </a:lnTo>
                                <a:close/>
                                <a:moveTo>
                                  <a:pt x="5167" y="14"/>
                                </a:moveTo>
                                <a:lnTo>
                                  <a:pt x="5107" y="14"/>
                                </a:lnTo>
                                <a:lnTo>
                                  <a:pt x="5107" y="0"/>
                                </a:lnTo>
                                <a:lnTo>
                                  <a:pt x="5167" y="0"/>
                                </a:lnTo>
                                <a:lnTo>
                                  <a:pt x="5167" y="14"/>
                                </a:lnTo>
                                <a:close/>
                                <a:moveTo>
                                  <a:pt x="5061" y="14"/>
                                </a:moveTo>
                                <a:lnTo>
                                  <a:pt x="5001" y="14"/>
                                </a:lnTo>
                                <a:lnTo>
                                  <a:pt x="5001" y="0"/>
                                </a:lnTo>
                                <a:lnTo>
                                  <a:pt x="5061" y="0"/>
                                </a:lnTo>
                                <a:lnTo>
                                  <a:pt x="5061" y="14"/>
                                </a:lnTo>
                                <a:close/>
                                <a:moveTo>
                                  <a:pt x="4956" y="14"/>
                                </a:moveTo>
                                <a:lnTo>
                                  <a:pt x="4896" y="14"/>
                                </a:lnTo>
                                <a:lnTo>
                                  <a:pt x="4896" y="0"/>
                                </a:lnTo>
                                <a:lnTo>
                                  <a:pt x="4956" y="0"/>
                                </a:lnTo>
                                <a:lnTo>
                                  <a:pt x="4956" y="14"/>
                                </a:lnTo>
                                <a:close/>
                                <a:moveTo>
                                  <a:pt x="4853" y="14"/>
                                </a:moveTo>
                                <a:lnTo>
                                  <a:pt x="4793" y="14"/>
                                </a:lnTo>
                                <a:lnTo>
                                  <a:pt x="4793" y="0"/>
                                </a:lnTo>
                                <a:lnTo>
                                  <a:pt x="4853" y="0"/>
                                </a:lnTo>
                                <a:lnTo>
                                  <a:pt x="4853" y="14"/>
                                </a:lnTo>
                                <a:close/>
                                <a:moveTo>
                                  <a:pt x="4747" y="14"/>
                                </a:moveTo>
                                <a:lnTo>
                                  <a:pt x="4687" y="14"/>
                                </a:lnTo>
                                <a:lnTo>
                                  <a:pt x="4687" y="0"/>
                                </a:lnTo>
                                <a:lnTo>
                                  <a:pt x="4747" y="0"/>
                                </a:lnTo>
                                <a:lnTo>
                                  <a:pt x="4747" y="14"/>
                                </a:lnTo>
                                <a:close/>
                                <a:moveTo>
                                  <a:pt x="4641" y="14"/>
                                </a:moveTo>
                                <a:lnTo>
                                  <a:pt x="4581" y="14"/>
                                </a:lnTo>
                                <a:lnTo>
                                  <a:pt x="4581" y="0"/>
                                </a:lnTo>
                                <a:lnTo>
                                  <a:pt x="4641" y="0"/>
                                </a:lnTo>
                                <a:lnTo>
                                  <a:pt x="4641" y="14"/>
                                </a:lnTo>
                                <a:close/>
                                <a:moveTo>
                                  <a:pt x="4536" y="14"/>
                                </a:moveTo>
                                <a:lnTo>
                                  <a:pt x="4476" y="14"/>
                                </a:lnTo>
                                <a:lnTo>
                                  <a:pt x="4476" y="0"/>
                                </a:lnTo>
                                <a:lnTo>
                                  <a:pt x="4536" y="0"/>
                                </a:lnTo>
                                <a:lnTo>
                                  <a:pt x="4536" y="14"/>
                                </a:lnTo>
                                <a:close/>
                                <a:moveTo>
                                  <a:pt x="4433" y="14"/>
                                </a:moveTo>
                                <a:lnTo>
                                  <a:pt x="4373" y="14"/>
                                </a:lnTo>
                                <a:lnTo>
                                  <a:pt x="4373" y="0"/>
                                </a:lnTo>
                                <a:lnTo>
                                  <a:pt x="4433" y="0"/>
                                </a:lnTo>
                                <a:lnTo>
                                  <a:pt x="4433" y="14"/>
                                </a:lnTo>
                                <a:close/>
                                <a:moveTo>
                                  <a:pt x="4327" y="14"/>
                                </a:moveTo>
                                <a:lnTo>
                                  <a:pt x="4267" y="14"/>
                                </a:lnTo>
                                <a:lnTo>
                                  <a:pt x="4267" y="0"/>
                                </a:lnTo>
                                <a:lnTo>
                                  <a:pt x="4327" y="0"/>
                                </a:lnTo>
                                <a:lnTo>
                                  <a:pt x="4327" y="14"/>
                                </a:lnTo>
                                <a:close/>
                                <a:moveTo>
                                  <a:pt x="4221" y="14"/>
                                </a:moveTo>
                                <a:lnTo>
                                  <a:pt x="4161" y="14"/>
                                </a:lnTo>
                                <a:lnTo>
                                  <a:pt x="4161" y="0"/>
                                </a:lnTo>
                                <a:lnTo>
                                  <a:pt x="4221" y="0"/>
                                </a:lnTo>
                                <a:lnTo>
                                  <a:pt x="4221" y="14"/>
                                </a:lnTo>
                                <a:close/>
                                <a:moveTo>
                                  <a:pt x="4116" y="14"/>
                                </a:moveTo>
                                <a:lnTo>
                                  <a:pt x="4056" y="14"/>
                                </a:lnTo>
                                <a:lnTo>
                                  <a:pt x="4056" y="0"/>
                                </a:lnTo>
                                <a:lnTo>
                                  <a:pt x="4116" y="0"/>
                                </a:lnTo>
                                <a:lnTo>
                                  <a:pt x="4116" y="14"/>
                                </a:lnTo>
                                <a:close/>
                                <a:moveTo>
                                  <a:pt x="4013" y="14"/>
                                </a:moveTo>
                                <a:lnTo>
                                  <a:pt x="3953" y="14"/>
                                </a:lnTo>
                                <a:lnTo>
                                  <a:pt x="3953" y="0"/>
                                </a:lnTo>
                                <a:lnTo>
                                  <a:pt x="4013" y="0"/>
                                </a:lnTo>
                                <a:lnTo>
                                  <a:pt x="4013" y="14"/>
                                </a:lnTo>
                                <a:close/>
                                <a:moveTo>
                                  <a:pt x="3907" y="14"/>
                                </a:moveTo>
                                <a:lnTo>
                                  <a:pt x="3847" y="14"/>
                                </a:lnTo>
                                <a:lnTo>
                                  <a:pt x="3847" y="0"/>
                                </a:lnTo>
                                <a:lnTo>
                                  <a:pt x="3907" y="0"/>
                                </a:lnTo>
                                <a:lnTo>
                                  <a:pt x="3907" y="14"/>
                                </a:lnTo>
                                <a:close/>
                                <a:moveTo>
                                  <a:pt x="3801" y="14"/>
                                </a:moveTo>
                                <a:lnTo>
                                  <a:pt x="3741" y="14"/>
                                </a:lnTo>
                                <a:lnTo>
                                  <a:pt x="3741" y="0"/>
                                </a:lnTo>
                                <a:lnTo>
                                  <a:pt x="3801" y="0"/>
                                </a:lnTo>
                                <a:lnTo>
                                  <a:pt x="3801" y="14"/>
                                </a:lnTo>
                                <a:close/>
                                <a:moveTo>
                                  <a:pt x="3696" y="14"/>
                                </a:moveTo>
                                <a:lnTo>
                                  <a:pt x="3636" y="14"/>
                                </a:lnTo>
                                <a:lnTo>
                                  <a:pt x="3636" y="0"/>
                                </a:lnTo>
                                <a:lnTo>
                                  <a:pt x="3696" y="0"/>
                                </a:lnTo>
                                <a:lnTo>
                                  <a:pt x="3696" y="14"/>
                                </a:lnTo>
                                <a:close/>
                                <a:moveTo>
                                  <a:pt x="3593" y="14"/>
                                </a:moveTo>
                                <a:lnTo>
                                  <a:pt x="3533" y="14"/>
                                </a:lnTo>
                                <a:lnTo>
                                  <a:pt x="3533" y="0"/>
                                </a:lnTo>
                                <a:lnTo>
                                  <a:pt x="3593" y="0"/>
                                </a:lnTo>
                                <a:lnTo>
                                  <a:pt x="3593" y="14"/>
                                </a:lnTo>
                                <a:close/>
                                <a:moveTo>
                                  <a:pt x="3487" y="14"/>
                                </a:moveTo>
                                <a:lnTo>
                                  <a:pt x="3427" y="14"/>
                                </a:lnTo>
                                <a:lnTo>
                                  <a:pt x="3427" y="0"/>
                                </a:lnTo>
                                <a:lnTo>
                                  <a:pt x="3487" y="0"/>
                                </a:lnTo>
                                <a:lnTo>
                                  <a:pt x="3487" y="14"/>
                                </a:lnTo>
                                <a:close/>
                                <a:moveTo>
                                  <a:pt x="3381" y="14"/>
                                </a:moveTo>
                                <a:lnTo>
                                  <a:pt x="3321" y="14"/>
                                </a:lnTo>
                                <a:lnTo>
                                  <a:pt x="3321" y="0"/>
                                </a:lnTo>
                                <a:lnTo>
                                  <a:pt x="3381" y="0"/>
                                </a:lnTo>
                                <a:lnTo>
                                  <a:pt x="3381" y="14"/>
                                </a:lnTo>
                                <a:close/>
                                <a:moveTo>
                                  <a:pt x="3276" y="14"/>
                                </a:moveTo>
                                <a:lnTo>
                                  <a:pt x="3216" y="14"/>
                                </a:lnTo>
                                <a:lnTo>
                                  <a:pt x="3216" y="0"/>
                                </a:lnTo>
                                <a:lnTo>
                                  <a:pt x="3276" y="0"/>
                                </a:lnTo>
                                <a:lnTo>
                                  <a:pt x="3276" y="14"/>
                                </a:lnTo>
                                <a:close/>
                                <a:moveTo>
                                  <a:pt x="3173" y="14"/>
                                </a:moveTo>
                                <a:lnTo>
                                  <a:pt x="3113" y="14"/>
                                </a:lnTo>
                                <a:lnTo>
                                  <a:pt x="3113" y="0"/>
                                </a:lnTo>
                                <a:lnTo>
                                  <a:pt x="3173" y="0"/>
                                </a:lnTo>
                                <a:lnTo>
                                  <a:pt x="3173" y="14"/>
                                </a:lnTo>
                                <a:close/>
                                <a:moveTo>
                                  <a:pt x="3067" y="14"/>
                                </a:moveTo>
                                <a:lnTo>
                                  <a:pt x="3007" y="14"/>
                                </a:lnTo>
                                <a:lnTo>
                                  <a:pt x="3007" y="0"/>
                                </a:lnTo>
                                <a:lnTo>
                                  <a:pt x="3067" y="0"/>
                                </a:lnTo>
                                <a:lnTo>
                                  <a:pt x="3067" y="14"/>
                                </a:lnTo>
                                <a:close/>
                                <a:moveTo>
                                  <a:pt x="2961" y="14"/>
                                </a:moveTo>
                                <a:lnTo>
                                  <a:pt x="2901" y="14"/>
                                </a:lnTo>
                                <a:lnTo>
                                  <a:pt x="2901" y="0"/>
                                </a:lnTo>
                                <a:lnTo>
                                  <a:pt x="2961" y="0"/>
                                </a:lnTo>
                                <a:lnTo>
                                  <a:pt x="2961" y="14"/>
                                </a:lnTo>
                                <a:close/>
                                <a:moveTo>
                                  <a:pt x="2856" y="14"/>
                                </a:moveTo>
                                <a:lnTo>
                                  <a:pt x="2796" y="14"/>
                                </a:lnTo>
                                <a:lnTo>
                                  <a:pt x="2796" y="0"/>
                                </a:lnTo>
                                <a:lnTo>
                                  <a:pt x="2856" y="0"/>
                                </a:lnTo>
                                <a:lnTo>
                                  <a:pt x="2856" y="14"/>
                                </a:lnTo>
                                <a:close/>
                                <a:moveTo>
                                  <a:pt x="2753" y="14"/>
                                </a:moveTo>
                                <a:lnTo>
                                  <a:pt x="2693" y="14"/>
                                </a:lnTo>
                                <a:lnTo>
                                  <a:pt x="2693" y="0"/>
                                </a:lnTo>
                                <a:lnTo>
                                  <a:pt x="2753" y="0"/>
                                </a:lnTo>
                                <a:lnTo>
                                  <a:pt x="2753" y="14"/>
                                </a:lnTo>
                                <a:close/>
                                <a:moveTo>
                                  <a:pt x="2647" y="14"/>
                                </a:moveTo>
                                <a:lnTo>
                                  <a:pt x="2587" y="14"/>
                                </a:lnTo>
                                <a:lnTo>
                                  <a:pt x="2587" y="0"/>
                                </a:lnTo>
                                <a:lnTo>
                                  <a:pt x="2647" y="0"/>
                                </a:lnTo>
                                <a:lnTo>
                                  <a:pt x="2647" y="14"/>
                                </a:lnTo>
                                <a:close/>
                                <a:moveTo>
                                  <a:pt x="2541" y="14"/>
                                </a:moveTo>
                                <a:lnTo>
                                  <a:pt x="2481" y="14"/>
                                </a:lnTo>
                                <a:lnTo>
                                  <a:pt x="2481" y="0"/>
                                </a:lnTo>
                                <a:lnTo>
                                  <a:pt x="2541" y="0"/>
                                </a:lnTo>
                                <a:lnTo>
                                  <a:pt x="2541" y="14"/>
                                </a:lnTo>
                                <a:close/>
                                <a:moveTo>
                                  <a:pt x="2436" y="14"/>
                                </a:moveTo>
                                <a:lnTo>
                                  <a:pt x="2376" y="14"/>
                                </a:lnTo>
                                <a:lnTo>
                                  <a:pt x="2376" y="0"/>
                                </a:lnTo>
                                <a:lnTo>
                                  <a:pt x="2436" y="0"/>
                                </a:lnTo>
                                <a:lnTo>
                                  <a:pt x="2436" y="14"/>
                                </a:lnTo>
                                <a:close/>
                                <a:moveTo>
                                  <a:pt x="2333" y="14"/>
                                </a:moveTo>
                                <a:lnTo>
                                  <a:pt x="2273" y="14"/>
                                </a:lnTo>
                                <a:lnTo>
                                  <a:pt x="2273" y="0"/>
                                </a:lnTo>
                                <a:lnTo>
                                  <a:pt x="2333" y="0"/>
                                </a:lnTo>
                                <a:lnTo>
                                  <a:pt x="2333" y="14"/>
                                </a:lnTo>
                                <a:close/>
                                <a:moveTo>
                                  <a:pt x="2227" y="14"/>
                                </a:moveTo>
                                <a:lnTo>
                                  <a:pt x="2167" y="14"/>
                                </a:lnTo>
                                <a:lnTo>
                                  <a:pt x="2167" y="0"/>
                                </a:lnTo>
                                <a:lnTo>
                                  <a:pt x="2227" y="0"/>
                                </a:lnTo>
                                <a:lnTo>
                                  <a:pt x="2227" y="14"/>
                                </a:lnTo>
                                <a:close/>
                                <a:moveTo>
                                  <a:pt x="2121" y="14"/>
                                </a:moveTo>
                                <a:lnTo>
                                  <a:pt x="2061" y="14"/>
                                </a:lnTo>
                                <a:lnTo>
                                  <a:pt x="2061" y="0"/>
                                </a:lnTo>
                                <a:lnTo>
                                  <a:pt x="2121" y="0"/>
                                </a:lnTo>
                                <a:lnTo>
                                  <a:pt x="2121" y="14"/>
                                </a:lnTo>
                                <a:close/>
                                <a:moveTo>
                                  <a:pt x="2016" y="14"/>
                                </a:moveTo>
                                <a:lnTo>
                                  <a:pt x="1956" y="14"/>
                                </a:lnTo>
                                <a:lnTo>
                                  <a:pt x="1956" y="0"/>
                                </a:lnTo>
                                <a:lnTo>
                                  <a:pt x="2016" y="0"/>
                                </a:lnTo>
                                <a:lnTo>
                                  <a:pt x="2016" y="14"/>
                                </a:lnTo>
                                <a:close/>
                                <a:moveTo>
                                  <a:pt x="1913" y="14"/>
                                </a:moveTo>
                                <a:lnTo>
                                  <a:pt x="1853" y="14"/>
                                </a:lnTo>
                                <a:lnTo>
                                  <a:pt x="1853" y="0"/>
                                </a:lnTo>
                                <a:lnTo>
                                  <a:pt x="1913" y="0"/>
                                </a:lnTo>
                                <a:lnTo>
                                  <a:pt x="1913" y="14"/>
                                </a:lnTo>
                                <a:close/>
                                <a:moveTo>
                                  <a:pt x="1807" y="14"/>
                                </a:moveTo>
                                <a:lnTo>
                                  <a:pt x="1747" y="14"/>
                                </a:lnTo>
                                <a:lnTo>
                                  <a:pt x="1747" y="0"/>
                                </a:lnTo>
                                <a:lnTo>
                                  <a:pt x="1807" y="0"/>
                                </a:lnTo>
                                <a:lnTo>
                                  <a:pt x="1807" y="14"/>
                                </a:lnTo>
                                <a:close/>
                                <a:moveTo>
                                  <a:pt x="1701" y="14"/>
                                </a:moveTo>
                                <a:lnTo>
                                  <a:pt x="1641" y="14"/>
                                </a:lnTo>
                                <a:lnTo>
                                  <a:pt x="1641" y="0"/>
                                </a:lnTo>
                                <a:lnTo>
                                  <a:pt x="1701" y="0"/>
                                </a:lnTo>
                                <a:lnTo>
                                  <a:pt x="1701" y="14"/>
                                </a:lnTo>
                                <a:close/>
                                <a:moveTo>
                                  <a:pt x="1596" y="14"/>
                                </a:moveTo>
                                <a:lnTo>
                                  <a:pt x="1536" y="14"/>
                                </a:lnTo>
                                <a:lnTo>
                                  <a:pt x="1536" y="0"/>
                                </a:lnTo>
                                <a:lnTo>
                                  <a:pt x="1596" y="0"/>
                                </a:lnTo>
                                <a:lnTo>
                                  <a:pt x="1596" y="14"/>
                                </a:lnTo>
                                <a:close/>
                                <a:moveTo>
                                  <a:pt x="1493" y="14"/>
                                </a:moveTo>
                                <a:lnTo>
                                  <a:pt x="1433" y="14"/>
                                </a:lnTo>
                                <a:lnTo>
                                  <a:pt x="1433" y="0"/>
                                </a:lnTo>
                                <a:lnTo>
                                  <a:pt x="1493" y="0"/>
                                </a:lnTo>
                                <a:lnTo>
                                  <a:pt x="1493" y="14"/>
                                </a:lnTo>
                                <a:close/>
                                <a:moveTo>
                                  <a:pt x="1387" y="14"/>
                                </a:moveTo>
                                <a:lnTo>
                                  <a:pt x="1327" y="14"/>
                                </a:lnTo>
                                <a:lnTo>
                                  <a:pt x="1327" y="0"/>
                                </a:lnTo>
                                <a:lnTo>
                                  <a:pt x="1387" y="0"/>
                                </a:lnTo>
                                <a:lnTo>
                                  <a:pt x="1387" y="14"/>
                                </a:lnTo>
                                <a:close/>
                                <a:moveTo>
                                  <a:pt x="1281" y="14"/>
                                </a:moveTo>
                                <a:lnTo>
                                  <a:pt x="1221" y="14"/>
                                </a:lnTo>
                                <a:lnTo>
                                  <a:pt x="1221" y="0"/>
                                </a:lnTo>
                                <a:lnTo>
                                  <a:pt x="1281" y="0"/>
                                </a:lnTo>
                                <a:lnTo>
                                  <a:pt x="1281" y="14"/>
                                </a:lnTo>
                                <a:close/>
                                <a:moveTo>
                                  <a:pt x="1176" y="14"/>
                                </a:moveTo>
                                <a:lnTo>
                                  <a:pt x="1116" y="14"/>
                                </a:lnTo>
                                <a:lnTo>
                                  <a:pt x="1116" y="0"/>
                                </a:lnTo>
                                <a:lnTo>
                                  <a:pt x="1176" y="0"/>
                                </a:lnTo>
                                <a:lnTo>
                                  <a:pt x="1176" y="14"/>
                                </a:lnTo>
                                <a:close/>
                                <a:moveTo>
                                  <a:pt x="1073" y="14"/>
                                </a:moveTo>
                                <a:lnTo>
                                  <a:pt x="1013" y="14"/>
                                </a:lnTo>
                                <a:lnTo>
                                  <a:pt x="1013" y="0"/>
                                </a:lnTo>
                                <a:lnTo>
                                  <a:pt x="1073" y="0"/>
                                </a:lnTo>
                                <a:lnTo>
                                  <a:pt x="1073" y="14"/>
                                </a:lnTo>
                                <a:close/>
                                <a:moveTo>
                                  <a:pt x="967" y="14"/>
                                </a:moveTo>
                                <a:lnTo>
                                  <a:pt x="907" y="14"/>
                                </a:lnTo>
                                <a:lnTo>
                                  <a:pt x="907" y="0"/>
                                </a:lnTo>
                                <a:lnTo>
                                  <a:pt x="967" y="0"/>
                                </a:lnTo>
                                <a:lnTo>
                                  <a:pt x="967" y="14"/>
                                </a:lnTo>
                                <a:close/>
                                <a:moveTo>
                                  <a:pt x="861" y="14"/>
                                </a:moveTo>
                                <a:lnTo>
                                  <a:pt x="801" y="14"/>
                                </a:lnTo>
                                <a:lnTo>
                                  <a:pt x="801" y="0"/>
                                </a:lnTo>
                                <a:lnTo>
                                  <a:pt x="861" y="0"/>
                                </a:lnTo>
                                <a:lnTo>
                                  <a:pt x="861" y="14"/>
                                </a:lnTo>
                                <a:close/>
                                <a:moveTo>
                                  <a:pt x="756" y="14"/>
                                </a:moveTo>
                                <a:lnTo>
                                  <a:pt x="696" y="14"/>
                                </a:lnTo>
                                <a:lnTo>
                                  <a:pt x="696" y="0"/>
                                </a:lnTo>
                                <a:lnTo>
                                  <a:pt x="756" y="0"/>
                                </a:lnTo>
                                <a:lnTo>
                                  <a:pt x="756" y="14"/>
                                </a:lnTo>
                                <a:close/>
                                <a:moveTo>
                                  <a:pt x="653" y="14"/>
                                </a:moveTo>
                                <a:lnTo>
                                  <a:pt x="593" y="14"/>
                                </a:lnTo>
                                <a:lnTo>
                                  <a:pt x="593" y="0"/>
                                </a:lnTo>
                                <a:lnTo>
                                  <a:pt x="653" y="0"/>
                                </a:lnTo>
                                <a:lnTo>
                                  <a:pt x="653" y="14"/>
                                </a:lnTo>
                                <a:close/>
                                <a:moveTo>
                                  <a:pt x="547" y="14"/>
                                </a:moveTo>
                                <a:lnTo>
                                  <a:pt x="487" y="14"/>
                                </a:lnTo>
                                <a:lnTo>
                                  <a:pt x="487" y="0"/>
                                </a:lnTo>
                                <a:lnTo>
                                  <a:pt x="547" y="0"/>
                                </a:lnTo>
                                <a:lnTo>
                                  <a:pt x="547" y="14"/>
                                </a:lnTo>
                                <a:close/>
                                <a:moveTo>
                                  <a:pt x="441" y="14"/>
                                </a:moveTo>
                                <a:lnTo>
                                  <a:pt x="381" y="14"/>
                                </a:lnTo>
                                <a:lnTo>
                                  <a:pt x="381" y="0"/>
                                </a:lnTo>
                                <a:lnTo>
                                  <a:pt x="441" y="0"/>
                                </a:lnTo>
                                <a:lnTo>
                                  <a:pt x="441" y="14"/>
                                </a:lnTo>
                                <a:close/>
                                <a:moveTo>
                                  <a:pt x="336" y="14"/>
                                </a:moveTo>
                                <a:lnTo>
                                  <a:pt x="276" y="14"/>
                                </a:lnTo>
                                <a:lnTo>
                                  <a:pt x="276" y="0"/>
                                </a:lnTo>
                                <a:lnTo>
                                  <a:pt x="336" y="0"/>
                                </a:lnTo>
                                <a:lnTo>
                                  <a:pt x="336" y="14"/>
                                </a:lnTo>
                                <a:close/>
                                <a:moveTo>
                                  <a:pt x="233" y="14"/>
                                </a:moveTo>
                                <a:lnTo>
                                  <a:pt x="173" y="14"/>
                                </a:lnTo>
                                <a:lnTo>
                                  <a:pt x="173" y="0"/>
                                </a:lnTo>
                                <a:lnTo>
                                  <a:pt x="233" y="0"/>
                                </a:lnTo>
                                <a:lnTo>
                                  <a:pt x="233" y="14"/>
                                </a:lnTo>
                                <a:close/>
                                <a:moveTo>
                                  <a:pt x="127" y="14"/>
                                </a:moveTo>
                                <a:lnTo>
                                  <a:pt x="67" y="14"/>
                                </a:lnTo>
                                <a:lnTo>
                                  <a:pt x="67" y="0"/>
                                </a:lnTo>
                                <a:lnTo>
                                  <a:pt x="127" y="0"/>
                                </a:lnTo>
                                <a:lnTo>
                                  <a:pt x="127" y="14"/>
                                </a:lnTo>
                                <a:close/>
                                <a:moveTo>
                                  <a:pt x="14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21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53"/>
                                </a:lnTo>
                                <a:close/>
                                <a:moveTo>
                                  <a:pt x="14" y="158"/>
                                </a:moveTo>
                                <a:lnTo>
                                  <a:pt x="0" y="158"/>
                                </a:lnTo>
                                <a:lnTo>
                                  <a:pt x="0" y="98"/>
                                </a:lnTo>
                                <a:lnTo>
                                  <a:pt x="14" y="98"/>
                                </a:lnTo>
                                <a:lnTo>
                                  <a:pt x="14" y="158"/>
                                </a:lnTo>
                                <a:close/>
                                <a:moveTo>
                                  <a:pt x="14" y="264"/>
                                </a:moveTo>
                                <a:lnTo>
                                  <a:pt x="0" y="264"/>
                                </a:lnTo>
                                <a:lnTo>
                                  <a:pt x="0" y="204"/>
                                </a:lnTo>
                                <a:lnTo>
                                  <a:pt x="14" y="204"/>
                                </a:lnTo>
                                <a:lnTo>
                                  <a:pt x="14" y="264"/>
                                </a:lnTo>
                                <a:close/>
                                <a:moveTo>
                                  <a:pt x="14" y="367"/>
                                </a:moveTo>
                                <a:lnTo>
                                  <a:pt x="0" y="367"/>
                                </a:lnTo>
                                <a:lnTo>
                                  <a:pt x="0" y="307"/>
                                </a:lnTo>
                                <a:lnTo>
                                  <a:pt x="14" y="307"/>
                                </a:lnTo>
                                <a:lnTo>
                                  <a:pt x="14" y="367"/>
                                </a:lnTo>
                                <a:close/>
                                <a:moveTo>
                                  <a:pt x="14" y="473"/>
                                </a:moveTo>
                                <a:lnTo>
                                  <a:pt x="0" y="473"/>
                                </a:lnTo>
                                <a:lnTo>
                                  <a:pt x="0" y="413"/>
                                </a:lnTo>
                                <a:lnTo>
                                  <a:pt x="14" y="413"/>
                                </a:lnTo>
                                <a:lnTo>
                                  <a:pt x="14" y="473"/>
                                </a:lnTo>
                                <a:close/>
                                <a:moveTo>
                                  <a:pt x="14" y="578"/>
                                </a:moveTo>
                                <a:lnTo>
                                  <a:pt x="0" y="578"/>
                                </a:lnTo>
                                <a:lnTo>
                                  <a:pt x="0" y="518"/>
                                </a:lnTo>
                                <a:lnTo>
                                  <a:pt x="14" y="518"/>
                                </a:lnTo>
                                <a:lnTo>
                                  <a:pt x="14" y="578"/>
                                </a:lnTo>
                                <a:close/>
                                <a:moveTo>
                                  <a:pt x="14" y="684"/>
                                </a:moveTo>
                                <a:lnTo>
                                  <a:pt x="0" y="684"/>
                                </a:lnTo>
                                <a:lnTo>
                                  <a:pt x="0" y="624"/>
                                </a:lnTo>
                                <a:lnTo>
                                  <a:pt x="14" y="624"/>
                                </a:lnTo>
                                <a:lnTo>
                                  <a:pt x="14" y="684"/>
                                </a:lnTo>
                                <a:close/>
                                <a:moveTo>
                                  <a:pt x="67" y="794"/>
                                </a:moveTo>
                                <a:lnTo>
                                  <a:pt x="0" y="794"/>
                                </a:lnTo>
                                <a:lnTo>
                                  <a:pt x="0" y="727"/>
                                </a:lnTo>
                                <a:lnTo>
                                  <a:pt x="14" y="727"/>
                                </a:lnTo>
                                <a:lnTo>
                                  <a:pt x="14" y="780"/>
                                </a:lnTo>
                                <a:lnTo>
                                  <a:pt x="67" y="780"/>
                                </a:lnTo>
                                <a:lnTo>
                                  <a:pt x="67" y="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Text Box 831"/>
                        <wps:cNvSpPr txBox="1">
                          <a:spLocks/>
                        </wps:cNvSpPr>
                        <wps:spPr bwMode="auto">
                          <a:xfrm>
                            <a:off x="2152" y="302"/>
                            <a:ext cx="7875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45E7" w:rsidRDefault="00A545E7" w:rsidP="00A545E7">
                              <w:pPr>
                                <w:spacing w:before="88"/>
                                <w:ind w:left="158"/>
                              </w:pPr>
                              <w:r>
                                <w:t xml:space="preserve">$ kubectl delete -f </w:t>
                              </w:r>
                              <w:proofErr w:type="spellStart"/>
                              <w:r>
                                <w:t>redis</w:t>
                              </w:r>
                              <w:proofErr w:type="spellEnd"/>
                              <w:r>
                                <w:t>-pod.yaml</w:t>
                              </w:r>
                            </w:p>
                            <w:p w:rsidR="00A545E7" w:rsidRDefault="00A545E7" w:rsidP="00A545E7">
                              <w:pPr>
                                <w:ind w:left="158"/>
                              </w:pPr>
                              <w:r>
                                <w:t xml:space="preserve">$ kubectl delete -f </w:t>
                              </w:r>
                              <w:proofErr w:type="spellStart"/>
                              <w:r>
                                <w:t>redis-cm.yaml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BC8363" id="Group 830" o:spid="_x0000_s1056" style="position:absolute;margin-left:107.65pt;margin-top:15.15pt;width:393.75pt;height:39.75pt;z-index:-251635712;mso-wrap-distance-left:0;mso-wrap-distance-right:0;mso-position-horizontal-relative:page;mso-position-vertical-relative:text" coordorigin="2153,303" coordsize="7875,7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">
                <v:shape id="AutoShape 832" o:spid="_x0000_s1057" style="position:absolute;left:2152;top:302;width:7875;height:795;visibility:visible;mso-wrap-style:square;v-text-anchor:top" coordsize="7875,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" path="m173,794r-60,l113,780r60,l173,794xm276,794r-60,l216,780r60,l276,794xm381,794r-60,l321,780r60,l381,794xm487,794r-60,l427,780r60,l487,794xm593,794r-60,l533,780r60,l593,794xm698,794r-60,l638,780r60,l698,794xm801,794r-60,l741,780r60,l801,794xm907,794r-60,l847,780r60,l907,794xm1013,794r-60,l953,780r60,l1013,794xm1118,794r-60,l1058,780r60,l1118,794xm1221,794r-60,l1161,780r60,l1221,794xm1327,794r-60,l1267,780r60,l1327,794xm1433,794r-60,l1373,780r60,l1433,794xm1538,794r-60,l1478,780r60,l1538,794xm1641,794r-60,l1581,780r60,l1641,794xm1747,794r-60,l1687,780r60,l1747,794xm1853,794r-60,l1793,780r60,l1853,794xm1956,794r-60,l1896,780r60,l1956,794xm2061,794r-60,l2001,780r60,l2061,794xm2167,794r-60,l2107,780r60,l2167,794xm2273,794r-60,l2213,780r60,l2273,794xm2378,794r-62,l2316,780r62,l2378,794xm2481,794r-60,l2421,780r60,l2481,794xm2587,794r-60,l2527,780r60,l2587,794xm2693,794r-60,l2633,780r60,l2693,794xm2798,794r-60,l2738,780r60,l2798,794xm2901,794r-60,l2841,780r60,l2901,794xm3007,794r-60,l2947,780r60,l3007,794xm3113,794r-60,l3053,780r60,l3113,794xm3218,794r-60,l3158,780r60,l3218,794xm3321,794r-60,l3261,780r60,l3321,794xm3427,794r-60,l3367,780r60,l3427,794xm3533,794r-60,l3473,780r60,l3533,794xm3638,794r-60,l3578,780r60,l3638,794xm3741,794r-60,l3681,780r60,l3741,794xm3847,794r-60,l3787,780r60,l3847,794xm3953,794r-60,l3893,780r60,l3953,794xm4058,794r-60,l3998,780r60,l4058,794xm4161,794r-60,l4101,780r60,l4161,794xm4267,794r-60,l4207,780r60,l4267,794xm4373,794r-60,l4313,780r60,l4373,794xm4478,794r-60,l4418,780r60,l4478,794xm4581,794r-60,l4521,780r60,l4581,794xm4687,794r-60,l4627,780r60,l4687,794xm4793,794r-60,l4733,780r60,l4793,794xm4898,794r-60,l4838,780r60,l4898,794xm5001,794r-60,l4941,780r60,l5001,794xm5107,794r-60,l5047,780r60,l5107,794xm5213,794r-60,l5153,780r60,l5213,794xm5318,794r-60,l5258,780r60,l5318,794xm5421,794r-60,l5361,780r60,l5421,794xm5527,794r-60,l5467,780r60,l5527,794xm5633,794r-60,l5573,780r60,l5633,794xm5738,794r-60,l5678,780r60,l5738,794xm5841,794r-60,l5781,780r60,l5841,794xm5947,794r-60,l5887,780r60,l5947,794xm6053,794r-60,l5993,780r60,l6053,794xm6158,794r-60,l6098,780r60,l6158,794xm6261,794r-60,l6201,780r60,l6261,794xm6367,794r-60,l6307,780r60,l6367,794xm6473,794r-60,l6413,780r60,l6473,794xm6578,794r-60,l6518,780r60,l6578,794xm6681,794r-60,l6621,780r60,l6681,794xm6787,794r-60,l6727,780r60,l6787,794xm6893,794r-60,l6833,780r60,l6893,794xm6998,794r-60,l6938,780r60,l6998,794xm7101,794r-60,l7041,780r60,l7101,794xm7207,794r-60,l7147,780r60,l7207,794xm7313,794r-60,l7253,780r60,l7313,794xm7418,794r-60,l7358,780r60,l7418,794xm7521,794r-60,l7461,780r60,l7521,794xm7627,794r-60,l7567,780r60,l7627,794xm7733,794r-60,l7673,780r60,l7733,794xm7838,794r-60,l7778,780r60,l7838,794xm7874,773r-14,l7860,713r14,l7874,773xm7874,667r-14,l7860,607r14,l7874,667xm7874,561r-14,l7860,501r14,l7874,561xm7874,458r-14,l7860,398r14,l7874,458xm7874,353r-14,l7860,293r14,l7874,353xm7874,247r-14,l7860,187r14,l7874,247xm7874,141r-14,l7860,81r14,l7874,141xm7874,38r-14,l7860,14r-24,l7836,r38,l7874,38xm7793,14r-60,l7733,r60,l7793,14xm7687,14r-60,l7627,r60,l7687,14xm7581,14r-60,l7521,r60,l7581,14xm7476,14r-60,l7416,r60,l7476,14xm7373,14r-60,l7313,r60,l7373,14xm7267,14r-60,l7207,r60,l7267,14xm7161,14r-60,l7101,r60,l7161,14xm7056,14r-60,l6996,r60,l7056,14xm6953,14r-60,l6893,r60,l6953,14xm6847,14r-60,l6787,r60,l6847,14xm6741,14r-60,l6681,r60,l6741,14xm6636,14r-60,l6576,r60,l6636,14xm6533,14r-60,l6473,r60,l6533,14xm6427,14r-60,l6367,r60,l6427,14xm6321,14r-60,l6261,r60,l6321,14xm6216,14r-60,l6156,r60,l6216,14xm6113,14r-60,l6053,r60,l6113,14xm6007,14r-60,l5947,r60,l6007,14xm5901,14r-60,l5841,r60,l5901,14xm5796,14r-60,l5736,r60,l5796,14xm5693,14r-60,l5633,r60,l5693,14xm5587,14r-60,l5527,r60,l5587,14xm5481,14r-60,l5421,r60,l5481,14xm5376,14r-60,l5316,r60,l5376,14xm5273,14r-60,l5213,r60,l5273,14xm5167,14r-60,l5107,r60,l5167,14xm5061,14r-60,l5001,r60,l5061,14xm4956,14r-60,l4896,r60,l4956,14xm4853,14r-60,l4793,r60,l4853,14xm4747,14r-60,l4687,r60,l4747,14xm4641,14r-60,l4581,r60,l4641,14xm4536,14r-60,l4476,r60,l4536,14xm4433,14r-60,l4373,r60,l4433,14xm4327,14r-60,l4267,r60,l4327,14xm4221,14r-60,l4161,r60,l4221,14xm4116,14r-60,l4056,r60,l4116,14xm4013,14r-60,l3953,r60,l4013,14xm3907,14r-60,l3847,r60,l3907,14xm3801,14r-60,l3741,r60,l3801,14xm3696,14r-60,l3636,r60,l3696,14xm3593,14r-60,l3533,r60,l3593,14xm3487,14r-60,l3427,r60,l3487,14xm3381,14r-60,l3321,r60,l3381,14xm3276,14r-60,l3216,r60,l3276,14xm3173,14r-60,l3113,r60,l3173,14xm3067,14r-60,l3007,r60,l3067,14xm2961,14r-60,l2901,r60,l2961,14xm2856,14r-60,l2796,r60,l2856,14xm2753,14r-60,l2693,r60,l2753,14xm2647,14r-60,l2587,r60,l2647,14xm2541,14r-60,l2481,r60,l2541,14xm2436,14r-60,l2376,r60,l2436,14xm2333,14r-60,l2273,r60,l2333,14xm2227,14r-60,l2167,r60,l2227,14xm2121,14r-60,l2061,r60,l2121,14xm2016,14r-60,l1956,r60,l2016,14xm1913,14r-60,l1853,r60,l1913,14xm1807,14r-60,l1747,r60,l1807,14xm1701,14r-60,l1641,r60,l1701,14xm1596,14r-60,l1536,r60,l1596,14xm1493,14r-60,l1433,r60,l1493,14xm1387,14r-60,l1327,r60,l1387,14xm1281,14r-60,l1221,r60,l1281,14xm1176,14r-60,l1116,r60,l1176,14xm1073,14r-60,l1013,r60,l1073,14xm967,14r-60,l907,r60,l967,14xm861,14r-60,l801,r60,l861,14xm756,14r-60,l696,r60,l756,14xm653,14r-60,l593,r60,l653,14xm547,14r-60,l487,r60,l547,14xm441,14r-60,l381,r60,l441,14xm336,14r-60,l276,r60,l336,14xm233,14r-60,l173,r60,l233,14xm127,14r-60,l67,r60,l127,14xm14,53l,53,,,21,r,14l14,14r,39xm14,158l,158,,98r14,l14,158xm14,264l,264,,204r14,l14,264xm14,367l,367,,307r14,l14,367xm14,473l,473,,413r14,l14,473xm14,578l,578,,518r14,l14,578xm14,684l,684,,624r14,l14,684xm67,794l,794,,727r14,l14,780r53,l67,794xe" fillcolor="black" stroked="f">
                  <v:path arrowok="t" o:connecttype="custom" o:connectlocs="321,1083;698,1097;907,1083;1161,1097;1433,1097;1687,1083;2061,1097;2273,1083;2527,1097;2798,1097;3053,1083;3427,1097;3638,1083;3893,1097;4161,1097;4418,1083;4793,1097;5001,1083;5258,1097;5527,1097;5781,1083;6158,1097;6367,1083;6621,1097;6893,1097;7147,1083;7521,1097;7733,1083;7860,970;7874,761;7860,384;7793,303;7416,317;7267,317;6893,303;6636,317;6427,303;6053,317;5901,317;5527,303;5273,317;5061,303;4687,317;4536,317;4161,303;3907,317;3696,303;3321,317;3173,317;2796,303;2541,317;2333,303;1956,317;1807,317;1433,303;1176,317;967,303;593,317;441,317;67,303;14,401;0,776;14,987" o:connectangles="0,0,0,0,0,0,0,0,0,0,0,0,0,0,0,0,0,0,0,0,0,0,0,0,0,0,0,0,0,0,0,0,0,0,0,0,0,0,0,0,0,0,0,0,0,0,0,0,0,0,0,0,0,0,0,0,0,0,0,0,0,0,0"/>
                </v:shape>
                <v:shape id="Text Box 831" o:spid="_x0000_s1058" type="#_x0000_t202" style="position:absolute;left:2152;top:302;width:7875;height:7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545E7" w:rsidRDefault="00A545E7" w:rsidP="00A545E7">
                        <w:pPr>
                          <w:spacing w:before="88"/>
                          <w:ind w:left="158"/>
                        </w:pPr>
                        <w:r>
                          <w:t xml:space="preserve">$ kubectl delete -f </w:t>
                        </w:r>
                        <w:proofErr w:type="spellStart"/>
                        <w:r>
                          <w:t>redis</w:t>
                        </w:r>
                        <w:proofErr w:type="spellEnd"/>
                        <w:r>
                          <w:t>-pod.yaml</w:t>
                        </w:r>
                      </w:p>
                      <w:p w:rsidR="00A545E7" w:rsidRDefault="00A545E7" w:rsidP="00A545E7">
                        <w:pPr>
                          <w:ind w:left="158"/>
                        </w:pPr>
                        <w:r>
                          <w:t xml:space="preserve">$ kubectl delete -f </w:t>
                        </w:r>
                        <w:proofErr w:type="spellStart"/>
                        <w:r>
                          <w:t>redis-cm.yaml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4BFD5769" wp14:editId="510F3AE0">
                <wp:simplePos x="0" y="0"/>
                <wp:positionH relativeFrom="page">
                  <wp:posOffset>1380490</wp:posOffset>
                </wp:positionH>
                <wp:positionV relativeFrom="paragraph">
                  <wp:posOffset>919480</wp:posOffset>
                </wp:positionV>
                <wp:extent cx="4988560" cy="830580"/>
                <wp:effectExtent l="0" t="0" r="0" b="0"/>
                <wp:wrapTopAndBottom/>
                <wp:docPr id="907" name="Group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88560" cy="830580"/>
                          <a:chOff x="2174" y="1448"/>
                          <a:chExt cx="7856" cy="1308"/>
                        </a:xfrm>
                      </wpg:grpSpPr>
                      <pic:pic xmlns:pic="http://schemas.openxmlformats.org/drawingml/2006/picture">
                        <pic:nvPicPr>
                          <pic:cNvPr id="908" name="Picture 829"/>
                          <pic:cNvPicPr>
                            <a:picLocks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1464"/>
                            <a:ext cx="6493" cy="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9" name="Freeform 828"/>
                        <wps:cNvSpPr>
                          <a:spLocks/>
                        </wps:cNvSpPr>
                        <wps:spPr bwMode="auto">
                          <a:xfrm>
                            <a:off x="2174" y="1448"/>
                            <a:ext cx="7856" cy="1308"/>
                          </a:xfrm>
                          <a:custGeom>
                            <a:avLst/>
                            <a:gdLst>
                              <a:gd name="T0" fmla="+- 0 10030 2174"/>
                              <a:gd name="T1" fmla="*/ T0 w 7856"/>
                              <a:gd name="T2" fmla="+- 0 1448 1448"/>
                              <a:gd name="T3" fmla="*/ 1448 h 1308"/>
                              <a:gd name="T4" fmla="+- 0 10015 2174"/>
                              <a:gd name="T5" fmla="*/ T4 w 7856"/>
                              <a:gd name="T6" fmla="+- 0 1448 1448"/>
                              <a:gd name="T7" fmla="*/ 1448 h 1308"/>
                              <a:gd name="T8" fmla="+- 0 10015 2174"/>
                              <a:gd name="T9" fmla="*/ T8 w 7856"/>
                              <a:gd name="T10" fmla="+- 0 1464 1448"/>
                              <a:gd name="T11" fmla="*/ 1464 h 1308"/>
                              <a:gd name="T12" fmla="+- 0 10015 2174"/>
                              <a:gd name="T13" fmla="*/ T12 w 7856"/>
                              <a:gd name="T14" fmla="+- 0 2740 1448"/>
                              <a:gd name="T15" fmla="*/ 2740 h 1308"/>
                              <a:gd name="T16" fmla="+- 0 2191 2174"/>
                              <a:gd name="T17" fmla="*/ T16 w 7856"/>
                              <a:gd name="T18" fmla="+- 0 2740 1448"/>
                              <a:gd name="T19" fmla="*/ 2740 h 1308"/>
                              <a:gd name="T20" fmla="+- 0 2191 2174"/>
                              <a:gd name="T21" fmla="*/ T20 w 7856"/>
                              <a:gd name="T22" fmla="+- 0 2741 1448"/>
                              <a:gd name="T23" fmla="*/ 2741 h 1308"/>
                              <a:gd name="T24" fmla="+- 0 2182 2174"/>
                              <a:gd name="T25" fmla="*/ T24 w 7856"/>
                              <a:gd name="T26" fmla="+- 0 2741 1448"/>
                              <a:gd name="T27" fmla="*/ 2741 h 1308"/>
                              <a:gd name="T28" fmla="+- 0 2182 2174"/>
                              <a:gd name="T29" fmla="*/ T28 w 7856"/>
                              <a:gd name="T30" fmla="+- 0 2740 1448"/>
                              <a:gd name="T31" fmla="*/ 2740 h 1308"/>
                              <a:gd name="T32" fmla="+- 0 2191 2174"/>
                              <a:gd name="T33" fmla="*/ T32 w 7856"/>
                              <a:gd name="T34" fmla="+- 0 2740 1448"/>
                              <a:gd name="T35" fmla="*/ 2740 h 1308"/>
                              <a:gd name="T36" fmla="+- 0 2191 2174"/>
                              <a:gd name="T37" fmla="*/ T36 w 7856"/>
                              <a:gd name="T38" fmla="+- 0 1464 1448"/>
                              <a:gd name="T39" fmla="*/ 1464 h 1308"/>
                              <a:gd name="T40" fmla="+- 0 10015 2174"/>
                              <a:gd name="T41" fmla="*/ T40 w 7856"/>
                              <a:gd name="T42" fmla="+- 0 1464 1448"/>
                              <a:gd name="T43" fmla="*/ 1464 h 1308"/>
                              <a:gd name="T44" fmla="+- 0 10015 2174"/>
                              <a:gd name="T45" fmla="*/ T44 w 7856"/>
                              <a:gd name="T46" fmla="+- 0 1448 1448"/>
                              <a:gd name="T47" fmla="*/ 1448 h 1308"/>
                              <a:gd name="T48" fmla="+- 0 2174 2174"/>
                              <a:gd name="T49" fmla="*/ T48 w 7856"/>
                              <a:gd name="T50" fmla="+- 0 1448 1448"/>
                              <a:gd name="T51" fmla="*/ 1448 h 1308"/>
                              <a:gd name="T52" fmla="+- 0 2174 2174"/>
                              <a:gd name="T53" fmla="*/ T52 w 7856"/>
                              <a:gd name="T54" fmla="+- 0 1464 1448"/>
                              <a:gd name="T55" fmla="*/ 1464 h 1308"/>
                              <a:gd name="T56" fmla="+- 0 2174 2174"/>
                              <a:gd name="T57" fmla="*/ T56 w 7856"/>
                              <a:gd name="T58" fmla="+- 0 2740 1448"/>
                              <a:gd name="T59" fmla="*/ 2740 h 1308"/>
                              <a:gd name="T60" fmla="+- 0 2174 2174"/>
                              <a:gd name="T61" fmla="*/ T60 w 7856"/>
                              <a:gd name="T62" fmla="+- 0 2748 1448"/>
                              <a:gd name="T63" fmla="*/ 2748 h 1308"/>
                              <a:gd name="T64" fmla="+- 0 2174 2174"/>
                              <a:gd name="T65" fmla="*/ T64 w 7856"/>
                              <a:gd name="T66" fmla="+- 0 2756 1448"/>
                              <a:gd name="T67" fmla="*/ 2756 h 1308"/>
                              <a:gd name="T68" fmla="+- 0 10030 2174"/>
                              <a:gd name="T69" fmla="*/ T68 w 7856"/>
                              <a:gd name="T70" fmla="+- 0 2756 1448"/>
                              <a:gd name="T71" fmla="*/ 2756 h 1308"/>
                              <a:gd name="T72" fmla="+- 0 10030 2174"/>
                              <a:gd name="T73" fmla="*/ T72 w 7856"/>
                              <a:gd name="T74" fmla="+- 0 2748 1448"/>
                              <a:gd name="T75" fmla="*/ 2748 h 1308"/>
                              <a:gd name="T76" fmla="+- 0 10030 2174"/>
                              <a:gd name="T77" fmla="*/ T76 w 7856"/>
                              <a:gd name="T78" fmla="+- 0 2740 1448"/>
                              <a:gd name="T79" fmla="*/ 2740 h 1308"/>
                              <a:gd name="T80" fmla="+- 0 10030 2174"/>
                              <a:gd name="T81" fmla="*/ T80 w 7856"/>
                              <a:gd name="T82" fmla="+- 0 1464 1448"/>
                              <a:gd name="T83" fmla="*/ 1464 h 1308"/>
                              <a:gd name="T84" fmla="+- 0 10030 2174"/>
                              <a:gd name="T85" fmla="*/ T84 w 7856"/>
                              <a:gd name="T86" fmla="+- 0 1448 1448"/>
                              <a:gd name="T87" fmla="*/ 1448 h 1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856" h="1308">
                                <a:moveTo>
                                  <a:pt x="7856" y="0"/>
                                </a:moveTo>
                                <a:lnTo>
                                  <a:pt x="7841" y="0"/>
                                </a:lnTo>
                                <a:lnTo>
                                  <a:pt x="7841" y="16"/>
                                </a:lnTo>
                                <a:lnTo>
                                  <a:pt x="7841" y="1292"/>
                                </a:lnTo>
                                <a:lnTo>
                                  <a:pt x="17" y="1292"/>
                                </a:lnTo>
                                <a:lnTo>
                                  <a:pt x="17" y="1293"/>
                                </a:lnTo>
                                <a:lnTo>
                                  <a:pt x="8" y="1293"/>
                                </a:lnTo>
                                <a:lnTo>
                                  <a:pt x="8" y="1292"/>
                                </a:lnTo>
                                <a:lnTo>
                                  <a:pt x="17" y="1292"/>
                                </a:lnTo>
                                <a:lnTo>
                                  <a:pt x="17" y="16"/>
                                </a:lnTo>
                                <a:lnTo>
                                  <a:pt x="7841" y="16"/>
                                </a:lnTo>
                                <a:lnTo>
                                  <a:pt x="78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1292"/>
                                </a:lnTo>
                                <a:lnTo>
                                  <a:pt x="0" y="1300"/>
                                </a:lnTo>
                                <a:lnTo>
                                  <a:pt x="0" y="1308"/>
                                </a:lnTo>
                                <a:lnTo>
                                  <a:pt x="7856" y="1308"/>
                                </a:lnTo>
                                <a:lnTo>
                                  <a:pt x="7856" y="1300"/>
                                </a:lnTo>
                                <a:lnTo>
                                  <a:pt x="7856" y="1292"/>
                                </a:lnTo>
                                <a:lnTo>
                                  <a:pt x="7856" y="16"/>
                                </a:lnTo>
                                <a:lnTo>
                                  <a:pt x="7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06AC8" id="Group 827" o:spid="_x0000_s1026" style="position:absolute;margin-left:108.7pt;margin-top:72.4pt;width:392.8pt;height:65.4pt;z-index:-251634688;mso-wrap-distance-left:0;mso-wrap-distance-right:0;mso-position-horizontal-relative:page" coordorigin="2174,1448" coordsize="7856,130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">
                <v:shape id="Picture 829" o:spid="_x0000_s1027" type="#_x0000_t75" style="position:absolute;left:2188;top:1464;width:6493;height:12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">
                  <v:imagedata r:id="rId31" o:title=""/>
                  <v:path arrowok="t"/>
                  <o:lock v:ext="edit" aspectratio="f"/>
                </v:shape>
                <v:shape id="Freeform 828" o:spid="_x0000_s1028" style="position:absolute;left:2174;top:1448;width:7856;height:1308;visibility:visible;mso-wrap-style:square;v-text-anchor:top" coordsize="7856,13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" path="m7856,r-15,l7841,16r,1276l17,1292r,1l8,1293r,-1l17,1292,17,16r7824,l7841,,,,,16,,1292r,8l,1308r7856,l7856,1300r,-8l7856,16r,-16xe" fillcolor="black" stroked="f">
                  <v:path arrowok="t" o:connecttype="custom" o:connectlocs="7856,1448;7841,1448;7841,1464;7841,2740;17,2740;17,2741;8,2741;8,2740;17,2740;17,1464;7841,1464;7841,1448;0,1448;0,1464;0,2740;0,2748;0,2756;7856,2756;7856,2748;7856,2740;7856,1464;7856,1448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A545E7" w:rsidRDefault="00A545E7" w:rsidP="00A545E7">
      <w:pPr>
        <w:pStyle w:val="BodyText0"/>
        <w:spacing w:before="2"/>
        <w:rPr>
          <w:sz w:val="23"/>
        </w:rPr>
      </w:pPr>
    </w:p>
    <w:p w:rsidR="00A545E7" w:rsidRDefault="00A545E7" w:rsidP="009E148A">
      <w:pPr>
        <w:pStyle w:val="ListParagraph"/>
        <w:rPr>
          <w:color w:val="2F5496" w:themeColor="accent1" w:themeShade="BF"/>
        </w:rPr>
      </w:pPr>
    </w:p>
    <w:p w:rsidR="009E148A" w:rsidRDefault="009E148A" w:rsidP="009E148A">
      <w:pPr>
        <w:pStyle w:val="ListParagraph"/>
        <w:rPr>
          <w:color w:val="2F5496" w:themeColor="accent1" w:themeShade="BF"/>
        </w:rPr>
      </w:pPr>
    </w:p>
    <w:p w:rsidR="00380E33" w:rsidRPr="00FF570B" w:rsidRDefault="00380E33" w:rsidP="00FF570B">
      <w:pPr>
        <w:rPr>
          <w:color w:val="2F5496" w:themeColor="accent1" w:themeShade="BF"/>
        </w:rPr>
      </w:pPr>
    </w:p>
    <w:sectPr w:rsidR="00380E33" w:rsidRPr="00FF570B" w:rsidSect="009E51F9">
      <w:headerReference w:type="default" r:id="rId32"/>
      <w:footerReference w:type="even" r:id="rId33"/>
      <w:footerReference w:type="default" r:id="rId3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32FCC" w:rsidRDefault="00E32FCC" w:rsidP="00BB095F">
      <w:r>
        <w:separator/>
      </w:r>
    </w:p>
  </w:endnote>
  <w:endnote w:type="continuationSeparator" w:id="0">
    <w:p w:rsidR="00E32FCC" w:rsidRDefault="00E32FCC" w:rsidP="00BB0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rlito">
    <w:altName w:val="Calibri"/>
    <w:panose1 w:val="020B0604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2EFF" w:usb1="D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545E7" w:rsidRDefault="00A545E7">
    <w:pPr>
      <w:pStyle w:val="BodyText0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227750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777EE4" w:rsidRDefault="00777EE4" w:rsidP="00F420E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777EE4" w:rsidRDefault="00777EE4" w:rsidP="00F25229">
    <w:pPr>
      <w:pStyle w:val="Footer"/>
      <w:ind w:firstLine="360"/>
    </w:pPr>
  </w:p>
  <w:p w:rsidR="00777EE4" w:rsidRDefault="00777EE4"/>
  <w:p w:rsidR="00777EE4" w:rsidRDefault="00777EE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77EE4" w:rsidRDefault="00777EE4">
    <w:r w:rsidRPr="000D6101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71E69E" wp14:editId="51587102">
              <wp:simplePos x="0" y="0"/>
              <wp:positionH relativeFrom="column">
                <wp:posOffset>4788277</wp:posOffset>
              </wp:positionH>
              <wp:positionV relativeFrom="paragraph">
                <wp:posOffset>117217</wp:posOffset>
              </wp:positionV>
              <wp:extent cx="1649895" cy="338554"/>
              <wp:effectExtent l="0" t="0" r="0" b="0"/>
              <wp:wrapNone/>
              <wp:docPr id="7" name="TextBox 6">
                <a:extLst xmlns:a="http://schemas.openxmlformats.org/drawingml/2006/main">
                  <a:ext uri="{FF2B5EF4-FFF2-40B4-BE49-F238E27FC236}">
                    <a16:creationId xmlns:a16="http://schemas.microsoft.com/office/drawing/2014/main" id="{4BD65388-5AB1-F94F-9334-B5EDFA78043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9895" cy="338554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77EE4" w:rsidRDefault="00777EE4" w:rsidP="000D6101">
                          <w:r>
                            <w:rPr>
                              <w:rFonts w:asciiTheme="minorHAnsi" w:hAnsi="Calibri" w:cstheme="minorBidi"/>
                              <w:color w:val="77C25D"/>
                              <w:kern w:val="24"/>
                              <w:sz w:val="32"/>
                              <w:szCs w:val="32"/>
                            </w:rPr>
                            <w:t>tech</w:t>
                          </w:r>
                          <w:r>
                            <w:rPr>
                              <w:rFonts w:asciiTheme="minorHAnsi" w:hAnsi="Calibri" w:cstheme="minorBidi"/>
                              <w:color w:val="4ABEEB"/>
                              <w:kern w:val="24"/>
                              <w:sz w:val="32"/>
                              <w:szCs w:val="32"/>
                            </w:rPr>
                            <w:t>scalable</w:t>
                          </w:r>
                          <w:r>
                            <w:rPr>
                              <w:rFonts w:asciiTheme="minorHAnsi" w:hAnsi="Calibri" w:cstheme="minorBidi"/>
                              <w:color w:val="77C25D"/>
                              <w:kern w:val="24"/>
                              <w:sz w:val="32"/>
                              <w:szCs w:val="32"/>
                            </w:rPr>
                            <w:t>.com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1E69E" id="_x0000_t202" coordsize="21600,21600" o:spt="202" path="m,l,21600r21600,l21600,xe">
              <v:stroke joinstyle="miter"/>
              <v:path gradientshapeok="t" o:connecttype="rect"/>
            </v:shapetype>
            <v:shape id="TextBox 6" o:spid="_x0000_s1059" type="#_x0000_t202" style="position:absolute;margin-left:377.05pt;margin-top:9.25pt;width:129.9pt;height:2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" filled="f" stroked="f">
              <v:textbox style="mso-fit-shape-to-text:t">
                <w:txbxContent>
                  <w:p w:rsidR="00777EE4" w:rsidRDefault="00777EE4" w:rsidP="000D6101">
                    <w:r>
                      <w:rPr>
                        <w:rFonts w:asciiTheme="minorHAnsi" w:hAnsi="Calibri" w:cstheme="minorBidi"/>
                        <w:color w:val="77C25D"/>
                        <w:kern w:val="24"/>
                        <w:sz w:val="32"/>
                        <w:szCs w:val="32"/>
                      </w:rPr>
                      <w:t>tech</w:t>
                    </w:r>
                    <w:r>
                      <w:rPr>
                        <w:rFonts w:asciiTheme="minorHAnsi" w:hAnsi="Calibri" w:cstheme="minorBidi"/>
                        <w:color w:val="4ABEEB"/>
                        <w:kern w:val="24"/>
                        <w:sz w:val="32"/>
                        <w:szCs w:val="32"/>
                      </w:rPr>
                      <w:t>scalable</w:t>
                    </w:r>
                    <w:r>
                      <w:rPr>
                        <w:rFonts w:asciiTheme="minorHAnsi" w:hAnsi="Calibri" w:cstheme="minorBidi"/>
                        <w:color w:val="77C25D"/>
                        <w:kern w:val="24"/>
                        <w:sz w:val="32"/>
                        <w:szCs w:val="32"/>
                      </w:rPr>
                      <w:t>.com</w:t>
                    </w:r>
                  </w:p>
                </w:txbxContent>
              </v:textbox>
            </v:shape>
          </w:pict>
        </mc:Fallback>
      </mc:AlternateContent>
    </w:r>
    <w:r w:rsidRPr="000D6101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drawing>
        <wp:anchor distT="0" distB="0" distL="114300" distR="114300" simplePos="0" relativeHeight="251662336" behindDoc="0" locked="0" layoutInCell="1" allowOverlap="1" wp14:anchorId="1A0C229F" wp14:editId="4B9AEBA2">
          <wp:simplePos x="0" y="0"/>
          <wp:positionH relativeFrom="column">
            <wp:posOffset>4463082</wp:posOffset>
          </wp:positionH>
          <wp:positionV relativeFrom="paragraph">
            <wp:posOffset>-1905</wp:posOffset>
          </wp:positionV>
          <wp:extent cx="418454" cy="457305"/>
          <wp:effectExtent l="0" t="0" r="1270" b="0"/>
          <wp:wrapNone/>
          <wp:docPr id="8" name="Picture 7" descr="A picture containing clipart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A89C2A20-C850-954E-86B9-D0C247612B5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>
                    <a:extLst>
                      <a:ext uri="{FF2B5EF4-FFF2-40B4-BE49-F238E27FC236}">
                        <a16:creationId xmlns:a16="http://schemas.microsoft.com/office/drawing/2014/main" id="{A89C2A20-C850-954E-86B9-D0C247612B5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18454" cy="457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6101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  <w:p w:rsidR="00777EE4" w:rsidRDefault="00777EE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32FCC" w:rsidRDefault="00E32FCC" w:rsidP="00BB095F">
      <w:r>
        <w:separator/>
      </w:r>
    </w:p>
  </w:footnote>
  <w:footnote w:type="continuationSeparator" w:id="0">
    <w:p w:rsidR="00E32FCC" w:rsidRDefault="00E32FCC" w:rsidP="00BB09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545E7" w:rsidRDefault="00E32FCC">
    <w:pPr>
      <w:pStyle w:val="BodyText0"/>
      <w:spacing w:line="14" w:lineRule="auto"/>
      <w:rPr>
        <w:sz w:val="20"/>
      </w:rPr>
    </w:pPr>
    <w:r>
      <w:rPr>
        <w:noProof/>
      </w:rPr>
      <w:pict w14:anchorId="4485A467">
        <v:shapetype id="_x0000_t202" coordsize="21600,21600" o:spt="202" path="m,l,21600r21600,l21600,xe">
          <v:stroke joinstyle="miter"/>
          <v:path gradientshapeok="t" o:connecttype="rect"/>
        </v:shapetype>
        <v:shape id="Text Box 25" o:spid="_x0000_s2049" type="#_x0000_t202" style="position:absolute;margin-left:504.1pt;margin-top:37.15pt;width:72.8pt;height:11.9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" filled="f" stroked="f">
          <o:lock v:ext="edit" aspectratio="t" verticies="t" text="t" shapetype="t"/>
          <v:textbox inset="0,0,0,0">
            <w:txbxContent>
              <w:p w:rsidR="00A545E7" w:rsidRDefault="00A545E7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 xml:space="preserve">Lab 7: </w:t>
                </w:r>
                <w:proofErr w:type="spellStart"/>
                <w:r>
                  <w:rPr>
                    <w:sz w:val="20"/>
                  </w:rPr>
                  <w:t>ConfigMap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77EE4" w:rsidRDefault="00777E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77D65"/>
    <w:multiLevelType w:val="multilevel"/>
    <w:tmpl w:val="C0925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E50E6"/>
    <w:multiLevelType w:val="hybridMultilevel"/>
    <w:tmpl w:val="D4D22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7A0F12"/>
    <w:multiLevelType w:val="hybridMultilevel"/>
    <w:tmpl w:val="A28671D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9B48F4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A651A2"/>
    <w:multiLevelType w:val="hybridMultilevel"/>
    <w:tmpl w:val="9DC2A7C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3E4658"/>
    <w:multiLevelType w:val="hybridMultilevel"/>
    <w:tmpl w:val="F438D23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316188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262AB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C6223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652B42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4D003A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6215A8"/>
    <w:multiLevelType w:val="hybridMultilevel"/>
    <w:tmpl w:val="4FB65FA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F315C63"/>
    <w:multiLevelType w:val="multilevel"/>
    <w:tmpl w:val="FD8EC8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017D37"/>
    <w:multiLevelType w:val="multilevel"/>
    <w:tmpl w:val="DBA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68736F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373F8D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902940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C24FC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994F67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EB6953"/>
    <w:multiLevelType w:val="multilevel"/>
    <w:tmpl w:val="CFC06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784087"/>
    <w:multiLevelType w:val="multilevel"/>
    <w:tmpl w:val="83FA9B2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3F4116"/>
    <w:multiLevelType w:val="hybridMultilevel"/>
    <w:tmpl w:val="E62EFBA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97B3B1A"/>
    <w:multiLevelType w:val="hybridMultilevel"/>
    <w:tmpl w:val="3014DE6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1263D9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8B52B1"/>
    <w:multiLevelType w:val="hybridMultilevel"/>
    <w:tmpl w:val="4FB65FA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EA25020"/>
    <w:multiLevelType w:val="hybridMultilevel"/>
    <w:tmpl w:val="D4D22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1963463"/>
    <w:multiLevelType w:val="hybridMultilevel"/>
    <w:tmpl w:val="F85A5C9C"/>
    <w:lvl w:ilvl="0" w:tplc="3128557E">
      <w:start w:val="1"/>
      <w:numFmt w:val="decimal"/>
      <w:lvlText w:val="%1."/>
      <w:lvlJc w:val="left"/>
      <w:pPr>
        <w:ind w:left="1260" w:hanging="361"/>
        <w:jc w:val="left"/>
      </w:pPr>
      <w:rPr>
        <w:rFonts w:ascii="Carlito" w:eastAsia="Carlito" w:hAnsi="Carlito" w:cs="Carlito" w:hint="default"/>
        <w:w w:val="99"/>
        <w:sz w:val="24"/>
        <w:szCs w:val="24"/>
        <w:lang w:val="en-US" w:eastAsia="en-US" w:bidi="ar-SA"/>
      </w:rPr>
    </w:lvl>
    <w:lvl w:ilvl="1" w:tplc="1EA28D82">
      <w:numFmt w:val="bullet"/>
      <w:lvlText w:val="•"/>
      <w:lvlJc w:val="left"/>
      <w:pPr>
        <w:ind w:left="2206" w:hanging="361"/>
      </w:pPr>
      <w:rPr>
        <w:rFonts w:hint="default"/>
        <w:lang w:val="en-US" w:eastAsia="en-US" w:bidi="ar-SA"/>
      </w:rPr>
    </w:lvl>
    <w:lvl w:ilvl="2" w:tplc="1DBE51CE"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ar-SA"/>
      </w:rPr>
    </w:lvl>
    <w:lvl w:ilvl="3" w:tplc="BC3CD2BA">
      <w:numFmt w:val="bullet"/>
      <w:lvlText w:val="•"/>
      <w:lvlJc w:val="left"/>
      <w:pPr>
        <w:ind w:left="4098" w:hanging="361"/>
      </w:pPr>
      <w:rPr>
        <w:rFonts w:hint="default"/>
        <w:lang w:val="en-US" w:eastAsia="en-US" w:bidi="ar-SA"/>
      </w:rPr>
    </w:lvl>
    <w:lvl w:ilvl="4" w:tplc="DC22BBC4">
      <w:numFmt w:val="bullet"/>
      <w:lvlText w:val="•"/>
      <w:lvlJc w:val="left"/>
      <w:pPr>
        <w:ind w:left="5044" w:hanging="361"/>
      </w:pPr>
      <w:rPr>
        <w:rFonts w:hint="default"/>
        <w:lang w:val="en-US" w:eastAsia="en-US" w:bidi="ar-SA"/>
      </w:rPr>
    </w:lvl>
    <w:lvl w:ilvl="5" w:tplc="C73CD014">
      <w:numFmt w:val="bullet"/>
      <w:lvlText w:val="•"/>
      <w:lvlJc w:val="left"/>
      <w:pPr>
        <w:ind w:left="5990" w:hanging="361"/>
      </w:pPr>
      <w:rPr>
        <w:rFonts w:hint="default"/>
        <w:lang w:val="en-US" w:eastAsia="en-US" w:bidi="ar-SA"/>
      </w:rPr>
    </w:lvl>
    <w:lvl w:ilvl="6" w:tplc="469C527E">
      <w:numFmt w:val="bullet"/>
      <w:lvlText w:val="•"/>
      <w:lvlJc w:val="left"/>
      <w:pPr>
        <w:ind w:left="6936" w:hanging="361"/>
      </w:pPr>
      <w:rPr>
        <w:rFonts w:hint="default"/>
        <w:lang w:val="en-US" w:eastAsia="en-US" w:bidi="ar-SA"/>
      </w:rPr>
    </w:lvl>
    <w:lvl w:ilvl="7" w:tplc="2C9827C6">
      <w:numFmt w:val="bullet"/>
      <w:lvlText w:val="•"/>
      <w:lvlJc w:val="left"/>
      <w:pPr>
        <w:ind w:left="7882" w:hanging="361"/>
      </w:pPr>
      <w:rPr>
        <w:rFonts w:hint="default"/>
        <w:lang w:val="en-US" w:eastAsia="en-US" w:bidi="ar-SA"/>
      </w:rPr>
    </w:lvl>
    <w:lvl w:ilvl="8" w:tplc="6526BE4C">
      <w:numFmt w:val="bullet"/>
      <w:lvlText w:val="•"/>
      <w:lvlJc w:val="left"/>
      <w:pPr>
        <w:ind w:left="8828" w:hanging="361"/>
      </w:pPr>
      <w:rPr>
        <w:rFonts w:hint="default"/>
        <w:lang w:val="en-US" w:eastAsia="en-US" w:bidi="ar-SA"/>
      </w:rPr>
    </w:lvl>
  </w:abstractNum>
  <w:abstractNum w:abstractNumId="27" w15:restartNumberingAfterBreak="0">
    <w:nsid w:val="5D292DD6"/>
    <w:multiLevelType w:val="hybridMultilevel"/>
    <w:tmpl w:val="D4D22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F632812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D12BD0"/>
    <w:multiLevelType w:val="hybridMultilevel"/>
    <w:tmpl w:val="293E7518"/>
    <w:lvl w:ilvl="0" w:tplc="8A4AC196">
      <w:start w:val="1"/>
      <w:numFmt w:val="decimal"/>
      <w:lvlText w:val="%1."/>
      <w:lvlJc w:val="left"/>
      <w:pPr>
        <w:ind w:left="1260" w:hanging="361"/>
        <w:jc w:val="left"/>
      </w:pPr>
      <w:rPr>
        <w:rFonts w:ascii="Carlito" w:eastAsia="Carlito" w:hAnsi="Carlito" w:cs="Carlito" w:hint="default"/>
        <w:w w:val="99"/>
        <w:sz w:val="24"/>
        <w:szCs w:val="24"/>
        <w:lang w:val="en-US" w:eastAsia="en-US" w:bidi="ar-SA"/>
      </w:rPr>
    </w:lvl>
    <w:lvl w:ilvl="1" w:tplc="2FD8CA68">
      <w:numFmt w:val="bullet"/>
      <w:lvlText w:val="•"/>
      <w:lvlJc w:val="left"/>
      <w:pPr>
        <w:ind w:left="2206" w:hanging="361"/>
      </w:pPr>
      <w:rPr>
        <w:rFonts w:hint="default"/>
        <w:lang w:val="en-US" w:eastAsia="en-US" w:bidi="ar-SA"/>
      </w:rPr>
    </w:lvl>
    <w:lvl w:ilvl="2" w:tplc="94749CDC"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ar-SA"/>
      </w:rPr>
    </w:lvl>
    <w:lvl w:ilvl="3" w:tplc="2244FCAC">
      <w:numFmt w:val="bullet"/>
      <w:lvlText w:val="•"/>
      <w:lvlJc w:val="left"/>
      <w:pPr>
        <w:ind w:left="4098" w:hanging="361"/>
      </w:pPr>
      <w:rPr>
        <w:rFonts w:hint="default"/>
        <w:lang w:val="en-US" w:eastAsia="en-US" w:bidi="ar-SA"/>
      </w:rPr>
    </w:lvl>
    <w:lvl w:ilvl="4" w:tplc="DDEA0E04">
      <w:numFmt w:val="bullet"/>
      <w:lvlText w:val="•"/>
      <w:lvlJc w:val="left"/>
      <w:pPr>
        <w:ind w:left="5044" w:hanging="361"/>
      </w:pPr>
      <w:rPr>
        <w:rFonts w:hint="default"/>
        <w:lang w:val="en-US" w:eastAsia="en-US" w:bidi="ar-SA"/>
      </w:rPr>
    </w:lvl>
    <w:lvl w:ilvl="5" w:tplc="FF38CED6">
      <w:numFmt w:val="bullet"/>
      <w:lvlText w:val="•"/>
      <w:lvlJc w:val="left"/>
      <w:pPr>
        <w:ind w:left="5990" w:hanging="361"/>
      </w:pPr>
      <w:rPr>
        <w:rFonts w:hint="default"/>
        <w:lang w:val="en-US" w:eastAsia="en-US" w:bidi="ar-SA"/>
      </w:rPr>
    </w:lvl>
    <w:lvl w:ilvl="6" w:tplc="66880B92">
      <w:numFmt w:val="bullet"/>
      <w:lvlText w:val="•"/>
      <w:lvlJc w:val="left"/>
      <w:pPr>
        <w:ind w:left="6936" w:hanging="361"/>
      </w:pPr>
      <w:rPr>
        <w:rFonts w:hint="default"/>
        <w:lang w:val="en-US" w:eastAsia="en-US" w:bidi="ar-SA"/>
      </w:rPr>
    </w:lvl>
    <w:lvl w:ilvl="7" w:tplc="4880C276">
      <w:numFmt w:val="bullet"/>
      <w:lvlText w:val="•"/>
      <w:lvlJc w:val="left"/>
      <w:pPr>
        <w:ind w:left="7882" w:hanging="361"/>
      </w:pPr>
      <w:rPr>
        <w:rFonts w:hint="default"/>
        <w:lang w:val="en-US" w:eastAsia="en-US" w:bidi="ar-SA"/>
      </w:rPr>
    </w:lvl>
    <w:lvl w:ilvl="8" w:tplc="C93EFF3E">
      <w:numFmt w:val="bullet"/>
      <w:lvlText w:val="•"/>
      <w:lvlJc w:val="left"/>
      <w:pPr>
        <w:ind w:left="8828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5FFE4E1C"/>
    <w:multiLevelType w:val="hybridMultilevel"/>
    <w:tmpl w:val="D4D22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45F54D3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D57069"/>
    <w:multiLevelType w:val="hybridMultilevel"/>
    <w:tmpl w:val="4FB65FA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6F14EC6"/>
    <w:multiLevelType w:val="hybridMultilevel"/>
    <w:tmpl w:val="3014DE6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42211A"/>
    <w:multiLevelType w:val="hybridMultilevel"/>
    <w:tmpl w:val="D4D22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B77626D"/>
    <w:multiLevelType w:val="hybridMultilevel"/>
    <w:tmpl w:val="F85A5C9C"/>
    <w:lvl w:ilvl="0" w:tplc="3128557E">
      <w:start w:val="1"/>
      <w:numFmt w:val="decimal"/>
      <w:lvlText w:val="%1."/>
      <w:lvlJc w:val="left"/>
      <w:pPr>
        <w:ind w:left="1260" w:hanging="361"/>
        <w:jc w:val="left"/>
      </w:pPr>
      <w:rPr>
        <w:rFonts w:ascii="Carlito" w:eastAsia="Carlito" w:hAnsi="Carlito" w:cs="Carlito" w:hint="default"/>
        <w:w w:val="99"/>
        <w:sz w:val="24"/>
        <w:szCs w:val="24"/>
        <w:lang w:val="en-US" w:eastAsia="en-US" w:bidi="ar-SA"/>
      </w:rPr>
    </w:lvl>
    <w:lvl w:ilvl="1" w:tplc="1EA28D82">
      <w:numFmt w:val="bullet"/>
      <w:lvlText w:val="•"/>
      <w:lvlJc w:val="left"/>
      <w:pPr>
        <w:ind w:left="2206" w:hanging="361"/>
      </w:pPr>
      <w:rPr>
        <w:rFonts w:hint="default"/>
        <w:lang w:val="en-US" w:eastAsia="en-US" w:bidi="ar-SA"/>
      </w:rPr>
    </w:lvl>
    <w:lvl w:ilvl="2" w:tplc="1DBE51CE"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ar-SA"/>
      </w:rPr>
    </w:lvl>
    <w:lvl w:ilvl="3" w:tplc="BC3CD2BA">
      <w:numFmt w:val="bullet"/>
      <w:lvlText w:val="•"/>
      <w:lvlJc w:val="left"/>
      <w:pPr>
        <w:ind w:left="4098" w:hanging="361"/>
      </w:pPr>
      <w:rPr>
        <w:rFonts w:hint="default"/>
        <w:lang w:val="en-US" w:eastAsia="en-US" w:bidi="ar-SA"/>
      </w:rPr>
    </w:lvl>
    <w:lvl w:ilvl="4" w:tplc="DC22BBC4">
      <w:numFmt w:val="bullet"/>
      <w:lvlText w:val="•"/>
      <w:lvlJc w:val="left"/>
      <w:pPr>
        <w:ind w:left="5044" w:hanging="361"/>
      </w:pPr>
      <w:rPr>
        <w:rFonts w:hint="default"/>
        <w:lang w:val="en-US" w:eastAsia="en-US" w:bidi="ar-SA"/>
      </w:rPr>
    </w:lvl>
    <w:lvl w:ilvl="5" w:tplc="C73CD014">
      <w:numFmt w:val="bullet"/>
      <w:lvlText w:val="•"/>
      <w:lvlJc w:val="left"/>
      <w:pPr>
        <w:ind w:left="5990" w:hanging="361"/>
      </w:pPr>
      <w:rPr>
        <w:rFonts w:hint="default"/>
        <w:lang w:val="en-US" w:eastAsia="en-US" w:bidi="ar-SA"/>
      </w:rPr>
    </w:lvl>
    <w:lvl w:ilvl="6" w:tplc="469C527E">
      <w:numFmt w:val="bullet"/>
      <w:lvlText w:val="•"/>
      <w:lvlJc w:val="left"/>
      <w:pPr>
        <w:ind w:left="6936" w:hanging="361"/>
      </w:pPr>
      <w:rPr>
        <w:rFonts w:hint="default"/>
        <w:lang w:val="en-US" w:eastAsia="en-US" w:bidi="ar-SA"/>
      </w:rPr>
    </w:lvl>
    <w:lvl w:ilvl="7" w:tplc="2C9827C6">
      <w:numFmt w:val="bullet"/>
      <w:lvlText w:val="•"/>
      <w:lvlJc w:val="left"/>
      <w:pPr>
        <w:ind w:left="7882" w:hanging="361"/>
      </w:pPr>
      <w:rPr>
        <w:rFonts w:hint="default"/>
        <w:lang w:val="en-US" w:eastAsia="en-US" w:bidi="ar-SA"/>
      </w:rPr>
    </w:lvl>
    <w:lvl w:ilvl="8" w:tplc="6526BE4C">
      <w:numFmt w:val="bullet"/>
      <w:lvlText w:val="•"/>
      <w:lvlJc w:val="left"/>
      <w:pPr>
        <w:ind w:left="8828" w:hanging="361"/>
      </w:pPr>
      <w:rPr>
        <w:rFonts w:hint="default"/>
        <w:lang w:val="en-US" w:eastAsia="en-US" w:bidi="ar-SA"/>
      </w:rPr>
    </w:lvl>
  </w:abstractNum>
  <w:abstractNum w:abstractNumId="36" w15:restartNumberingAfterBreak="0">
    <w:nsid w:val="7C8B418E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9875EE"/>
    <w:multiLevelType w:val="hybridMultilevel"/>
    <w:tmpl w:val="D4D22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21"/>
  </w:num>
  <w:num w:numId="3">
    <w:abstractNumId w:val="2"/>
  </w:num>
  <w:num w:numId="4">
    <w:abstractNumId w:val="24"/>
  </w:num>
  <w:num w:numId="5">
    <w:abstractNumId w:val="11"/>
  </w:num>
  <w:num w:numId="6">
    <w:abstractNumId w:val="32"/>
  </w:num>
  <w:num w:numId="7">
    <w:abstractNumId w:val="4"/>
  </w:num>
  <w:num w:numId="8">
    <w:abstractNumId w:val="12"/>
  </w:num>
  <w:num w:numId="9">
    <w:abstractNumId w:val="20"/>
  </w:num>
  <w:num w:numId="10">
    <w:abstractNumId w:val="37"/>
  </w:num>
  <w:num w:numId="11">
    <w:abstractNumId w:val="31"/>
  </w:num>
  <w:num w:numId="12">
    <w:abstractNumId w:val="13"/>
  </w:num>
  <w:num w:numId="13">
    <w:abstractNumId w:val="17"/>
  </w:num>
  <w:num w:numId="14">
    <w:abstractNumId w:val="9"/>
  </w:num>
  <w:num w:numId="15">
    <w:abstractNumId w:val="25"/>
  </w:num>
  <w:num w:numId="16">
    <w:abstractNumId w:val="10"/>
  </w:num>
  <w:num w:numId="17">
    <w:abstractNumId w:val="8"/>
  </w:num>
  <w:num w:numId="18">
    <w:abstractNumId w:val="18"/>
  </w:num>
  <w:num w:numId="19">
    <w:abstractNumId w:val="6"/>
  </w:num>
  <w:num w:numId="20">
    <w:abstractNumId w:val="3"/>
  </w:num>
  <w:num w:numId="21">
    <w:abstractNumId w:val="30"/>
  </w:num>
  <w:num w:numId="22">
    <w:abstractNumId w:val="28"/>
  </w:num>
  <w:num w:numId="23">
    <w:abstractNumId w:val="0"/>
  </w:num>
  <w:num w:numId="24">
    <w:abstractNumId w:val="19"/>
  </w:num>
  <w:num w:numId="25">
    <w:abstractNumId w:val="22"/>
  </w:num>
  <w:num w:numId="26">
    <w:abstractNumId w:val="33"/>
  </w:num>
  <w:num w:numId="27">
    <w:abstractNumId w:val="1"/>
  </w:num>
  <w:num w:numId="28">
    <w:abstractNumId w:val="23"/>
  </w:num>
  <w:num w:numId="29">
    <w:abstractNumId w:val="14"/>
  </w:num>
  <w:num w:numId="30">
    <w:abstractNumId w:val="7"/>
  </w:num>
  <w:num w:numId="31">
    <w:abstractNumId w:val="36"/>
  </w:num>
  <w:num w:numId="32">
    <w:abstractNumId w:val="27"/>
  </w:num>
  <w:num w:numId="33">
    <w:abstractNumId w:val="16"/>
  </w:num>
  <w:num w:numId="34">
    <w:abstractNumId w:val="34"/>
  </w:num>
  <w:num w:numId="35">
    <w:abstractNumId w:val="15"/>
  </w:num>
  <w:num w:numId="36">
    <w:abstractNumId w:val="29"/>
  </w:num>
  <w:num w:numId="37">
    <w:abstractNumId w:val="26"/>
  </w:num>
  <w:num w:numId="3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attachedTemplate r:id="rId1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5E7"/>
    <w:rsid w:val="00001D64"/>
    <w:rsid w:val="00005127"/>
    <w:rsid w:val="000056F7"/>
    <w:rsid w:val="00011A03"/>
    <w:rsid w:val="000245C0"/>
    <w:rsid w:val="0003107C"/>
    <w:rsid w:val="000416AA"/>
    <w:rsid w:val="00043508"/>
    <w:rsid w:val="0004693C"/>
    <w:rsid w:val="00057484"/>
    <w:rsid w:val="0006589F"/>
    <w:rsid w:val="00086445"/>
    <w:rsid w:val="0009737C"/>
    <w:rsid w:val="000A11C4"/>
    <w:rsid w:val="000B59CD"/>
    <w:rsid w:val="000C4767"/>
    <w:rsid w:val="000C7BBA"/>
    <w:rsid w:val="000D6101"/>
    <w:rsid w:val="000D6161"/>
    <w:rsid w:val="000E62BE"/>
    <w:rsid w:val="000F3E1F"/>
    <w:rsid w:val="000F5339"/>
    <w:rsid w:val="00125B1A"/>
    <w:rsid w:val="001365C0"/>
    <w:rsid w:val="00142801"/>
    <w:rsid w:val="00154F70"/>
    <w:rsid w:val="0016566A"/>
    <w:rsid w:val="00193160"/>
    <w:rsid w:val="00197BB4"/>
    <w:rsid w:val="001A06BE"/>
    <w:rsid w:val="001B67AB"/>
    <w:rsid w:val="001D05E2"/>
    <w:rsid w:val="001E6E45"/>
    <w:rsid w:val="0020146A"/>
    <w:rsid w:val="002054E6"/>
    <w:rsid w:val="00212178"/>
    <w:rsid w:val="0025601F"/>
    <w:rsid w:val="002611DD"/>
    <w:rsid w:val="002768B5"/>
    <w:rsid w:val="00281A83"/>
    <w:rsid w:val="00283F17"/>
    <w:rsid w:val="00284C0B"/>
    <w:rsid w:val="0028616B"/>
    <w:rsid w:val="002912F9"/>
    <w:rsid w:val="002937AC"/>
    <w:rsid w:val="002C07DD"/>
    <w:rsid w:val="002D056E"/>
    <w:rsid w:val="002D35C8"/>
    <w:rsid w:val="002E0503"/>
    <w:rsid w:val="002E50FC"/>
    <w:rsid w:val="00301881"/>
    <w:rsid w:val="00305D42"/>
    <w:rsid w:val="0031137E"/>
    <w:rsid w:val="00311E45"/>
    <w:rsid w:val="00314BB1"/>
    <w:rsid w:val="00321C13"/>
    <w:rsid w:val="00345957"/>
    <w:rsid w:val="00380E33"/>
    <w:rsid w:val="00381441"/>
    <w:rsid w:val="00386598"/>
    <w:rsid w:val="003868DD"/>
    <w:rsid w:val="0039413A"/>
    <w:rsid w:val="003A663F"/>
    <w:rsid w:val="003E432A"/>
    <w:rsid w:val="003E5677"/>
    <w:rsid w:val="00402553"/>
    <w:rsid w:val="0044620C"/>
    <w:rsid w:val="00446626"/>
    <w:rsid w:val="00466A3E"/>
    <w:rsid w:val="00470531"/>
    <w:rsid w:val="00480880"/>
    <w:rsid w:val="00481022"/>
    <w:rsid w:val="00487369"/>
    <w:rsid w:val="00487AD1"/>
    <w:rsid w:val="00487D10"/>
    <w:rsid w:val="00490DE6"/>
    <w:rsid w:val="004A0774"/>
    <w:rsid w:val="004A1CE0"/>
    <w:rsid w:val="004F0AC8"/>
    <w:rsid w:val="005045C6"/>
    <w:rsid w:val="00520BE1"/>
    <w:rsid w:val="00522E28"/>
    <w:rsid w:val="00525E45"/>
    <w:rsid w:val="00554D97"/>
    <w:rsid w:val="00557DCB"/>
    <w:rsid w:val="005601F4"/>
    <w:rsid w:val="00565B01"/>
    <w:rsid w:val="005665E6"/>
    <w:rsid w:val="00581994"/>
    <w:rsid w:val="00590A92"/>
    <w:rsid w:val="00595CCA"/>
    <w:rsid w:val="005A0590"/>
    <w:rsid w:val="005A4853"/>
    <w:rsid w:val="005A4982"/>
    <w:rsid w:val="005A5E91"/>
    <w:rsid w:val="005B3FBE"/>
    <w:rsid w:val="005C1677"/>
    <w:rsid w:val="005C1CD1"/>
    <w:rsid w:val="005C68D8"/>
    <w:rsid w:val="005C6990"/>
    <w:rsid w:val="005F2C82"/>
    <w:rsid w:val="005F6E77"/>
    <w:rsid w:val="00611FD6"/>
    <w:rsid w:val="006503F7"/>
    <w:rsid w:val="00651A3C"/>
    <w:rsid w:val="00662AED"/>
    <w:rsid w:val="006640BD"/>
    <w:rsid w:val="006874F4"/>
    <w:rsid w:val="00690F20"/>
    <w:rsid w:val="0069260A"/>
    <w:rsid w:val="00695E7E"/>
    <w:rsid w:val="006A5E3C"/>
    <w:rsid w:val="006C4E80"/>
    <w:rsid w:val="006D1B01"/>
    <w:rsid w:val="006D2540"/>
    <w:rsid w:val="006E6B19"/>
    <w:rsid w:val="006F4BAF"/>
    <w:rsid w:val="006F70FA"/>
    <w:rsid w:val="00717BDB"/>
    <w:rsid w:val="00727A70"/>
    <w:rsid w:val="00727E80"/>
    <w:rsid w:val="00731F73"/>
    <w:rsid w:val="00744607"/>
    <w:rsid w:val="00746C75"/>
    <w:rsid w:val="00777EE4"/>
    <w:rsid w:val="00783AF2"/>
    <w:rsid w:val="00785E25"/>
    <w:rsid w:val="007912EC"/>
    <w:rsid w:val="007B1D3F"/>
    <w:rsid w:val="007B2C5F"/>
    <w:rsid w:val="007C2853"/>
    <w:rsid w:val="007D1E02"/>
    <w:rsid w:val="007E60CF"/>
    <w:rsid w:val="007F3B95"/>
    <w:rsid w:val="008002B3"/>
    <w:rsid w:val="008149EC"/>
    <w:rsid w:val="00826877"/>
    <w:rsid w:val="00840D45"/>
    <w:rsid w:val="0084234F"/>
    <w:rsid w:val="00847AD6"/>
    <w:rsid w:val="00870283"/>
    <w:rsid w:val="00875D36"/>
    <w:rsid w:val="008922A2"/>
    <w:rsid w:val="008E23F3"/>
    <w:rsid w:val="008E6D65"/>
    <w:rsid w:val="009253C8"/>
    <w:rsid w:val="009414C6"/>
    <w:rsid w:val="00941EED"/>
    <w:rsid w:val="00954063"/>
    <w:rsid w:val="009629F2"/>
    <w:rsid w:val="00973900"/>
    <w:rsid w:val="00974655"/>
    <w:rsid w:val="00980376"/>
    <w:rsid w:val="0098516F"/>
    <w:rsid w:val="009A3CD8"/>
    <w:rsid w:val="009C2043"/>
    <w:rsid w:val="009C6D2A"/>
    <w:rsid w:val="009E148A"/>
    <w:rsid w:val="009E51F9"/>
    <w:rsid w:val="009E58DC"/>
    <w:rsid w:val="009F0DF3"/>
    <w:rsid w:val="009F4861"/>
    <w:rsid w:val="00A012E4"/>
    <w:rsid w:val="00A05763"/>
    <w:rsid w:val="00A102B3"/>
    <w:rsid w:val="00A127E4"/>
    <w:rsid w:val="00A1432C"/>
    <w:rsid w:val="00A17E6C"/>
    <w:rsid w:val="00A245DF"/>
    <w:rsid w:val="00A545E7"/>
    <w:rsid w:val="00A56DC0"/>
    <w:rsid w:val="00A60D42"/>
    <w:rsid w:val="00A77A89"/>
    <w:rsid w:val="00A815AB"/>
    <w:rsid w:val="00A869CA"/>
    <w:rsid w:val="00A95C6D"/>
    <w:rsid w:val="00AA4FCD"/>
    <w:rsid w:val="00AA6BD0"/>
    <w:rsid w:val="00AB0F08"/>
    <w:rsid w:val="00AB36EA"/>
    <w:rsid w:val="00AB5AE6"/>
    <w:rsid w:val="00AC5156"/>
    <w:rsid w:val="00AD53E7"/>
    <w:rsid w:val="00B01A2E"/>
    <w:rsid w:val="00B024E9"/>
    <w:rsid w:val="00B02D4C"/>
    <w:rsid w:val="00B0344E"/>
    <w:rsid w:val="00B14B54"/>
    <w:rsid w:val="00B26051"/>
    <w:rsid w:val="00B41079"/>
    <w:rsid w:val="00B43BE4"/>
    <w:rsid w:val="00B53CD3"/>
    <w:rsid w:val="00B55102"/>
    <w:rsid w:val="00B561CB"/>
    <w:rsid w:val="00B56850"/>
    <w:rsid w:val="00B64251"/>
    <w:rsid w:val="00B85916"/>
    <w:rsid w:val="00B900F1"/>
    <w:rsid w:val="00BB095F"/>
    <w:rsid w:val="00BF4084"/>
    <w:rsid w:val="00C31972"/>
    <w:rsid w:val="00C53B55"/>
    <w:rsid w:val="00C55C9B"/>
    <w:rsid w:val="00C62064"/>
    <w:rsid w:val="00C62825"/>
    <w:rsid w:val="00C66326"/>
    <w:rsid w:val="00C76AA5"/>
    <w:rsid w:val="00C85BDA"/>
    <w:rsid w:val="00C85CDD"/>
    <w:rsid w:val="00CB027C"/>
    <w:rsid w:val="00CD4501"/>
    <w:rsid w:val="00CD4D27"/>
    <w:rsid w:val="00CD577F"/>
    <w:rsid w:val="00CD6F46"/>
    <w:rsid w:val="00CF18B2"/>
    <w:rsid w:val="00CF1FF8"/>
    <w:rsid w:val="00D20B8D"/>
    <w:rsid w:val="00D4665B"/>
    <w:rsid w:val="00D6343B"/>
    <w:rsid w:val="00D63498"/>
    <w:rsid w:val="00D651F4"/>
    <w:rsid w:val="00D75868"/>
    <w:rsid w:val="00DA373B"/>
    <w:rsid w:val="00DA73DF"/>
    <w:rsid w:val="00DB7348"/>
    <w:rsid w:val="00DC4F90"/>
    <w:rsid w:val="00DD13F5"/>
    <w:rsid w:val="00DD4BFE"/>
    <w:rsid w:val="00DE1C6B"/>
    <w:rsid w:val="00DE7882"/>
    <w:rsid w:val="00E02727"/>
    <w:rsid w:val="00E02E0B"/>
    <w:rsid w:val="00E1238A"/>
    <w:rsid w:val="00E1577B"/>
    <w:rsid w:val="00E304C1"/>
    <w:rsid w:val="00E32FCC"/>
    <w:rsid w:val="00E41DFB"/>
    <w:rsid w:val="00E503BD"/>
    <w:rsid w:val="00E550F6"/>
    <w:rsid w:val="00E55811"/>
    <w:rsid w:val="00E6001F"/>
    <w:rsid w:val="00E6416E"/>
    <w:rsid w:val="00E669E2"/>
    <w:rsid w:val="00E6793F"/>
    <w:rsid w:val="00E750D3"/>
    <w:rsid w:val="00E908EA"/>
    <w:rsid w:val="00EA77E6"/>
    <w:rsid w:val="00EE047B"/>
    <w:rsid w:val="00EE30D5"/>
    <w:rsid w:val="00EE433B"/>
    <w:rsid w:val="00EF053C"/>
    <w:rsid w:val="00EF5674"/>
    <w:rsid w:val="00EF5CBF"/>
    <w:rsid w:val="00F01425"/>
    <w:rsid w:val="00F021AB"/>
    <w:rsid w:val="00F25229"/>
    <w:rsid w:val="00F420E4"/>
    <w:rsid w:val="00F45592"/>
    <w:rsid w:val="00F46C4F"/>
    <w:rsid w:val="00F65525"/>
    <w:rsid w:val="00F8782A"/>
    <w:rsid w:val="00F91E37"/>
    <w:rsid w:val="00F9466E"/>
    <w:rsid w:val="00FA1A55"/>
    <w:rsid w:val="00FA4F26"/>
    <w:rsid w:val="00FB0271"/>
    <w:rsid w:val="00FE582B"/>
    <w:rsid w:val="00FF13BF"/>
    <w:rsid w:val="00FF570B"/>
    <w:rsid w:val="00FF6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9C461EB"/>
  <w15:chartTrackingRefBased/>
  <w15:docId w15:val="{09159D13-B3C0-554B-B029-4E2EB427C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590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74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9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486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5E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5E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4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29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629F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629F2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21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21AB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F021A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B09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095F"/>
  </w:style>
  <w:style w:type="paragraph" w:styleId="Footer">
    <w:name w:val="footer"/>
    <w:basedOn w:val="Normal"/>
    <w:link w:val="FooterChar"/>
    <w:uiPriority w:val="99"/>
    <w:unhideWhenUsed/>
    <w:rsid w:val="00BB09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095F"/>
  </w:style>
  <w:style w:type="character" w:styleId="PageNumber">
    <w:name w:val="page number"/>
    <w:basedOn w:val="DefaultParagraphFont"/>
    <w:uiPriority w:val="99"/>
    <w:semiHidden/>
    <w:unhideWhenUsed/>
    <w:rsid w:val="00F25229"/>
  </w:style>
  <w:style w:type="paragraph" w:styleId="TOCHeading">
    <w:name w:val="TOC Heading"/>
    <w:basedOn w:val="Heading1"/>
    <w:next w:val="Normal"/>
    <w:uiPriority w:val="39"/>
    <w:unhideWhenUsed/>
    <w:qFormat/>
    <w:rsid w:val="00A102B3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045C6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045C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customStyle="1" w:styleId="BodyText">
    <w:name w:val="BodyText"/>
    <w:basedOn w:val="Normal"/>
    <w:link w:val="BodyTextChar"/>
    <w:rsid w:val="005045C6"/>
    <w:pPr>
      <w:spacing w:line="276" w:lineRule="auto"/>
    </w:pPr>
    <w:rPr>
      <w:rFonts w:ascii="Calibri" w:eastAsia="Cambria" w:hAnsi="Calibri" w:cs="Calibri"/>
      <w:color w:val="000000"/>
      <w:lang w:val="en-GB"/>
    </w:rPr>
  </w:style>
  <w:style w:type="character" w:customStyle="1" w:styleId="BodyTextChar">
    <w:name w:val="BodyText Char"/>
    <w:basedOn w:val="DefaultParagraphFont"/>
    <w:link w:val="BodyText"/>
    <w:rsid w:val="005045C6"/>
    <w:rPr>
      <w:rFonts w:ascii="Calibri" w:eastAsia="Cambria" w:hAnsi="Calibri" w:cs="Calibri"/>
      <w:color w:val="000000"/>
      <w:lang w:val="en-GB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045C6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045C6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045C6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045C6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045C6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045C6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045C6"/>
    <w:pPr>
      <w:ind w:left="1920"/>
    </w:pPr>
    <w:rPr>
      <w:rFonts w:cstheme="minorHAnsi"/>
      <w:sz w:val="20"/>
      <w:szCs w:val="20"/>
    </w:rPr>
  </w:style>
  <w:style w:type="character" w:styleId="Strong">
    <w:name w:val="Strong"/>
    <w:basedOn w:val="DefaultParagraphFont"/>
    <w:uiPriority w:val="22"/>
    <w:qFormat/>
    <w:rsid w:val="00AC5156"/>
    <w:rPr>
      <w:b/>
      <w:bCs/>
    </w:rPr>
  </w:style>
  <w:style w:type="paragraph" w:styleId="ListParagraph">
    <w:name w:val="List Paragraph"/>
    <w:basedOn w:val="Normal"/>
    <w:link w:val="ListParagraphChar"/>
    <w:uiPriority w:val="1"/>
    <w:qFormat/>
    <w:rsid w:val="00386598"/>
    <w:pPr>
      <w:ind w:left="720"/>
      <w:contextualSpacing/>
    </w:pPr>
    <w:rPr>
      <w:rFonts w:ascii="Tahoma" w:eastAsiaTheme="minorHAnsi" w:hAnsi="Tahoma" w:cstheme="minorBidi"/>
      <w:sz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86598"/>
    <w:rPr>
      <w:rFonts w:ascii="Tahoma" w:hAnsi="Tahoma"/>
      <w:sz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38144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F4861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character" w:styleId="SubtleEmphasis">
    <w:name w:val="Subtle Emphasis"/>
    <w:basedOn w:val="DefaultParagraphFont"/>
    <w:uiPriority w:val="19"/>
    <w:qFormat/>
    <w:rsid w:val="009F4861"/>
    <w:rPr>
      <w:i/>
      <w:i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5E7"/>
    <w:rPr>
      <w:rFonts w:asciiTheme="majorHAnsi" w:eastAsiaTheme="majorEastAsia" w:hAnsiTheme="majorHAnsi" w:cstheme="majorBidi"/>
      <w:i/>
      <w:iCs/>
      <w:color w:val="2F5496" w:themeColor="accent1" w:themeShade="BF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5E7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paragraph" w:styleId="BodyText0">
    <w:name w:val="Body Text"/>
    <w:basedOn w:val="Normal"/>
    <w:link w:val="BodyTextChar0"/>
    <w:uiPriority w:val="1"/>
    <w:qFormat/>
    <w:rsid w:val="00A545E7"/>
    <w:pPr>
      <w:widowControl w:val="0"/>
      <w:autoSpaceDE w:val="0"/>
      <w:autoSpaceDN w:val="0"/>
    </w:pPr>
    <w:rPr>
      <w:rFonts w:ascii="Carlito" w:eastAsia="Carlito" w:hAnsi="Carlito" w:cs="Carlito"/>
      <w:lang w:val="en-US" w:eastAsia="en-US"/>
    </w:rPr>
  </w:style>
  <w:style w:type="character" w:customStyle="1" w:styleId="BodyTextChar0">
    <w:name w:val="Body Text Char"/>
    <w:basedOn w:val="DefaultParagraphFont"/>
    <w:link w:val="BodyText0"/>
    <w:uiPriority w:val="1"/>
    <w:rsid w:val="00A545E7"/>
    <w:rPr>
      <w:rFonts w:ascii="Carlito" w:eastAsia="Carlito" w:hAnsi="Carlito" w:cs="Carli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5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8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0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0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06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30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1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9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1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8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5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54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87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52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4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4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9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0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8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8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89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0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0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7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1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48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6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9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8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2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68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2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17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9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1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94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2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5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8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3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5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66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9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5" Type="http://schemas.openxmlformats.org/officeDocument/2006/relationships/image" Target="media/image16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mtajha/Library/Group%20Containers/UBF8T346G9.Office/User%20Content.localized/Templates.localized/K8s%20Lab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ED9721-0567-EA4E-8EBA-A6E675A71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K8s Labs.dotx</Template>
  <TotalTime>6</TotalTime>
  <Pages>4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Mamta Jha</cp:lastModifiedBy>
  <cp:revision>1</cp:revision>
  <cp:lastPrinted>2020-03-08T14:34:00Z</cp:lastPrinted>
  <dcterms:created xsi:type="dcterms:W3CDTF">2020-06-11T07:50:00Z</dcterms:created>
  <dcterms:modified xsi:type="dcterms:W3CDTF">2020-06-11T08:04:00Z</dcterms:modified>
</cp:coreProperties>
</file>